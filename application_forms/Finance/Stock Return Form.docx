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64F6" w14:textId="082A66F2" w:rsidR="007178A7" w:rsidRPr="00736C07" w:rsidRDefault="007178A7" w:rsidP="007462E9">
      <w:pPr>
        <w:rPr>
          <w:b/>
          <w:vertAlign w:val="superscript"/>
        </w:rPr>
      </w:pPr>
      <w:r>
        <w:rPr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025232" wp14:editId="701804EE">
                <wp:simplePos x="0" y="0"/>
                <wp:positionH relativeFrom="column">
                  <wp:posOffset>-1809115</wp:posOffset>
                </wp:positionH>
                <wp:positionV relativeFrom="paragraph">
                  <wp:posOffset>-18415</wp:posOffset>
                </wp:positionV>
                <wp:extent cx="7029450" cy="8277225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827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66B8C" id="Rectangle 41" o:spid="_x0000_s1026" style="position:absolute;margin-left:-142.45pt;margin-top:-1.45pt;width:553.5pt;height:6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" filled="f" stroked="f" strokeweight="1pt"/>
            </w:pict>
          </mc:Fallback>
        </mc:AlternateContent>
      </w:r>
      <w:r w:rsidR="007462E9">
        <w:rPr>
          <w:b/>
        </w:rPr>
        <w:t xml:space="preserve">    </w:t>
      </w:r>
      <w:r w:rsidR="00797DB7" w:rsidRPr="001A50F3">
        <w:rPr>
          <w:b/>
          <w:sz w:val="24"/>
          <w:szCs w:val="28"/>
        </w:rPr>
        <w:t>RETURN</w:t>
      </w:r>
      <w:r w:rsidR="00FC0D12" w:rsidRPr="001A50F3">
        <w:rPr>
          <w:b/>
          <w:sz w:val="24"/>
          <w:szCs w:val="28"/>
        </w:rPr>
        <w:t xml:space="preserve"> FORM</w:t>
      </w:r>
    </w:p>
    <w:p w14:paraId="445F92A3" w14:textId="77777777" w:rsidR="00157B55" w:rsidRPr="007462E9" w:rsidRDefault="00157B55" w:rsidP="007462E9"/>
    <w:tbl>
      <w:tblPr>
        <w:tblW w:w="10489" w:type="dxa"/>
        <w:tblInd w:w="-1937" w:type="dxa"/>
        <w:tblLook w:val="04A0" w:firstRow="1" w:lastRow="0" w:firstColumn="1" w:lastColumn="0" w:noHBand="0" w:noVBand="1"/>
      </w:tblPr>
      <w:tblGrid>
        <w:gridCol w:w="1050"/>
        <w:gridCol w:w="2170"/>
        <w:gridCol w:w="943"/>
        <w:gridCol w:w="107"/>
        <w:gridCol w:w="943"/>
        <w:gridCol w:w="512"/>
        <w:gridCol w:w="1050"/>
        <w:gridCol w:w="833"/>
        <w:gridCol w:w="1050"/>
        <w:gridCol w:w="781"/>
        <w:gridCol w:w="1050"/>
      </w:tblGrid>
      <w:tr w:rsidR="00797DB7" w:rsidRPr="00170CDD" w14:paraId="0D212DC8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3CC4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13EC6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2107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F6E17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F4AA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01B3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40710506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8868" w14:textId="77777777" w:rsidR="00AC493B" w:rsidRPr="001D618C" w:rsidRDefault="00AC493B" w:rsidP="00901A85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Reference No.: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</w:rPr>
              <w:t>____________________</w:t>
            </w:r>
          </w:p>
          <w:p w14:paraId="4CE5FD7D" w14:textId="693A1DCF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883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87DB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BF096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95DD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6C2510E7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4D5E7" w14:textId="77777777" w:rsidR="00AC493B" w:rsidRPr="001D618C" w:rsidRDefault="00AC493B" w:rsidP="00DE66BB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Date: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____________________</w:t>
            </w:r>
          </w:p>
          <w:p w14:paraId="4ADA98D0" w14:textId="16E480FB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5310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71F6F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D8DC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53527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05AF3E41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62239" w14:textId="77777777" w:rsidR="00AC493B" w:rsidRPr="001D618C" w:rsidRDefault="00AC493B" w:rsidP="00CC3FB5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Location: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____________________</w:t>
            </w:r>
          </w:p>
          <w:p w14:paraId="650651F2" w14:textId="598D5AED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29DA3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63F3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337D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2AC7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62018C04" w14:textId="77777777" w:rsidTr="00A7023B">
        <w:trPr>
          <w:trHeight w:val="224"/>
        </w:trPr>
        <w:tc>
          <w:tcPr>
            <w:tcW w:w="1048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73BA1" w14:textId="77777777" w:rsidR="00AC493B" w:rsidRPr="001D618C" w:rsidRDefault="00AC493B" w:rsidP="00290881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Returned By: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________________________________ Signature</w:t>
            </w:r>
            <w:r>
              <w:rPr>
                <w:rFonts w:ascii="Aptos Narrow" w:hAnsi="Aptos Narrow"/>
                <w:b/>
                <w:bCs/>
                <w:color w:val="000000"/>
                <w:sz w:val="22"/>
              </w:rPr>
              <w:t>: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________________________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Date</w:t>
            </w:r>
            <w:r>
              <w:rPr>
                <w:rFonts w:ascii="Aptos Narrow" w:hAnsi="Aptos Narrow"/>
                <w:b/>
                <w:bCs/>
                <w:color w:val="000000"/>
                <w:sz w:val="22"/>
              </w:rPr>
              <w:t>: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_______________</w:t>
            </w:r>
          </w:p>
          <w:p w14:paraId="2EF4021B" w14:textId="408EAE08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</w:tr>
      <w:tr w:rsidR="00797DB7" w:rsidRPr="00170CDD" w14:paraId="08AB260B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556DB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214D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6F4C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E47D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79F6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6A816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1361C57C" w14:textId="77777777" w:rsidTr="00A7023B">
        <w:trPr>
          <w:trHeight w:val="224"/>
        </w:trPr>
        <w:tc>
          <w:tcPr>
            <w:tcW w:w="1048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242CC" w14:textId="77777777" w:rsidR="00AC493B" w:rsidRPr="001D618C" w:rsidRDefault="00AC493B" w:rsidP="00640751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Reason for Return: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________________________________________________</w:t>
            </w: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___________________________________________</w:t>
            </w:r>
          </w:p>
          <w:p w14:paraId="28DF2381" w14:textId="05D360B9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</w:tr>
      <w:tr w:rsidR="00797DB7" w:rsidRPr="00170CDD" w14:paraId="7F4DEE37" w14:textId="77777777" w:rsidTr="00A7023B">
        <w:trPr>
          <w:trHeight w:val="280"/>
        </w:trPr>
        <w:tc>
          <w:tcPr>
            <w:tcW w:w="1048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F3AD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________________________________________________________________________________________</w:t>
            </w:r>
          </w:p>
        </w:tc>
      </w:tr>
      <w:tr w:rsidR="00A7023B" w:rsidRPr="00170CDD" w14:paraId="37D32591" w14:textId="77777777" w:rsidTr="00A7023B">
        <w:trPr>
          <w:gridAfter w:val="1"/>
          <w:wAfter w:w="1050" w:type="dxa"/>
          <w:trHeight w:val="224"/>
        </w:trPr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28222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72AB1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A810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526AF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9DC40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A7023B" w:rsidRPr="00170CDD" w14:paraId="216DB17A" w14:textId="77777777" w:rsidTr="00A7023B">
        <w:trPr>
          <w:gridAfter w:val="1"/>
          <w:wAfter w:w="1050" w:type="dxa"/>
          <w:trHeight w:val="224"/>
        </w:trPr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B1DF3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18DECC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282B1F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0B3D7F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4306EE" w14:textId="77777777" w:rsidR="00A7023B" w:rsidRPr="00170CDD" w:rsidRDefault="00A7023B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33CC0284" w14:textId="77777777" w:rsidTr="00A7023B">
        <w:trPr>
          <w:trHeight w:val="448"/>
        </w:trPr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E6712" w14:textId="1504DD5D" w:rsidR="00797DB7" w:rsidRPr="00170CDD" w:rsidRDefault="00A7023B" w:rsidP="000913E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No.</w:t>
            </w:r>
            <w:r w:rsidR="00797DB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 xml:space="preserve">  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0453" w14:textId="77777777" w:rsidR="00AC493B" w:rsidRPr="001D618C" w:rsidRDefault="00AC493B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</w:rPr>
              <w:t>Item</w:t>
            </w:r>
          </w:p>
          <w:p w14:paraId="5D04D788" w14:textId="2912EDD0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6CE0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Unit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B449" w14:textId="77777777" w:rsidR="00AC493B" w:rsidRPr="001D618C" w:rsidRDefault="00AC493B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</w:rPr>
              <w:t>Quantity</w:t>
            </w:r>
          </w:p>
          <w:p w14:paraId="6CD69980" w14:textId="7B665D71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8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CBB251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Condition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4C024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Remarks</w:t>
            </w:r>
          </w:p>
        </w:tc>
      </w:tr>
      <w:tr w:rsidR="00797DB7" w:rsidRPr="00170CDD" w14:paraId="270D71E2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948D6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C0D24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D7EB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5B45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521426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C47B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4DC6D364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6C4B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839C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6DD6D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96BB3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A58858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7B6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12BE92A8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8D46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B07C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8121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A109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33AC23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F9AB2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6BEB045B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F16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5C2FF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6B4E2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32DF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4A56A5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AFCA4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4CE890B8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FCA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C4ED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704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ECFEC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1B997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BCA31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187CDE10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4B14C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6AE6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C05E5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B0446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FFC25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FD721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774360A9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FD3D2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DE81F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B605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9F9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CC33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00F4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46D57BD8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334B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CC6D9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53D63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CE8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5A3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3198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 </w:t>
            </w:r>
          </w:p>
        </w:tc>
      </w:tr>
      <w:tr w:rsidR="00797DB7" w:rsidRPr="00170CDD" w14:paraId="6341DFA4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CEF6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9056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291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24E0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8CB0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570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645171AB" w14:textId="77777777" w:rsidTr="00A7023B">
        <w:trPr>
          <w:trHeight w:val="224"/>
        </w:trPr>
        <w:tc>
          <w:tcPr>
            <w:tcW w:w="865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6054F" w14:textId="77777777" w:rsidR="00AC493B" w:rsidRPr="001D618C" w:rsidRDefault="00AC493B" w:rsidP="00D61BD3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Condition</w:t>
            </w:r>
            <w:r>
              <w:rPr>
                <w:rFonts w:ascii="Aptos Narrow" w:hAnsi="Aptos Narrow"/>
                <w:b/>
                <w:bCs/>
                <w:color w:val="000000"/>
                <w:sz w:val="22"/>
              </w:rPr>
              <w:t xml:space="preserve"> options</w:t>
            </w: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: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Good / Damaged / Defective / Incorrect Item / Expired</w:t>
            </w:r>
          </w:p>
          <w:p w14:paraId="712D7B94" w14:textId="0A69D96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AD745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</w:tr>
      <w:tr w:rsidR="00797DB7" w:rsidRPr="00170CDD" w14:paraId="08FC10B6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93D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EC6C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D473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1F147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22B01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882B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6904A061" w14:textId="77777777" w:rsidTr="00A7023B">
        <w:trPr>
          <w:trHeight w:val="280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D0727" w14:textId="77777777" w:rsidR="00AC493B" w:rsidRPr="001D618C" w:rsidRDefault="00AC493B" w:rsidP="001B1DB6"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Inventory Action</w:t>
            </w:r>
            <w:r>
              <w:rPr>
                <w:rFonts w:ascii="Aptos Narrow" w:hAnsi="Aptos Narrow"/>
                <w:b/>
                <w:bCs/>
                <w:color w:val="000000"/>
                <w:sz w:val="27"/>
                <w:szCs w:val="27"/>
              </w:rPr>
              <w:t xml:space="preserve"> Required</w:t>
            </w:r>
          </w:p>
          <w:p w14:paraId="4919D030" w14:textId="6D2F4F2B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9282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5739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7D7D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AF42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3A1E5356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95E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E77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80E35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5EDC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EF18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4E83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641579BD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FE8A7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☐ Return to Stock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D236A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45DB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346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5485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0CBB899D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27B8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☐ Return to Supplier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C9270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AAF4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E3E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FBE5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2A24F338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049C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☐ Disposal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C8D79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024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DEF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5E9BF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659D4340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C0507" w14:textId="77777777" w:rsidR="00AC493B" w:rsidRPr="001D618C" w:rsidRDefault="00AC493B" w:rsidP="00346C9E"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☐ 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Send for </w:t>
            </w: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Repair/Maintenance</w:t>
            </w:r>
          </w:p>
          <w:p w14:paraId="15C799A9" w14:textId="77777777" w:rsidR="00AC493B" w:rsidRDefault="00AC493B">
            <w:pPr>
              <w:rPr>
                <w:kern w:val="2"/>
                <w:szCs w:val="20"/>
                <w:lang w:val="en-US" w:eastAsia="zh-CN"/>
                <w14:ligatures w14:val="standardContextual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☐ No action required</w:t>
            </w:r>
          </w:p>
          <w:p w14:paraId="669372F9" w14:textId="24397721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EAD2C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64E5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86C3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D8468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3BB9B00C" w14:textId="77777777" w:rsidTr="00A7023B">
        <w:trPr>
          <w:trHeight w:val="224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9D44D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☐ Other: ______________________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276F3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A0E1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C2D1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B0B9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7B54AEA7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39BB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AAA0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0BDD4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F319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B4A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4CD4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0935385B" w14:textId="77777777" w:rsidTr="00A7023B">
        <w:trPr>
          <w:trHeight w:val="280"/>
        </w:trPr>
        <w:tc>
          <w:tcPr>
            <w:tcW w:w="42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38E5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170CDD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Authorization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CAFB0" w14:textId="77777777" w:rsidR="00797DB7" w:rsidRPr="00170CDD" w:rsidRDefault="00797DB7" w:rsidP="000913E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CE9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DBCD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32D80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20A3A1F4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FBF05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FE7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2F77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DA72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2E2F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A802B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443D10C3" w14:textId="77777777" w:rsidTr="00A7023B">
        <w:trPr>
          <w:trHeight w:val="448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8C730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Prepared By                                           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E4318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Signature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0D493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Date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7D19D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2F1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7F13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297D97F3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8DD82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6A7CE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0731D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CDAE1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5BE2F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DDFBF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5E3931B6" w14:textId="77777777" w:rsidTr="00A7023B">
        <w:trPr>
          <w:trHeight w:val="448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B1EE4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Approved By (</w:t>
            </w:r>
            <w:proofErr w:type="spellStart"/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HoD</w:t>
            </w:r>
            <w:proofErr w:type="spellEnd"/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)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CF3F5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Signature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7E3C3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Date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95694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B4215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3030F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4BB1CF04" w14:textId="77777777" w:rsidTr="00A7023B">
        <w:trPr>
          <w:trHeight w:val="224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4F61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1F4E6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CF0E5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27D20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6F8BD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1226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56474248" w14:textId="77777777" w:rsidTr="00A7023B">
        <w:trPr>
          <w:trHeight w:val="448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FA11E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Received By</w:t>
            </w: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505D8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Signature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DF261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170CDD">
              <w:rPr>
                <w:rFonts w:ascii="Aptos Narrow" w:eastAsia="Times New Roman" w:hAnsi="Aptos Narrow" w:cs="Times New Roman"/>
                <w:color w:val="000000"/>
                <w:sz w:val="22"/>
              </w:rPr>
              <w:t>Date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854F2" w14:textId="77777777" w:rsidR="00797DB7" w:rsidRPr="00170CDD" w:rsidRDefault="00797DB7" w:rsidP="000913E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F9C5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441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97DB7" w:rsidRPr="00170CDD" w14:paraId="0DD465B0" w14:textId="77777777" w:rsidTr="00A7023B">
        <w:trPr>
          <w:trHeight w:val="61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69DC6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3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F71B3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99F6A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98F9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A5EC7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B55C" w14:textId="77777777" w:rsidR="00797DB7" w:rsidRPr="00170CDD" w:rsidRDefault="00797DB7" w:rsidP="000913EF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14:paraId="284DCD8E" w14:textId="77777777" w:rsidR="00797DB7" w:rsidRDefault="00797DB7" w:rsidP="00797DB7"/>
    <w:p w14:paraId="3787370E" w14:textId="15202B2E" w:rsidR="00BE1217" w:rsidRPr="001D618C" w:rsidRDefault="007462E9" w:rsidP="00A7023B">
      <w:pPr>
        <w:ind w:left="-2127"/>
      </w:pPr>
      <w:r>
        <w:t xml:space="preserve">    </w:t>
      </w:r>
    </w:p>
    <w:sectPr w:rsidR="00BE1217" w:rsidRPr="001D618C" w:rsidSect="0018006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18" w:right="1134" w:bottom="1701" w:left="3119" w:header="113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21A8" w14:textId="77777777" w:rsidR="00E370B4" w:rsidRDefault="00E370B4" w:rsidP="001B2B61">
      <w:r>
        <w:separator/>
      </w:r>
    </w:p>
  </w:endnote>
  <w:endnote w:type="continuationSeparator" w:id="0">
    <w:p w14:paraId="03F8DC8A" w14:textId="77777777" w:rsidR="00E370B4" w:rsidRDefault="00E370B4" w:rsidP="001B2B61">
      <w:r>
        <w:continuationSeparator/>
      </w:r>
    </w:p>
  </w:endnote>
  <w:endnote w:type="continuationNotice" w:id="1">
    <w:p w14:paraId="66199B40" w14:textId="77777777" w:rsidR="00E370B4" w:rsidRDefault="00E370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9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2975"/>
    </w:tblGrid>
    <w:tr w:rsidR="00D52BDE" w:rsidRPr="00D52BDE" w14:paraId="4A28AF31" w14:textId="77777777" w:rsidTr="0029348E">
      <w:tc>
        <w:tcPr>
          <w:tcW w:w="6663" w:type="dxa"/>
        </w:tcPr>
        <w:p w14:paraId="134AAAD8" w14:textId="77777777" w:rsidR="00D52BDE" w:rsidRPr="00D52BDE" w:rsidRDefault="00D52BDE" w:rsidP="00D52BDE">
          <w:pPr>
            <w:pStyle w:val="Footer"/>
            <w:rPr>
              <w:sz w:val="14"/>
              <w:szCs w:val="14"/>
            </w:rPr>
          </w:pPr>
          <w:r w:rsidRPr="00D52BDE">
            <w:rPr>
              <w:sz w:val="14"/>
              <w:szCs w:val="14"/>
            </w:rPr>
            <w:t xml:space="preserve">Page </w:t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fldChar w:fldCharType="begin"/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instrText xml:space="preserve"> PAGE </w:instrText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fldChar w:fldCharType="separate"/>
          </w:r>
          <w:r w:rsidR="0010079B">
            <w:rPr>
              <w:rStyle w:val="PageNumber"/>
              <w:noProof/>
              <w:color w:val="767171" w:themeColor="background2" w:themeShade="80"/>
              <w:sz w:val="14"/>
              <w:szCs w:val="14"/>
            </w:rPr>
            <w:t>2</w:t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fldChar w:fldCharType="end"/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t xml:space="preserve"> of </w:t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fldChar w:fldCharType="begin"/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instrText xml:space="preserve"> NUMPAGES </w:instrText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fldChar w:fldCharType="separate"/>
          </w:r>
          <w:r w:rsidR="0010079B">
            <w:rPr>
              <w:rStyle w:val="PageNumber"/>
              <w:noProof/>
              <w:color w:val="767171" w:themeColor="background2" w:themeShade="80"/>
              <w:sz w:val="14"/>
              <w:szCs w:val="14"/>
            </w:rPr>
            <w:t>2</w:t>
          </w:r>
          <w:r w:rsidRPr="00D52BDE">
            <w:rPr>
              <w:rStyle w:val="PageNumber"/>
              <w:color w:val="767171" w:themeColor="background2" w:themeShade="80"/>
              <w:sz w:val="14"/>
              <w:szCs w:val="14"/>
            </w:rPr>
            <w:fldChar w:fldCharType="end"/>
          </w:r>
        </w:p>
      </w:tc>
      <w:tc>
        <w:tcPr>
          <w:tcW w:w="2975" w:type="dxa"/>
          <w:vMerge w:val="restart"/>
        </w:tcPr>
        <w:p w14:paraId="3288EE3F" w14:textId="77777777" w:rsidR="00D52BDE" w:rsidRPr="00D52BDE" w:rsidRDefault="00D52BDE" w:rsidP="00D52BDE">
          <w:pPr>
            <w:pStyle w:val="Footer"/>
          </w:pPr>
          <w:proofErr w:type="spellStart"/>
          <w:r w:rsidRPr="00D52BDE">
            <w:t>Educore</w:t>
          </w:r>
          <w:proofErr w:type="spellEnd"/>
          <w:r w:rsidRPr="00D52BDE">
            <w:t xml:space="preserve"> Services provides leading education through the following network of schools - Frontier, Sentinel, Trident and the </w:t>
          </w:r>
          <w:proofErr w:type="spellStart"/>
          <w:r w:rsidRPr="00D52BDE">
            <w:t>Educore</w:t>
          </w:r>
          <w:proofErr w:type="spellEnd"/>
          <w:r w:rsidRPr="00D52BDE">
            <w:t xml:space="preserve"> Academy</w:t>
          </w:r>
        </w:p>
      </w:tc>
    </w:tr>
    <w:tr w:rsidR="00D52BDE" w:rsidRPr="00D52BDE" w14:paraId="2D16FFC9" w14:textId="77777777" w:rsidTr="0029348E">
      <w:tc>
        <w:tcPr>
          <w:tcW w:w="6663" w:type="dxa"/>
        </w:tcPr>
        <w:p w14:paraId="15D5CF82" w14:textId="4562310A" w:rsidR="00D52BDE" w:rsidRPr="00D52BDE" w:rsidRDefault="001A197E" w:rsidP="00D52BDE">
          <w:pPr>
            <w:pStyle w:val="Footer"/>
          </w:pPr>
          <w:fldSimple w:instr=" FILENAME  \* MERGEFORMAT ">
            <w:r>
              <w:rPr>
                <w:noProof/>
              </w:rPr>
              <w:t>CA000.23 Sally Mbulo</w:t>
            </w:r>
          </w:fldSimple>
        </w:p>
      </w:tc>
      <w:tc>
        <w:tcPr>
          <w:tcW w:w="2975" w:type="dxa"/>
          <w:vMerge/>
        </w:tcPr>
        <w:p w14:paraId="4686667F" w14:textId="77777777" w:rsidR="00D52BDE" w:rsidRPr="00D52BDE" w:rsidRDefault="00D52BDE" w:rsidP="00D52BDE">
          <w:pPr>
            <w:pStyle w:val="Footer"/>
          </w:pPr>
        </w:p>
      </w:tc>
    </w:tr>
    <w:tr w:rsidR="00D52BDE" w:rsidRPr="00D52BDE" w14:paraId="5E0F5644" w14:textId="77777777" w:rsidTr="0029348E">
      <w:tc>
        <w:tcPr>
          <w:tcW w:w="6663" w:type="dxa"/>
        </w:tcPr>
        <w:p w14:paraId="665FA034" w14:textId="4D580E8F" w:rsidR="00D52BDE" w:rsidRPr="00D52BDE" w:rsidRDefault="001A197E" w:rsidP="00D52BDE">
          <w:pPr>
            <w:pStyle w:val="Footer"/>
          </w:pPr>
          <w:fldSimple w:instr=" AUTHOR  \* MERGEFORMAT ">
            <w:r>
              <w:rPr>
                <w:noProof/>
              </w:rPr>
              <w:t>Elizabeth Chabi</w:t>
            </w:r>
          </w:fldSimple>
          <w:r w:rsidR="00D52BDE" w:rsidRPr="00D52BDE">
            <w:t xml:space="preserve"> / </w:t>
          </w:r>
          <w:r w:rsidR="00D52BDE" w:rsidRPr="00D52BDE">
            <w:fldChar w:fldCharType="begin"/>
          </w:r>
          <w:r w:rsidR="00D52BDE" w:rsidRPr="00D52BDE">
            <w:instrText xml:space="preserve"> SAVEDATE \@ "dd.MM.yy" \* MERGEFORMAT </w:instrText>
          </w:r>
          <w:r w:rsidR="00D52BDE" w:rsidRPr="00D52BDE">
            <w:fldChar w:fldCharType="separate"/>
          </w:r>
          <w:r w:rsidR="007C4AD4">
            <w:rPr>
              <w:noProof/>
            </w:rPr>
            <w:t>12.06.26</w:t>
          </w:r>
          <w:r w:rsidR="00D52BDE" w:rsidRPr="00D52BDE">
            <w:fldChar w:fldCharType="end"/>
          </w:r>
          <w:r w:rsidR="00D52BDE" w:rsidRPr="00D52BDE">
            <w:t xml:space="preserve"> / </w:t>
          </w:r>
          <w:r w:rsidR="00D52BDE" w:rsidRPr="00D52BDE">
            <w:fldChar w:fldCharType="begin"/>
          </w:r>
          <w:r w:rsidR="00D52BDE" w:rsidRPr="00D52BDE">
            <w:instrText xml:space="preserve"> TIME \@ "HH:mm:ss" </w:instrText>
          </w:r>
          <w:r w:rsidR="00D52BDE" w:rsidRPr="00D52BDE">
            <w:fldChar w:fldCharType="separate"/>
          </w:r>
          <w:r w:rsidR="007C4AD4">
            <w:rPr>
              <w:noProof/>
            </w:rPr>
            <w:t>11:06:09</w:t>
          </w:r>
          <w:r w:rsidR="00D52BDE" w:rsidRPr="00D52BDE">
            <w:fldChar w:fldCharType="end"/>
          </w:r>
        </w:p>
      </w:tc>
      <w:tc>
        <w:tcPr>
          <w:tcW w:w="2975" w:type="dxa"/>
          <w:vMerge/>
        </w:tcPr>
        <w:p w14:paraId="7D91D117" w14:textId="77777777" w:rsidR="00D52BDE" w:rsidRPr="00D52BDE" w:rsidRDefault="00D52BDE" w:rsidP="00D52BDE">
          <w:pPr>
            <w:pStyle w:val="Footer"/>
          </w:pPr>
        </w:p>
      </w:tc>
    </w:tr>
  </w:tbl>
  <w:p w14:paraId="0D6D52BC" w14:textId="77777777" w:rsidR="00D53740" w:rsidRPr="00D52BDE" w:rsidRDefault="00D53740" w:rsidP="00D52BDE">
    <w:pPr>
      <w:pStyle w:val="Footer"/>
      <w:ind w:left="-184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9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2975"/>
    </w:tblGrid>
    <w:tr w:rsidR="00E46D37" w:rsidRPr="00D52BDE" w14:paraId="7EFC4EC5" w14:textId="77777777" w:rsidTr="00D52BDE">
      <w:tc>
        <w:tcPr>
          <w:tcW w:w="6663" w:type="dxa"/>
        </w:tcPr>
        <w:p w14:paraId="0FD87106" w14:textId="77777777" w:rsidR="00E46D37" w:rsidRPr="00D52BDE" w:rsidRDefault="00E46D37" w:rsidP="00D52BDE">
          <w:pPr>
            <w:pStyle w:val="Footer"/>
            <w:rPr>
              <w:sz w:val="14"/>
              <w:szCs w:val="14"/>
            </w:rPr>
          </w:pPr>
        </w:p>
      </w:tc>
      <w:tc>
        <w:tcPr>
          <w:tcW w:w="2975" w:type="dxa"/>
          <w:vMerge w:val="restart"/>
        </w:tcPr>
        <w:p w14:paraId="7D74A574" w14:textId="77777777" w:rsidR="00E46D37" w:rsidRPr="00D52BDE" w:rsidRDefault="00E46D37" w:rsidP="00D52BDE">
          <w:pPr>
            <w:pStyle w:val="Footer"/>
          </w:pPr>
          <w:proofErr w:type="spellStart"/>
          <w:r w:rsidRPr="00D52BDE">
            <w:t>Educore</w:t>
          </w:r>
          <w:proofErr w:type="spellEnd"/>
          <w:r w:rsidRPr="00D52BDE">
            <w:t xml:space="preserve"> Services provides leading education through the following network of schools - Frontier, Sentinel, Trident and the </w:t>
          </w:r>
          <w:proofErr w:type="spellStart"/>
          <w:r w:rsidRPr="00D52BDE">
            <w:t>Educore</w:t>
          </w:r>
          <w:proofErr w:type="spellEnd"/>
          <w:r w:rsidRPr="00D52BDE">
            <w:t xml:space="preserve"> Academy</w:t>
          </w:r>
        </w:p>
      </w:tc>
    </w:tr>
    <w:tr w:rsidR="00E46D37" w:rsidRPr="00D52BDE" w14:paraId="5720339A" w14:textId="77777777" w:rsidTr="00D52BDE">
      <w:tc>
        <w:tcPr>
          <w:tcW w:w="6663" w:type="dxa"/>
        </w:tcPr>
        <w:p w14:paraId="3066D0AE" w14:textId="77777777" w:rsidR="00E46D37" w:rsidRPr="00D52BDE" w:rsidRDefault="00E46D37" w:rsidP="00D52BDE">
          <w:pPr>
            <w:pStyle w:val="Footer"/>
          </w:pPr>
        </w:p>
      </w:tc>
      <w:tc>
        <w:tcPr>
          <w:tcW w:w="2975" w:type="dxa"/>
          <w:vMerge/>
        </w:tcPr>
        <w:p w14:paraId="73607973" w14:textId="77777777" w:rsidR="00E46D37" w:rsidRPr="00D52BDE" w:rsidRDefault="00E46D37" w:rsidP="00D52BDE">
          <w:pPr>
            <w:pStyle w:val="Footer"/>
          </w:pPr>
        </w:p>
      </w:tc>
    </w:tr>
    <w:tr w:rsidR="00E46D37" w:rsidRPr="00D52BDE" w14:paraId="22EF1362" w14:textId="77777777" w:rsidTr="00D52BDE">
      <w:tc>
        <w:tcPr>
          <w:tcW w:w="6663" w:type="dxa"/>
        </w:tcPr>
        <w:p w14:paraId="09687A7C" w14:textId="77777777" w:rsidR="00E46D37" w:rsidRPr="00D52BDE" w:rsidRDefault="00E46D37" w:rsidP="00D52BDE">
          <w:pPr>
            <w:pStyle w:val="Footer"/>
          </w:pPr>
        </w:p>
      </w:tc>
      <w:tc>
        <w:tcPr>
          <w:tcW w:w="2975" w:type="dxa"/>
          <w:vMerge/>
        </w:tcPr>
        <w:p w14:paraId="082F8ADE" w14:textId="77777777" w:rsidR="00E46D37" w:rsidRPr="00D52BDE" w:rsidRDefault="00E46D37" w:rsidP="00D52BDE">
          <w:pPr>
            <w:pStyle w:val="Footer"/>
          </w:pPr>
        </w:p>
      </w:tc>
    </w:tr>
  </w:tbl>
  <w:p w14:paraId="48C75AF0" w14:textId="77777777" w:rsidR="002F5ED3" w:rsidRPr="00D52BDE" w:rsidRDefault="002F5ED3" w:rsidP="00D52BDE">
    <w:pPr>
      <w:pStyle w:val="Footer"/>
      <w:ind w:left="-184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0A98" w14:textId="77777777" w:rsidR="00E370B4" w:rsidRDefault="00E370B4" w:rsidP="001B2B61">
      <w:r>
        <w:separator/>
      </w:r>
    </w:p>
  </w:footnote>
  <w:footnote w:type="continuationSeparator" w:id="0">
    <w:p w14:paraId="0C5F419F" w14:textId="77777777" w:rsidR="00E370B4" w:rsidRDefault="00E370B4" w:rsidP="001B2B61">
      <w:r>
        <w:continuationSeparator/>
      </w:r>
    </w:p>
  </w:footnote>
  <w:footnote w:type="continuationNotice" w:id="1">
    <w:p w14:paraId="6A0142CA" w14:textId="77777777" w:rsidR="00E370B4" w:rsidRDefault="00E370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40" w:type="dxa"/>
      <w:tblInd w:w="-19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4111"/>
      <w:gridCol w:w="3691"/>
    </w:tblGrid>
    <w:tr w:rsidR="00551200" w14:paraId="17D1E99B" w14:textId="77777777" w:rsidTr="00D53740">
      <w:tc>
        <w:tcPr>
          <w:tcW w:w="1838" w:type="dxa"/>
        </w:tcPr>
        <w:p w14:paraId="72F5E0E0" w14:textId="77777777" w:rsidR="00451505" w:rsidRDefault="00451505" w:rsidP="00451505">
          <w:pPr>
            <w:pStyle w:val="Header"/>
          </w:pPr>
          <w:r>
            <w:t>ENGAGE</w:t>
          </w:r>
        </w:p>
        <w:p w14:paraId="5DC0DA33" w14:textId="77777777" w:rsidR="00451505" w:rsidRDefault="00451505" w:rsidP="00451505">
          <w:pPr>
            <w:pStyle w:val="Header"/>
          </w:pPr>
          <w:r>
            <w:t>ENLIGHTEN</w:t>
          </w:r>
        </w:p>
        <w:p w14:paraId="4A7FB4DD" w14:textId="77777777" w:rsidR="00451505" w:rsidRDefault="00451505" w:rsidP="00451505">
          <w:pPr>
            <w:pStyle w:val="Header"/>
          </w:pPr>
          <w:r>
            <w:t>EMPOWER</w:t>
          </w:r>
        </w:p>
      </w:tc>
      <w:tc>
        <w:tcPr>
          <w:tcW w:w="4111" w:type="dxa"/>
        </w:tcPr>
        <w:p w14:paraId="204A5010" w14:textId="77777777" w:rsidR="00451505" w:rsidRPr="004972EE" w:rsidRDefault="00451505" w:rsidP="00451505">
          <w:pPr>
            <w:pStyle w:val="Header"/>
            <w:rPr>
              <w:sz w:val="18"/>
              <w:szCs w:val="18"/>
            </w:rPr>
          </w:pPr>
        </w:p>
      </w:tc>
      <w:tc>
        <w:tcPr>
          <w:tcW w:w="3691" w:type="dxa"/>
        </w:tcPr>
        <w:p w14:paraId="5DEE3E1E" w14:textId="77777777" w:rsidR="00451505" w:rsidRPr="004972EE" w:rsidRDefault="00550CB1" w:rsidP="00551200">
          <w:pPr>
            <w:pStyle w:val="Header"/>
            <w:jc w:val="right"/>
            <w:rPr>
              <w:sz w:val="18"/>
              <w:szCs w:val="18"/>
            </w:rPr>
          </w:pPr>
          <w:r>
            <w:rPr>
              <w:noProof/>
              <w:sz w:val="18"/>
              <w:szCs w:val="18"/>
              <w:lang w:eastAsia="en-ZW"/>
            </w:rPr>
            <w:drawing>
              <wp:inline distT="0" distB="0" distL="0" distR="0" wp14:anchorId="587FCB9D" wp14:editId="39B31F0D">
                <wp:extent cx="1461600" cy="432000"/>
                <wp:effectExtent l="0" t="0" r="5715" b="6350"/>
                <wp:docPr id="39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AFB9794" w14:textId="77777777" w:rsidR="00451505" w:rsidRDefault="00451505" w:rsidP="00D53740">
    <w:pPr>
      <w:pStyle w:val="Header"/>
      <w:ind w:left="-184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95" w:type="dxa"/>
      <w:tblInd w:w="-208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32"/>
      <w:gridCol w:w="3328"/>
      <w:gridCol w:w="4535"/>
    </w:tblGrid>
    <w:tr w:rsidR="00551200" w14:paraId="653AA9E9" w14:textId="77777777" w:rsidTr="00397852">
      <w:trPr>
        <w:trHeight w:val="794"/>
      </w:trPr>
      <w:tc>
        <w:tcPr>
          <w:tcW w:w="1932" w:type="dxa"/>
        </w:tcPr>
        <w:p w14:paraId="7B4E6223" w14:textId="77777777" w:rsidR="001B2B61" w:rsidRPr="004972EE" w:rsidRDefault="001B2B61" w:rsidP="001B2B61">
          <w:pPr>
            <w:pStyle w:val="Header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0917D9E5" w14:textId="77777777" w:rsidR="001B2B61" w:rsidRPr="004972EE" w:rsidRDefault="001B2B61" w:rsidP="001B2B61">
          <w:pPr>
            <w:pStyle w:val="Header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730EDF5C" w14:textId="77777777" w:rsidR="001B2B61" w:rsidRPr="004972EE" w:rsidRDefault="001B2B61" w:rsidP="001B2B61">
          <w:pPr>
            <w:pStyle w:val="Header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328" w:type="dxa"/>
        </w:tcPr>
        <w:p w14:paraId="1C9BBCF7" w14:textId="77777777" w:rsidR="001B2B61" w:rsidRPr="004972EE" w:rsidRDefault="001B2B61" w:rsidP="001B2B61">
          <w:pPr>
            <w:pStyle w:val="Header"/>
            <w:rPr>
              <w:sz w:val="18"/>
              <w:szCs w:val="18"/>
            </w:rPr>
          </w:pPr>
          <w:proofErr w:type="spellStart"/>
          <w:r w:rsidRPr="004972EE">
            <w:rPr>
              <w:sz w:val="18"/>
              <w:szCs w:val="18"/>
            </w:rPr>
            <w:t>Educore</w:t>
          </w:r>
          <w:proofErr w:type="spellEnd"/>
          <w:r w:rsidRPr="004972EE">
            <w:rPr>
              <w:sz w:val="18"/>
              <w:szCs w:val="18"/>
            </w:rPr>
            <w:t xml:space="preserve"> Services</w:t>
          </w:r>
        </w:p>
        <w:p w14:paraId="1DAD22FA" w14:textId="77777777" w:rsidR="001B2B61" w:rsidRPr="004972EE" w:rsidRDefault="004972EE" w:rsidP="001B2B61">
          <w:pPr>
            <w:pStyle w:val="Header"/>
            <w:rPr>
              <w:sz w:val="18"/>
              <w:szCs w:val="18"/>
            </w:rPr>
          </w:pPr>
          <w:r w:rsidRPr="004972EE">
            <w:rPr>
              <w:sz w:val="18"/>
              <w:szCs w:val="18"/>
            </w:rPr>
            <w:t>PO</w:t>
          </w:r>
          <w:r w:rsidR="001B2B61" w:rsidRPr="004972EE">
            <w:rPr>
              <w:sz w:val="18"/>
              <w:szCs w:val="18"/>
            </w:rPr>
            <w:t xml:space="preserve"> Box 110506</w:t>
          </w:r>
        </w:p>
        <w:p w14:paraId="1623A318" w14:textId="77777777" w:rsidR="001B2B61" w:rsidRPr="004972EE" w:rsidRDefault="001B2B61" w:rsidP="001B2B61">
          <w:pPr>
            <w:pStyle w:val="Header"/>
            <w:rPr>
              <w:sz w:val="18"/>
              <w:szCs w:val="18"/>
            </w:rPr>
          </w:pPr>
          <w:r w:rsidRPr="004972EE">
            <w:rPr>
              <w:sz w:val="18"/>
              <w:szCs w:val="18"/>
            </w:rPr>
            <w:t>Solwezi, Zambia</w:t>
          </w:r>
        </w:p>
        <w:p w14:paraId="70349420" w14:textId="77777777" w:rsidR="001B2B61" w:rsidRPr="004972EE" w:rsidRDefault="007178A7" w:rsidP="001B2B61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Telephone: +260 969 457 652</w:t>
          </w:r>
        </w:p>
        <w:p w14:paraId="2C23899C" w14:textId="77777777" w:rsidR="001B2B61" w:rsidRDefault="007178A7" w:rsidP="001B2B61">
          <w:pPr>
            <w:pStyle w:val="Header"/>
            <w:rPr>
              <w:sz w:val="18"/>
              <w:szCs w:val="18"/>
            </w:rPr>
          </w:pPr>
          <w:hyperlink r:id="rId1" w:history="1">
            <w:r w:rsidRPr="00AE32DE">
              <w:rPr>
                <w:rStyle w:val="Hyperlink"/>
                <w:sz w:val="18"/>
                <w:szCs w:val="18"/>
              </w:rPr>
              <w:t>accounts@educoreservices.com</w:t>
            </w:r>
          </w:hyperlink>
        </w:p>
        <w:p w14:paraId="6A62F46B" w14:textId="77777777" w:rsidR="001B2B61" w:rsidRPr="004972EE" w:rsidRDefault="00187904" w:rsidP="001B2B61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www.</w:t>
          </w:r>
          <w:r w:rsidR="001B2B61" w:rsidRPr="004972EE">
            <w:rPr>
              <w:sz w:val="18"/>
              <w:szCs w:val="18"/>
            </w:rPr>
            <w:t>educoreservices.com</w:t>
          </w:r>
        </w:p>
      </w:tc>
      <w:tc>
        <w:tcPr>
          <w:tcW w:w="4535" w:type="dxa"/>
        </w:tcPr>
        <w:p w14:paraId="7147A966" w14:textId="77777777" w:rsidR="001B2B61" w:rsidRDefault="00550CB1" w:rsidP="0036390C">
          <w:pPr>
            <w:pStyle w:val="Header"/>
            <w:jc w:val="right"/>
          </w:pPr>
          <w:r>
            <w:rPr>
              <w:noProof/>
              <w:lang w:eastAsia="en-ZW"/>
            </w:rPr>
            <w:drawing>
              <wp:inline distT="0" distB="0" distL="0" distR="0" wp14:anchorId="27BB0779" wp14:editId="4D1A66F3">
                <wp:extent cx="2690607" cy="795723"/>
                <wp:effectExtent l="0" t="0" r="0" b="4445"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5814" cy="803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695333A" w14:textId="77777777" w:rsidR="001B2B61" w:rsidRDefault="001B2B61" w:rsidP="00397852">
    <w:pPr>
      <w:pStyle w:val="Header"/>
      <w:ind w:left="-198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A59"/>
    <w:multiLevelType w:val="hybridMultilevel"/>
    <w:tmpl w:val="4774B4EE"/>
    <w:lvl w:ilvl="0" w:tplc="0409000D">
      <w:start w:val="1"/>
      <w:numFmt w:val="bullet"/>
      <w:lvlText w:val=""/>
      <w:lvlJc w:val="left"/>
      <w:pPr>
        <w:ind w:left="-9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1" w15:restartNumberingAfterBreak="0">
    <w:nsid w:val="174D252C"/>
    <w:multiLevelType w:val="hybridMultilevel"/>
    <w:tmpl w:val="9D30E1BC"/>
    <w:lvl w:ilvl="0" w:tplc="EEF01C3C">
      <w:numFmt w:val="bullet"/>
      <w:lvlText w:val="-"/>
      <w:lvlJc w:val="left"/>
      <w:pPr>
        <w:ind w:left="48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3" w:hanging="360"/>
      </w:pPr>
      <w:rPr>
        <w:rFonts w:ascii="Wingdings" w:hAnsi="Wingdings" w:hint="default"/>
      </w:rPr>
    </w:lvl>
  </w:abstractNum>
  <w:abstractNum w:abstractNumId="2" w15:restartNumberingAfterBreak="0">
    <w:nsid w:val="177B0DD4"/>
    <w:multiLevelType w:val="hybridMultilevel"/>
    <w:tmpl w:val="5F7EC0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B0787F"/>
    <w:multiLevelType w:val="hybridMultilevel"/>
    <w:tmpl w:val="48647FBE"/>
    <w:lvl w:ilvl="0" w:tplc="6A908D76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7CD2943"/>
    <w:multiLevelType w:val="hybridMultilevel"/>
    <w:tmpl w:val="6C126DDA"/>
    <w:lvl w:ilvl="0" w:tplc="0409000D">
      <w:start w:val="1"/>
      <w:numFmt w:val="bullet"/>
      <w:lvlText w:val=""/>
      <w:lvlJc w:val="left"/>
      <w:pPr>
        <w:ind w:left="-9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5" w15:restartNumberingAfterBreak="0">
    <w:nsid w:val="51D06D75"/>
    <w:multiLevelType w:val="hybridMultilevel"/>
    <w:tmpl w:val="00AC24D6"/>
    <w:lvl w:ilvl="0" w:tplc="0409000B">
      <w:start w:val="1"/>
      <w:numFmt w:val="bullet"/>
      <w:lvlText w:val=""/>
      <w:lvlJc w:val="left"/>
      <w:pPr>
        <w:ind w:left="-9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abstractNum w:abstractNumId="6" w15:restartNumberingAfterBreak="0">
    <w:nsid w:val="521F284F"/>
    <w:multiLevelType w:val="hybridMultilevel"/>
    <w:tmpl w:val="53928EAE"/>
    <w:lvl w:ilvl="0" w:tplc="0409000D">
      <w:start w:val="1"/>
      <w:numFmt w:val="bullet"/>
      <w:lvlText w:val=""/>
      <w:lvlJc w:val="left"/>
      <w:pPr>
        <w:ind w:left="-6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</w:abstractNum>
  <w:abstractNum w:abstractNumId="7" w15:restartNumberingAfterBreak="0">
    <w:nsid w:val="548B1205"/>
    <w:multiLevelType w:val="hybridMultilevel"/>
    <w:tmpl w:val="DACA31F0"/>
    <w:lvl w:ilvl="0" w:tplc="EEF01C3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4021456">
    <w:abstractNumId w:val="3"/>
  </w:num>
  <w:num w:numId="2" w16cid:durableId="1452749823">
    <w:abstractNumId w:val="1"/>
  </w:num>
  <w:num w:numId="3" w16cid:durableId="140124917">
    <w:abstractNumId w:val="7"/>
  </w:num>
  <w:num w:numId="4" w16cid:durableId="992608406">
    <w:abstractNumId w:val="4"/>
  </w:num>
  <w:num w:numId="5" w16cid:durableId="428891959">
    <w:abstractNumId w:val="2"/>
  </w:num>
  <w:num w:numId="6" w16cid:durableId="984159465">
    <w:abstractNumId w:val="5"/>
  </w:num>
  <w:num w:numId="7" w16cid:durableId="1147240209">
    <w:abstractNumId w:val="0"/>
  </w:num>
  <w:num w:numId="8" w16cid:durableId="504780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A7"/>
    <w:rsid w:val="000038DE"/>
    <w:rsid w:val="000059AE"/>
    <w:rsid w:val="00005CF7"/>
    <w:rsid w:val="000066C0"/>
    <w:rsid w:val="00011F8B"/>
    <w:rsid w:val="0001334E"/>
    <w:rsid w:val="0001473F"/>
    <w:rsid w:val="0002012F"/>
    <w:rsid w:val="00021B53"/>
    <w:rsid w:val="000224FB"/>
    <w:rsid w:val="000226D5"/>
    <w:rsid w:val="000230D8"/>
    <w:rsid w:val="00024236"/>
    <w:rsid w:val="0002483E"/>
    <w:rsid w:val="00024CB9"/>
    <w:rsid w:val="00026B54"/>
    <w:rsid w:val="0002771F"/>
    <w:rsid w:val="00030936"/>
    <w:rsid w:val="00030A27"/>
    <w:rsid w:val="00031768"/>
    <w:rsid w:val="00032E6A"/>
    <w:rsid w:val="0003677A"/>
    <w:rsid w:val="00037265"/>
    <w:rsid w:val="000405E5"/>
    <w:rsid w:val="000432CB"/>
    <w:rsid w:val="000454E7"/>
    <w:rsid w:val="0004786D"/>
    <w:rsid w:val="00050607"/>
    <w:rsid w:val="00050C6A"/>
    <w:rsid w:val="00051958"/>
    <w:rsid w:val="00062837"/>
    <w:rsid w:val="00063C4E"/>
    <w:rsid w:val="00070BC1"/>
    <w:rsid w:val="000715EF"/>
    <w:rsid w:val="0007172B"/>
    <w:rsid w:val="00073096"/>
    <w:rsid w:val="00075C81"/>
    <w:rsid w:val="00080060"/>
    <w:rsid w:val="0008013A"/>
    <w:rsid w:val="00082C1E"/>
    <w:rsid w:val="000839B1"/>
    <w:rsid w:val="00085703"/>
    <w:rsid w:val="00087AB4"/>
    <w:rsid w:val="0009068A"/>
    <w:rsid w:val="000A0A4D"/>
    <w:rsid w:val="000A6E3A"/>
    <w:rsid w:val="000B0EF1"/>
    <w:rsid w:val="000B4739"/>
    <w:rsid w:val="000B600F"/>
    <w:rsid w:val="000B66B0"/>
    <w:rsid w:val="000C0A6C"/>
    <w:rsid w:val="000C1A20"/>
    <w:rsid w:val="000C381A"/>
    <w:rsid w:val="000C7F57"/>
    <w:rsid w:val="000D19B8"/>
    <w:rsid w:val="000D395F"/>
    <w:rsid w:val="000E040B"/>
    <w:rsid w:val="000E11CF"/>
    <w:rsid w:val="000E1603"/>
    <w:rsid w:val="000E1B54"/>
    <w:rsid w:val="000E1DB8"/>
    <w:rsid w:val="000E263A"/>
    <w:rsid w:val="000F1E90"/>
    <w:rsid w:val="000F41DE"/>
    <w:rsid w:val="00100577"/>
    <w:rsid w:val="0010079B"/>
    <w:rsid w:val="00102B5A"/>
    <w:rsid w:val="00102C77"/>
    <w:rsid w:val="00103F05"/>
    <w:rsid w:val="0010657F"/>
    <w:rsid w:val="00111B44"/>
    <w:rsid w:val="0011303D"/>
    <w:rsid w:val="001141F7"/>
    <w:rsid w:val="00117385"/>
    <w:rsid w:val="001178B2"/>
    <w:rsid w:val="001179A0"/>
    <w:rsid w:val="00120614"/>
    <w:rsid w:val="0012637D"/>
    <w:rsid w:val="001267C4"/>
    <w:rsid w:val="00134B85"/>
    <w:rsid w:val="001367C4"/>
    <w:rsid w:val="0014015C"/>
    <w:rsid w:val="0014067C"/>
    <w:rsid w:val="00143E28"/>
    <w:rsid w:val="0015460C"/>
    <w:rsid w:val="00154C5E"/>
    <w:rsid w:val="00155485"/>
    <w:rsid w:val="001571C4"/>
    <w:rsid w:val="00157B55"/>
    <w:rsid w:val="00157D64"/>
    <w:rsid w:val="00160FA9"/>
    <w:rsid w:val="00170814"/>
    <w:rsid w:val="00174243"/>
    <w:rsid w:val="0017466C"/>
    <w:rsid w:val="00174798"/>
    <w:rsid w:val="001777DB"/>
    <w:rsid w:val="0018006E"/>
    <w:rsid w:val="00184468"/>
    <w:rsid w:val="00184749"/>
    <w:rsid w:val="00187042"/>
    <w:rsid w:val="001878F2"/>
    <w:rsid w:val="00187904"/>
    <w:rsid w:val="001937A1"/>
    <w:rsid w:val="0019386B"/>
    <w:rsid w:val="0019765E"/>
    <w:rsid w:val="001A197E"/>
    <w:rsid w:val="001A1B6D"/>
    <w:rsid w:val="001A2286"/>
    <w:rsid w:val="001A3132"/>
    <w:rsid w:val="001A39FD"/>
    <w:rsid w:val="001A4FDC"/>
    <w:rsid w:val="001A50F3"/>
    <w:rsid w:val="001B1469"/>
    <w:rsid w:val="001B2B61"/>
    <w:rsid w:val="001B4E1F"/>
    <w:rsid w:val="001B5FF3"/>
    <w:rsid w:val="001B6840"/>
    <w:rsid w:val="001B686E"/>
    <w:rsid w:val="001C030E"/>
    <w:rsid w:val="001C1872"/>
    <w:rsid w:val="001C248B"/>
    <w:rsid w:val="001C308E"/>
    <w:rsid w:val="001C3EE7"/>
    <w:rsid w:val="001C6020"/>
    <w:rsid w:val="001C6B97"/>
    <w:rsid w:val="001D446C"/>
    <w:rsid w:val="001D515F"/>
    <w:rsid w:val="001D618C"/>
    <w:rsid w:val="001D723E"/>
    <w:rsid w:val="001D7651"/>
    <w:rsid w:val="001D7B23"/>
    <w:rsid w:val="001E1FE6"/>
    <w:rsid w:val="001E2961"/>
    <w:rsid w:val="001E3B7E"/>
    <w:rsid w:val="001E47E2"/>
    <w:rsid w:val="001E6213"/>
    <w:rsid w:val="001E6E4C"/>
    <w:rsid w:val="001E78AD"/>
    <w:rsid w:val="001F14CA"/>
    <w:rsid w:val="001F4D32"/>
    <w:rsid w:val="001F6364"/>
    <w:rsid w:val="00204501"/>
    <w:rsid w:val="0020518D"/>
    <w:rsid w:val="00205A65"/>
    <w:rsid w:val="00207010"/>
    <w:rsid w:val="00210182"/>
    <w:rsid w:val="00231A2A"/>
    <w:rsid w:val="00232296"/>
    <w:rsid w:val="0023333C"/>
    <w:rsid w:val="0023373D"/>
    <w:rsid w:val="00235D2C"/>
    <w:rsid w:val="00236C7C"/>
    <w:rsid w:val="00244537"/>
    <w:rsid w:val="00244692"/>
    <w:rsid w:val="0024656C"/>
    <w:rsid w:val="002478C2"/>
    <w:rsid w:val="0025063D"/>
    <w:rsid w:val="0025078E"/>
    <w:rsid w:val="00252A65"/>
    <w:rsid w:val="00253EAD"/>
    <w:rsid w:val="00254C86"/>
    <w:rsid w:val="0026424A"/>
    <w:rsid w:val="002707D8"/>
    <w:rsid w:val="002772F6"/>
    <w:rsid w:val="002860BC"/>
    <w:rsid w:val="002865BC"/>
    <w:rsid w:val="0029107C"/>
    <w:rsid w:val="00293AF9"/>
    <w:rsid w:val="00295464"/>
    <w:rsid w:val="002A23CA"/>
    <w:rsid w:val="002A37FD"/>
    <w:rsid w:val="002A7DFF"/>
    <w:rsid w:val="002B243C"/>
    <w:rsid w:val="002B64EA"/>
    <w:rsid w:val="002C1B58"/>
    <w:rsid w:val="002C1D6C"/>
    <w:rsid w:val="002C377E"/>
    <w:rsid w:val="002C3994"/>
    <w:rsid w:val="002C40BE"/>
    <w:rsid w:val="002C5E89"/>
    <w:rsid w:val="002C78D3"/>
    <w:rsid w:val="002D28FC"/>
    <w:rsid w:val="002D2E2E"/>
    <w:rsid w:val="002D4525"/>
    <w:rsid w:val="002D509C"/>
    <w:rsid w:val="002D711B"/>
    <w:rsid w:val="002E0959"/>
    <w:rsid w:val="002E15DF"/>
    <w:rsid w:val="002E351B"/>
    <w:rsid w:val="002F03FF"/>
    <w:rsid w:val="002F0AB2"/>
    <w:rsid w:val="002F376C"/>
    <w:rsid w:val="002F4BF7"/>
    <w:rsid w:val="002F560F"/>
    <w:rsid w:val="002F5ED3"/>
    <w:rsid w:val="00302DF3"/>
    <w:rsid w:val="00305564"/>
    <w:rsid w:val="00305ACD"/>
    <w:rsid w:val="0030683D"/>
    <w:rsid w:val="003120DB"/>
    <w:rsid w:val="0031362F"/>
    <w:rsid w:val="00313A2C"/>
    <w:rsid w:val="00315297"/>
    <w:rsid w:val="003156F4"/>
    <w:rsid w:val="003166F8"/>
    <w:rsid w:val="00317C3D"/>
    <w:rsid w:val="00317EE6"/>
    <w:rsid w:val="00320937"/>
    <w:rsid w:val="0032195D"/>
    <w:rsid w:val="00321AD0"/>
    <w:rsid w:val="003247AF"/>
    <w:rsid w:val="0032639E"/>
    <w:rsid w:val="00326A7F"/>
    <w:rsid w:val="00333806"/>
    <w:rsid w:val="00336C21"/>
    <w:rsid w:val="00344DC1"/>
    <w:rsid w:val="003513C7"/>
    <w:rsid w:val="00351DA6"/>
    <w:rsid w:val="00352A8A"/>
    <w:rsid w:val="003549A3"/>
    <w:rsid w:val="00354E6A"/>
    <w:rsid w:val="00354F84"/>
    <w:rsid w:val="00356003"/>
    <w:rsid w:val="003613B5"/>
    <w:rsid w:val="0036218B"/>
    <w:rsid w:val="00362B8D"/>
    <w:rsid w:val="0036390C"/>
    <w:rsid w:val="00376CBB"/>
    <w:rsid w:val="003801FF"/>
    <w:rsid w:val="0038070E"/>
    <w:rsid w:val="003819DE"/>
    <w:rsid w:val="00381A76"/>
    <w:rsid w:val="00382C0A"/>
    <w:rsid w:val="0038726B"/>
    <w:rsid w:val="00393995"/>
    <w:rsid w:val="00396306"/>
    <w:rsid w:val="00397852"/>
    <w:rsid w:val="003A027F"/>
    <w:rsid w:val="003A25AE"/>
    <w:rsid w:val="003A3605"/>
    <w:rsid w:val="003A45DA"/>
    <w:rsid w:val="003A52F6"/>
    <w:rsid w:val="003A5404"/>
    <w:rsid w:val="003A666C"/>
    <w:rsid w:val="003B05CD"/>
    <w:rsid w:val="003B0981"/>
    <w:rsid w:val="003B2907"/>
    <w:rsid w:val="003B35FF"/>
    <w:rsid w:val="003B61C2"/>
    <w:rsid w:val="003C29BD"/>
    <w:rsid w:val="003C3B99"/>
    <w:rsid w:val="003C410B"/>
    <w:rsid w:val="003C6B06"/>
    <w:rsid w:val="003D5C15"/>
    <w:rsid w:val="003D6436"/>
    <w:rsid w:val="003E09F2"/>
    <w:rsid w:val="003E25F1"/>
    <w:rsid w:val="003E6B8F"/>
    <w:rsid w:val="003E7C54"/>
    <w:rsid w:val="003F1503"/>
    <w:rsid w:val="003F1D45"/>
    <w:rsid w:val="003F3D3A"/>
    <w:rsid w:val="003F63FB"/>
    <w:rsid w:val="004008E9"/>
    <w:rsid w:val="00402D4B"/>
    <w:rsid w:val="0040324F"/>
    <w:rsid w:val="0041333F"/>
    <w:rsid w:val="004149AE"/>
    <w:rsid w:val="00414F21"/>
    <w:rsid w:val="0041739A"/>
    <w:rsid w:val="0042174F"/>
    <w:rsid w:val="004218E3"/>
    <w:rsid w:val="004318A8"/>
    <w:rsid w:val="00432A66"/>
    <w:rsid w:val="004335C7"/>
    <w:rsid w:val="00440283"/>
    <w:rsid w:val="00442EF2"/>
    <w:rsid w:val="00445522"/>
    <w:rsid w:val="00451505"/>
    <w:rsid w:val="00454C4B"/>
    <w:rsid w:val="00454F80"/>
    <w:rsid w:val="00456971"/>
    <w:rsid w:val="00457227"/>
    <w:rsid w:val="0046055D"/>
    <w:rsid w:val="00462100"/>
    <w:rsid w:val="00463F9C"/>
    <w:rsid w:val="00473CBE"/>
    <w:rsid w:val="00475A48"/>
    <w:rsid w:val="0048465A"/>
    <w:rsid w:val="00486BC3"/>
    <w:rsid w:val="004872D2"/>
    <w:rsid w:val="004922A8"/>
    <w:rsid w:val="0049453C"/>
    <w:rsid w:val="004972EE"/>
    <w:rsid w:val="004A62FD"/>
    <w:rsid w:val="004B2BA2"/>
    <w:rsid w:val="004B785D"/>
    <w:rsid w:val="004B7A50"/>
    <w:rsid w:val="004C0591"/>
    <w:rsid w:val="004C1CEA"/>
    <w:rsid w:val="004C2ADF"/>
    <w:rsid w:val="004D5FC4"/>
    <w:rsid w:val="004E05F1"/>
    <w:rsid w:val="004E1F45"/>
    <w:rsid w:val="004E3BB8"/>
    <w:rsid w:val="004E4ADF"/>
    <w:rsid w:val="004E5B75"/>
    <w:rsid w:val="004E6C88"/>
    <w:rsid w:val="004F12CC"/>
    <w:rsid w:val="004F5071"/>
    <w:rsid w:val="004F596B"/>
    <w:rsid w:val="004F64F0"/>
    <w:rsid w:val="004F66F3"/>
    <w:rsid w:val="004F7FF7"/>
    <w:rsid w:val="00501087"/>
    <w:rsid w:val="00502A43"/>
    <w:rsid w:val="005043E5"/>
    <w:rsid w:val="0050601F"/>
    <w:rsid w:val="00506444"/>
    <w:rsid w:val="00506A1F"/>
    <w:rsid w:val="0050767F"/>
    <w:rsid w:val="00522E0A"/>
    <w:rsid w:val="00523249"/>
    <w:rsid w:val="00526F84"/>
    <w:rsid w:val="00533FFB"/>
    <w:rsid w:val="0053521F"/>
    <w:rsid w:val="0054636F"/>
    <w:rsid w:val="00550CB1"/>
    <w:rsid w:val="00551200"/>
    <w:rsid w:val="0055133B"/>
    <w:rsid w:val="00552464"/>
    <w:rsid w:val="0056183B"/>
    <w:rsid w:val="0057156F"/>
    <w:rsid w:val="005748CC"/>
    <w:rsid w:val="00574E7C"/>
    <w:rsid w:val="00574FF2"/>
    <w:rsid w:val="00576B0D"/>
    <w:rsid w:val="00580AED"/>
    <w:rsid w:val="00582205"/>
    <w:rsid w:val="00584AD8"/>
    <w:rsid w:val="00584B7B"/>
    <w:rsid w:val="005853CC"/>
    <w:rsid w:val="0058782E"/>
    <w:rsid w:val="005913B1"/>
    <w:rsid w:val="005930D8"/>
    <w:rsid w:val="005A2071"/>
    <w:rsid w:val="005A274F"/>
    <w:rsid w:val="005A45AE"/>
    <w:rsid w:val="005A48DE"/>
    <w:rsid w:val="005A6785"/>
    <w:rsid w:val="005A73AB"/>
    <w:rsid w:val="005B01CE"/>
    <w:rsid w:val="005B0E13"/>
    <w:rsid w:val="005B5122"/>
    <w:rsid w:val="005B5EFF"/>
    <w:rsid w:val="005B633A"/>
    <w:rsid w:val="005C3E54"/>
    <w:rsid w:val="005C44D2"/>
    <w:rsid w:val="005C45C4"/>
    <w:rsid w:val="005C56FC"/>
    <w:rsid w:val="005C6B29"/>
    <w:rsid w:val="005D5CEC"/>
    <w:rsid w:val="005E0402"/>
    <w:rsid w:val="005E0467"/>
    <w:rsid w:val="005E2D46"/>
    <w:rsid w:val="005E6737"/>
    <w:rsid w:val="005E7333"/>
    <w:rsid w:val="005E737B"/>
    <w:rsid w:val="005E7E5B"/>
    <w:rsid w:val="005F34DD"/>
    <w:rsid w:val="00600D15"/>
    <w:rsid w:val="006041A0"/>
    <w:rsid w:val="00607755"/>
    <w:rsid w:val="00607CEF"/>
    <w:rsid w:val="006100F7"/>
    <w:rsid w:val="00611057"/>
    <w:rsid w:val="006156BF"/>
    <w:rsid w:val="00621F40"/>
    <w:rsid w:val="006247C9"/>
    <w:rsid w:val="006275A9"/>
    <w:rsid w:val="00631332"/>
    <w:rsid w:val="006421D2"/>
    <w:rsid w:val="00642C7F"/>
    <w:rsid w:val="00647C54"/>
    <w:rsid w:val="0065066B"/>
    <w:rsid w:val="00652B8D"/>
    <w:rsid w:val="00654F76"/>
    <w:rsid w:val="006557D7"/>
    <w:rsid w:val="0065656E"/>
    <w:rsid w:val="00656C22"/>
    <w:rsid w:val="00656D0A"/>
    <w:rsid w:val="00661303"/>
    <w:rsid w:val="00661956"/>
    <w:rsid w:val="00662C1E"/>
    <w:rsid w:val="00665C88"/>
    <w:rsid w:val="00666EEC"/>
    <w:rsid w:val="00667AE6"/>
    <w:rsid w:val="00670E42"/>
    <w:rsid w:val="0067274B"/>
    <w:rsid w:val="00672FDE"/>
    <w:rsid w:val="00673C2C"/>
    <w:rsid w:val="00675267"/>
    <w:rsid w:val="00675D54"/>
    <w:rsid w:val="0067773A"/>
    <w:rsid w:val="00683DD0"/>
    <w:rsid w:val="00691410"/>
    <w:rsid w:val="00693CC6"/>
    <w:rsid w:val="00695B7F"/>
    <w:rsid w:val="00696EC4"/>
    <w:rsid w:val="00697B16"/>
    <w:rsid w:val="006A2B3A"/>
    <w:rsid w:val="006A4770"/>
    <w:rsid w:val="006A5C2C"/>
    <w:rsid w:val="006A5F7B"/>
    <w:rsid w:val="006A787C"/>
    <w:rsid w:val="006B0A7E"/>
    <w:rsid w:val="006B2C3C"/>
    <w:rsid w:val="006B3722"/>
    <w:rsid w:val="006B4FFC"/>
    <w:rsid w:val="006B7E35"/>
    <w:rsid w:val="006C0E2B"/>
    <w:rsid w:val="006C1803"/>
    <w:rsid w:val="006C4830"/>
    <w:rsid w:val="006C4AEE"/>
    <w:rsid w:val="006C6F71"/>
    <w:rsid w:val="006D1211"/>
    <w:rsid w:val="006D2467"/>
    <w:rsid w:val="006D2759"/>
    <w:rsid w:val="006E1662"/>
    <w:rsid w:val="006E3E05"/>
    <w:rsid w:val="006E448E"/>
    <w:rsid w:val="006E5339"/>
    <w:rsid w:val="006E71F9"/>
    <w:rsid w:val="006E7902"/>
    <w:rsid w:val="006F04CB"/>
    <w:rsid w:val="006F0EEB"/>
    <w:rsid w:val="006F5F77"/>
    <w:rsid w:val="00702222"/>
    <w:rsid w:val="00703BCB"/>
    <w:rsid w:val="00704280"/>
    <w:rsid w:val="00710D64"/>
    <w:rsid w:val="007135DA"/>
    <w:rsid w:val="0071643A"/>
    <w:rsid w:val="007178A7"/>
    <w:rsid w:val="007179C4"/>
    <w:rsid w:val="00721916"/>
    <w:rsid w:val="0072402F"/>
    <w:rsid w:val="00731DBD"/>
    <w:rsid w:val="00734BEE"/>
    <w:rsid w:val="00736872"/>
    <w:rsid w:val="00736C07"/>
    <w:rsid w:val="007370BF"/>
    <w:rsid w:val="00745C20"/>
    <w:rsid w:val="007462E9"/>
    <w:rsid w:val="00746771"/>
    <w:rsid w:val="00746E8B"/>
    <w:rsid w:val="00746FD3"/>
    <w:rsid w:val="007515E8"/>
    <w:rsid w:val="007542A5"/>
    <w:rsid w:val="00755227"/>
    <w:rsid w:val="00755A35"/>
    <w:rsid w:val="00756962"/>
    <w:rsid w:val="00757B84"/>
    <w:rsid w:val="00762650"/>
    <w:rsid w:val="0076348F"/>
    <w:rsid w:val="00763773"/>
    <w:rsid w:val="007664DB"/>
    <w:rsid w:val="00766AB3"/>
    <w:rsid w:val="0076727A"/>
    <w:rsid w:val="00770462"/>
    <w:rsid w:val="00771693"/>
    <w:rsid w:val="00773992"/>
    <w:rsid w:val="007746F0"/>
    <w:rsid w:val="007822B4"/>
    <w:rsid w:val="0078484B"/>
    <w:rsid w:val="00787555"/>
    <w:rsid w:val="0079265F"/>
    <w:rsid w:val="00797DB7"/>
    <w:rsid w:val="007A11CD"/>
    <w:rsid w:val="007A17F9"/>
    <w:rsid w:val="007A2F2B"/>
    <w:rsid w:val="007A6AFF"/>
    <w:rsid w:val="007A6CDE"/>
    <w:rsid w:val="007B0F71"/>
    <w:rsid w:val="007B1403"/>
    <w:rsid w:val="007B6ACF"/>
    <w:rsid w:val="007B7786"/>
    <w:rsid w:val="007C0EED"/>
    <w:rsid w:val="007C2858"/>
    <w:rsid w:val="007C3138"/>
    <w:rsid w:val="007C4AD4"/>
    <w:rsid w:val="007C7A2D"/>
    <w:rsid w:val="007C7BFB"/>
    <w:rsid w:val="007D2D23"/>
    <w:rsid w:val="007D4666"/>
    <w:rsid w:val="007D602A"/>
    <w:rsid w:val="007D788A"/>
    <w:rsid w:val="007E0A74"/>
    <w:rsid w:val="007F08F5"/>
    <w:rsid w:val="007F0E84"/>
    <w:rsid w:val="007F1B31"/>
    <w:rsid w:val="007F25A4"/>
    <w:rsid w:val="007F5882"/>
    <w:rsid w:val="00800542"/>
    <w:rsid w:val="00800A4A"/>
    <w:rsid w:val="0080448B"/>
    <w:rsid w:val="00810F58"/>
    <w:rsid w:val="00812093"/>
    <w:rsid w:val="00813B67"/>
    <w:rsid w:val="00816994"/>
    <w:rsid w:val="00817279"/>
    <w:rsid w:val="00821511"/>
    <w:rsid w:val="00822575"/>
    <w:rsid w:val="008226C2"/>
    <w:rsid w:val="00826313"/>
    <w:rsid w:val="0083143F"/>
    <w:rsid w:val="008321A1"/>
    <w:rsid w:val="00833856"/>
    <w:rsid w:val="008371DE"/>
    <w:rsid w:val="00841ED2"/>
    <w:rsid w:val="00841EF6"/>
    <w:rsid w:val="00843018"/>
    <w:rsid w:val="00843E50"/>
    <w:rsid w:val="0084726D"/>
    <w:rsid w:val="008473CC"/>
    <w:rsid w:val="008505D0"/>
    <w:rsid w:val="0085177C"/>
    <w:rsid w:val="00851AA3"/>
    <w:rsid w:val="008525DB"/>
    <w:rsid w:val="00853010"/>
    <w:rsid w:val="00855472"/>
    <w:rsid w:val="00857FB0"/>
    <w:rsid w:val="00861B5F"/>
    <w:rsid w:val="0086200F"/>
    <w:rsid w:val="00862910"/>
    <w:rsid w:val="00866EF7"/>
    <w:rsid w:val="00870A7A"/>
    <w:rsid w:val="00872849"/>
    <w:rsid w:val="00881E82"/>
    <w:rsid w:val="00893AB2"/>
    <w:rsid w:val="00894CB2"/>
    <w:rsid w:val="00895656"/>
    <w:rsid w:val="008961E1"/>
    <w:rsid w:val="00896806"/>
    <w:rsid w:val="008968D0"/>
    <w:rsid w:val="008A254F"/>
    <w:rsid w:val="008A4787"/>
    <w:rsid w:val="008B04D1"/>
    <w:rsid w:val="008B5F82"/>
    <w:rsid w:val="008C0DC3"/>
    <w:rsid w:val="008C2D70"/>
    <w:rsid w:val="008C481F"/>
    <w:rsid w:val="008C5C3A"/>
    <w:rsid w:val="008D15EF"/>
    <w:rsid w:val="008D205E"/>
    <w:rsid w:val="008D33BB"/>
    <w:rsid w:val="008D4381"/>
    <w:rsid w:val="008D645E"/>
    <w:rsid w:val="008E0128"/>
    <w:rsid w:val="008E0CC1"/>
    <w:rsid w:val="008E2363"/>
    <w:rsid w:val="008E4FE1"/>
    <w:rsid w:val="008E6528"/>
    <w:rsid w:val="008E7137"/>
    <w:rsid w:val="008E73BD"/>
    <w:rsid w:val="008F13CB"/>
    <w:rsid w:val="00902387"/>
    <w:rsid w:val="00904EF5"/>
    <w:rsid w:val="0090564D"/>
    <w:rsid w:val="00905879"/>
    <w:rsid w:val="009058D1"/>
    <w:rsid w:val="009124E8"/>
    <w:rsid w:val="009140BC"/>
    <w:rsid w:val="00923965"/>
    <w:rsid w:val="00931189"/>
    <w:rsid w:val="009317FC"/>
    <w:rsid w:val="009327D3"/>
    <w:rsid w:val="00932C41"/>
    <w:rsid w:val="00933D6E"/>
    <w:rsid w:val="00934F47"/>
    <w:rsid w:val="0094163B"/>
    <w:rsid w:val="009436F1"/>
    <w:rsid w:val="00943C3D"/>
    <w:rsid w:val="00953980"/>
    <w:rsid w:val="009602E7"/>
    <w:rsid w:val="00963CFE"/>
    <w:rsid w:val="009642E9"/>
    <w:rsid w:val="00965803"/>
    <w:rsid w:val="0096619C"/>
    <w:rsid w:val="009664B6"/>
    <w:rsid w:val="00966ABF"/>
    <w:rsid w:val="009711CC"/>
    <w:rsid w:val="00971275"/>
    <w:rsid w:val="0097140E"/>
    <w:rsid w:val="00971730"/>
    <w:rsid w:val="00971C1A"/>
    <w:rsid w:val="00971E62"/>
    <w:rsid w:val="00975869"/>
    <w:rsid w:val="00977F49"/>
    <w:rsid w:val="00983E78"/>
    <w:rsid w:val="00986C2E"/>
    <w:rsid w:val="0098714D"/>
    <w:rsid w:val="00987EDD"/>
    <w:rsid w:val="009920C3"/>
    <w:rsid w:val="00992C73"/>
    <w:rsid w:val="009937D0"/>
    <w:rsid w:val="0099387D"/>
    <w:rsid w:val="0099666C"/>
    <w:rsid w:val="0099705D"/>
    <w:rsid w:val="009A1CAE"/>
    <w:rsid w:val="009A1ECE"/>
    <w:rsid w:val="009A2109"/>
    <w:rsid w:val="009A496B"/>
    <w:rsid w:val="009A5B13"/>
    <w:rsid w:val="009A5D8D"/>
    <w:rsid w:val="009A7D64"/>
    <w:rsid w:val="009B086E"/>
    <w:rsid w:val="009B5539"/>
    <w:rsid w:val="009C0784"/>
    <w:rsid w:val="009D170F"/>
    <w:rsid w:val="009D269D"/>
    <w:rsid w:val="009D41C2"/>
    <w:rsid w:val="009E0067"/>
    <w:rsid w:val="009E01EA"/>
    <w:rsid w:val="009E0AD3"/>
    <w:rsid w:val="009E3923"/>
    <w:rsid w:val="009E496F"/>
    <w:rsid w:val="009E77D9"/>
    <w:rsid w:val="009E7EA0"/>
    <w:rsid w:val="009F0998"/>
    <w:rsid w:val="009F1965"/>
    <w:rsid w:val="009F4298"/>
    <w:rsid w:val="009F56B1"/>
    <w:rsid w:val="00A00361"/>
    <w:rsid w:val="00A028F3"/>
    <w:rsid w:val="00A0468C"/>
    <w:rsid w:val="00A0537E"/>
    <w:rsid w:val="00A055E8"/>
    <w:rsid w:val="00A05DE0"/>
    <w:rsid w:val="00A21292"/>
    <w:rsid w:val="00A21507"/>
    <w:rsid w:val="00A2430E"/>
    <w:rsid w:val="00A25845"/>
    <w:rsid w:val="00A3323A"/>
    <w:rsid w:val="00A419F1"/>
    <w:rsid w:val="00A43B4B"/>
    <w:rsid w:val="00A451D4"/>
    <w:rsid w:val="00A52262"/>
    <w:rsid w:val="00A52E02"/>
    <w:rsid w:val="00A602FB"/>
    <w:rsid w:val="00A6563E"/>
    <w:rsid w:val="00A65CAE"/>
    <w:rsid w:val="00A7023B"/>
    <w:rsid w:val="00A735FE"/>
    <w:rsid w:val="00A73E47"/>
    <w:rsid w:val="00A74B4A"/>
    <w:rsid w:val="00A81F9C"/>
    <w:rsid w:val="00A833FA"/>
    <w:rsid w:val="00A8366A"/>
    <w:rsid w:val="00A8766A"/>
    <w:rsid w:val="00A90B0F"/>
    <w:rsid w:val="00A94165"/>
    <w:rsid w:val="00A95929"/>
    <w:rsid w:val="00A963BD"/>
    <w:rsid w:val="00AA0B98"/>
    <w:rsid w:val="00AA2EF3"/>
    <w:rsid w:val="00AA4461"/>
    <w:rsid w:val="00AA4D2E"/>
    <w:rsid w:val="00AA7427"/>
    <w:rsid w:val="00AA78E1"/>
    <w:rsid w:val="00AA7BAA"/>
    <w:rsid w:val="00AB03D8"/>
    <w:rsid w:val="00AB5349"/>
    <w:rsid w:val="00AB5711"/>
    <w:rsid w:val="00AC0A11"/>
    <w:rsid w:val="00AC1C6F"/>
    <w:rsid w:val="00AC2D7C"/>
    <w:rsid w:val="00AC30BB"/>
    <w:rsid w:val="00AC4495"/>
    <w:rsid w:val="00AC493B"/>
    <w:rsid w:val="00AC71DA"/>
    <w:rsid w:val="00AC7548"/>
    <w:rsid w:val="00AD004D"/>
    <w:rsid w:val="00AD19E2"/>
    <w:rsid w:val="00AD6AE7"/>
    <w:rsid w:val="00AE3DEC"/>
    <w:rsid w:val="00AE50A9"/>
    <w:rsid w:val="00AF11D7"/>
    <w:rsid w:val="00AF3015"/>
    <w:rsid w:val="00AF4AE2"/>
    <w:rsid w:val="00AF500A"/>
    <w:rsid w:val="00B04912"/>
    <w:rsid w:val="00B0509F"/>
    <w:rsid w:val="00B059C8"/>
    <w:rsid w:val="00B1426D"/>
    <w:rsid w:val="00B142E8"/>
    <w:rsid w:val="00B15FFF"/>
    <w:rsid w:val="00B21D18"/>
    <w:rsid w:val="00B223F1"/>
    <w:rsid w:val="00B22898"/>
    <w:rsid w:val="00B23F4F"/>
    <w:rsid w:val="00B24F0E"/>
    <w:rsid w:val="00B31465"/>
    <w:rsid w:val="00B33C3D"/>
    <w:rsid w:val="00B34A4D"/>
    <w:rsid w:val="00B359D6"/>
    <w:rsid w:val="00B40D41"/>
    <w:rsid w:val="00B42892"/>
    <w:rsid w:val="00B467F1"/>
    <w:rsid w:val="00B46A30"/>
    <w:rsid w:val="00B5093F"/>
    <w:rsid w:val="00B5111D"/>
    <w:rsid w:val="00B54D08"/>
    <w:rsid w:val="00B553B8"/>
    <w:rsid w:val="00B62B3B"/>
    <w:rsid w:val="00B6462F"/>
    <w:rsid w:val="00B64763"/>
    <w:rsid w:val="00B72F8D"/>
    <w:rsid w:val="00B76915"/>
    <w:rsid w:val="00B819C3"/>
    <w:rsid w:val="00B91628"/>
    <w:rsid w:val="00B95EA0"/>
    <w:rsid w:val="00B960C5"/>
    <w:rsid w:val="00BA35EE"/>
    <w:rsid w:val="00BA7619"/>
    <w:rsid w:val="00BB1A8F"/>
    <w:rsid w:val="00BB3BB5"/>
    <w:rsid w:val="00BB4FE2"/>
    <w:rsid w:val="00BB726A"/>
    <w:rsid w:val="00BB73E0"/>
    <w:rsid w:val="00BB7526"/>
    <w:rsid w:val="00BC04B4"/>
    <w:rsid w:val="00BC0F83"/>
    <w:rsid w:val="00BC1CB1"/>
    <w:rsid w:val="00BC28C0"/>
    <w:rsid w:val="00BC4ABE"/>
    <w:rsid w:val="00BC4BA7"/>
    <w:rsid w:val="00BD054B"/>
    <w:rsid w:val="00BE022F"/>
    <w:rsid w:val="00BE1217"/>
    <w:rsid w:val="00BE25B2"/>
    <w:rsid w:val="00BE47AD"/>
    <w:rsid w:val="00BE49BB"/>
    <w:rsid w:val="00BE4F8F"/>
    <w:rsid w:val="00BE65E2"/>
    <w:rsid w:val="00BE6887"/>
    <w:rsid w:val="00BF131B"/>
    <w:rsid w:val="00BF1AB9"/>
    <w:rsid w:val="00BF37B8"/>
    <w:rsid w:val="00BF61C9"/>
    <w:rsid w:val="00BF61D0"/>
    <w:rsid w:val="00BF6415"/>
    <w:rsid w:val="00C01C19"/>
    <w:rsid w:val="00C03A0D"/>
    <w:rsid w:val="00C107E8"/>
    <w:rsid w:val="00C14A63"/>
    <w:rsid w:val="00C16D88"/>
    <w:rsid w:val="00C20CF1"/>
    <w:rsid w:val="00C2660B"/>
    <w:rsid w:val="00C27214"/>
    <w:rsid w:val="00C31D58"/>
    <w:rsid w:val="00C32CE0"/>
    <w:rsid w:val="00C35A99"/>
    <w:rsid w:val="00C36084"/>
    <w:rsid w:val="00C4394C"/>
    <w:rsid w:val="00C44E21"/>
    <w:rsid w:val="00C44E29"/>
    <w:rsid w:val="00C4679F"/>
    <w:rsid w:val="00C5060B"/>
    <w:rsid w:val="00C526BF"/>
    <w:rsid w:val="00C62448"/>
    <w:rsid w:val="00C665EA"/>
    <w:rsid w:val="00C67117"/>
    <w:rsid w:val="00C7583B"/>
    <w:rsid w:val="00C75A3F"/>
    <w:rsid w:val="00C833E1"/>
    <w:rsid w:val="00C83401"/>
    <w:rsid w:val="00C85574"/>
    <w:rsid w:val="00C85C5F"/>
    <w:rsid w:val="00C86FF3"/>
    <w:rsid w:val="00C96963"/>
    <w:rsid w:val="00CA2AB6"/>
    <w:rsid w:val="00CA5648"/>
    <w:rsid w:val="00CA7CB6"/>
    <w:rsid w:val="00CB176A"/>
    <w:rsid w:val="00CB1C48"/>
    <w:rsid w:val="00CB3584"/>
    <w:rsid w:val="00CB368A"/>
    <w:rsid w:val="00CB383A"/>
    <w:rsid w:val="00CC1D1D"/>
    <w:rsid w:val="00CD0163"/>
    <w:rsid w:val="00CD0330"/>
    <w:rsid w:val="00CD0E81"/>
    <w:rsid w:val="00CD13BD"/>
    <w:rsid w:val="00CD3A60"/>
    <w:rsid w:val="00CD6F5B"/>
    <w:rsid w:val="00CD71C4"/>
    <w:rsid w:val="00CE0C4A"/>
    <w:rsid w:val="00CE0E7E"/>
    <w:rsid w:val="00CE1BA8"/>
    <w:rsid w:val="00CF567D"/>
    <w:rsid w:val="00CF5A17"/>
    <w:rsid w:val="00CF6A57"/>
    <w:rsid w:val="00CF6C08"/>
    <w:rsid w:val="00D00E7D"/>
    <w:rsid w:val="00D01064"/>
    <w:rsid w:val="00D01EC7"/>
    <w:rsid w:val="00D0236C"/>
    <w:rsid w:val="00D06EEF"/>
    <w:rsid w:val="00D16C16"/>
    <w:rsid w:val="00D179AB"/>
    <w:rsid w:val="00D209C6"/>
    <w:rsid w:val="00D21BB2"/>
    <w:rsid w:val="00D25ACD"/>
    <w:rsid w:val="00D270F4"/>
    <w:rsid w:val="00D307CC"/>
    <w:rsid w:val="00D337C0"/>
    <w:rsid w:val="00D33CF7"/>
    <w:rsid w:val="00D35A46"/>
    <w:rsid w:val="00D37CDC"/>
    <w:rsid w:val="00D40684"/>
    <w:rsid w:val="00D41B86"/>
    <w:rsid w:val="00D42D34"/>
    <w:rsid w:val="00D43C4A"/>
    <w:rsid w:val="00D50DE5"/>
    <w:rsid w:val="00D52BDE"/>
    <w:rsid w:val="00D53740"/>
    <w:rsid w:val="00D60820"/>
    <w:rsid w:val="00D6158E"/>
    <w:rsid w:val="00D660EE"/>
    <w:rsid w:val="00D667AB"/>
    <w:rsid w:val="00D705E1"/>
    <w:rsid w:val="00D721A1"/>
    <w:rsid w:val="00D7326D"/>
    <w:rsid w:val="00D75141"/>
    <w:rsid w:val="00D75E75"/>
    <w:rsid w:val="00D77AA4"/>
    <w:rsid w:val="00D805DD"/>
    <w:rsid w:val="00D80ED7"/>
    <w:rsid w:val="00D8196E"/>
    <w:rsid w:val="00D82235"/>
    <w:rsid w:val="00D82E68"/>
    <w:rsid w:val="00D845B2"/>
    <w:rsid w:val="00D93C46"/>
    <w:rsid w:val="00D97011"/>
    <w:rsid w:val="00DB6584"/>
    <w:rsid w:val="00DC14FB"/>
    <w:rsid w:val="00DC3865"/>
    <w:rsid w:val="00DC6311"/>
    <w:rsid w:val="00DC730B"/>
    <w:rsid w:val="00DC79A1"/>
    <w:rsid w:val="00DE1D87"/>
    <w:rsid w:val="00DE1E95"/>
    <w:rsid w:val="00DE30E2"/>
    <w:rsid w:val="00DE6415"/>
    <w:rsid w:val="00DE752E"/>
    <w:rsid w:val="00DF3A64"/>
    <w:rsid w:val="00DF5871"/>
    <w:rsid w:val="00DF5E92"/>
    <w:rsid w:val="00E01FE6"/>
    <w:rsid w:val="00E02E68"/>
    <w:rsid w:val="00E051F6"/>
    <w:rsid w:val="00E0723E"/>
    <w:rsid w:val="00E07394"/>
    <w:rsid w:val="00E10765"/>
    <w:rsid w:val="00E178E2"/>
    <w:rsid w:val="00E201AB"/>
    <w:rsid w:val="00E2022A"/>
    <w:rsid w:val="00E24AD5"/>
    <w:rsid w:val="00E256BF"/>
    <w:rsid w:val="00E27AAB"/>
    <w:rsid w:val="00E27CCD"/>
    <w:rsid w:val="00E33BC5"/>
    <w:rsid w:val="00E370B4"/>
    <w:rsid w:val="00E44856"/>
    <w:rsid w:val="00E44D33"/>
    <w:rsid w:val="00E46A3E"/>
    <w:rsid w:val="00E46C39"/>
    <w:rsid w:val="00E46D37"/>
    <w:rsid w:val="00E51CB5"/>
    <w:rsid w:val="00E54D44"/>
    <w:rsid w:val="00E60C50"/>
    <w:rsid w:val="00E62CAB"/>
    <w:rsid w:val="00E66FE4"/>
    <w:rsid w:val="00E671DE"/>
    <w:rsid w:val="00E67410"/>
    <w:rsid w:val="00E7486C"/>
    <w:rsid w:val="00E77B25"/>
    <w:rsid w:val="00E862DB"/>
    <w:rsid w:val="00E911F6"/>
    <w:rsid w:val="00E912B9"/>
    <w:rsid w:val="00E9300B"/>
    <w:rsid w:val="00E93370"/>
    <w:rsid w:val="00E958DD"/>
    <w:rsid w:val="00E96A62"/>
    <w:rsid w:val="00E96D19"/>
    <w:rsid w:val="00EA067D"/>
    <w:rsid w:val="00EC1B94"/>
    <w:rsid w:val="00EC1BF7"/>
    <w:rsid w:val="00EC388A"/>
    <w:rsid w:val="00EC4F39"/>
    <w:rsid w:val="00EC72A5"/>
    <w:rsid w:val="00ED0015"/>
    <w:rsid w:val="00ED162E"/>
    <w:rsid w:val="00ED21F3"/>
    <w:rsid w:val="00ED31AB"/>
    <w:rsid w:val="00ED3316"/>
    <w:rsid w:val="00ED63BF"/>
    <w:rsid w:val="00ED70A2"/>
    <w:rsid w:val="00ED728F"/>
    <w:rsid w:val="00ED76A2"/>
    <w:rsid w:val="00EE0D8B"/>
    <w:rsid w:val="00EE1A3A"/>
    <w:rsid w:val="00EE7C85"/>
    <w:rsid w:val="00EF0015"/>
    <w:rsid w:val="00EF1A97"/>
    <w:rsid w:val="00EF3FA4"/>
    <w:rsid w:val="00EF7AB8"/>
    <w:rsid w:val="00F00886"/>
    <w:rsid w:val="00F01549"/>
    <w:rsid w:val="00F01798"/>
    <w:rsid w:val="00F01B05"/>
    <w:rsid w:val="00F03413"/>
    <w:rsid w:val="00F0346A"/>
    <w:rsid w:val="00F12849"/>
    <w:rsid w:val="00F12DB0"/>
    <w:rsid w:val="00F135BA"/>
    <w:rsid w:val="00F14C1F"/>
    <w:rsid w:val="00F15A36"/>
    <w:rsid w:val="00F167B8"/>
    <w:rsid w:val="00F21C37"/>
    <w:rsid w:val="00F22C5E"/>
    <w:rsid w:val="00F22E37"/>
    <w:rsid w:val="00F3201F"/>
    <w:rsid w:val="00F35E7D"/>
    <w:rsid w:val="00F373EB"/>
    <w:rsid w:val="00F41B9B"/>
    <w:rsid w:val="00F44604"/>
    <w:rsid w:val="00F45174"/>
    <w:rsid w:val="00F45C09"/>
    <w:rsid w:val="00F46074"/>
    <w:rsid w:val="00F47676"/>
    <w:rsid w:val="00F50F89"/>
    <w:rsid w:val="00F51A63"/>
    <w:rsid w:val="00F57A20"/>
    <w:rsid w:val="00F6143D"/>
    <w:rsid w:val="00F6220B"/>
    <w:rsid w:val="00F67BC8"/>
    <w:rsid w:val="00F67F8E"/>
    <w:rsid w:val="00F67FD6"/>
    <w:rsid w:val="00F7006B"/>
    <w:rsid w:val="00F710F4"/>
    <w:rsid w:val="00F71BA3"/>
    <w:rsid w:val="00F72BA7"/>
    <w:rsid w:val="00F72F4B"/>
    <w:rsid w:val="00F741F9"/>
    <w:rsid w:val="00F76E44"/>
    <w:rsid w:val="00F7713D"/>
    <w:rsid w:val="00F83C0B"/>
    <w:rsid w:val="00F86F47"/>
    <w:rsid w:val="00F8770E"/>
    <w:rsid w:val="00F9162E"/>
    <w:rsid w:val="00F935D5"/>
    <w:rsid w:val="00F946A5"/>
    <w:rsid w:val="00F94F77"/>
    <w:rsid w:val="00F95721"/>
    <w:rsid w:val="00F95B62"/>
    <w:rsid w:val="00F96C27"/>
    <w:rsid w:val="00FA0CE5"/>
    <w:rsid w:val="00FA30AF"/>
    <w:rsid w:val="00FA32B7"/>
    <w:rsid w:val="00FA3E6D"/>
    <w:rsid w:val="00FB217E"/>
    <w:rsid w:val="00FC0D12"/>
    <w:rsid w:val="00FC1212"/>
    <w:rsid w:val="00FC1FF2"/>
    <w:rsid w:val="00FC49E7"/>
    <w:rsid w:val="00FC5B7E"/>
    <w:rsid w:val="00FC6989"/>
    <w:rsid w:val="00FD054C"/>
    <w:rsid w:val="00FD74D8"/>
    <w:rsid w:val="00FE12FF"/>
    <w:rsid w:val="00FE145D"/>
    <w:rsid w:val="00FE7356"/>
    <w:rsid w:val="00FF074C"/>
    <w:rsid w:val="00FF09BC"/>
    <w:rsid w:val="00FF15DE"/>
    <w:rsid w:val="00FF349C"/>
    <w:rsid w:val="00FF4218"/>
    <w:rsid w:val="00FF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B3383"/>
  <w15:chartTrackingRefBased/>
  <w15:docId w15:val="{5DFC1684-A16F-452A-B2FB-C30BB82F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BF7"/>
    <w:pPr>
      <w:spacing w:after="0" w:line="240" w:lineRule="auto"/>
    </w:pPr>
    <w:rPr>
      <w:rFonts w:ascii="Arial" w:hAnsi="Arial"/>
      <w:color w:val="767171" w:themeColor="background2" w:themeShade="8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DB8"/>
    <w:pPr>
      <w:keepNext/>
      <w:keepLines/>
      <w:spacing w:before="240"/>
      <w:outlineLvl w:val="0"/>
    </w:pPr>
    <w:rPr>
      <w:rFonts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B8"/>
    <w:pPr>
      <w:keepNext/>
      <w:keepLines/>
      <w:spacing w:before="40"/>
      <w:outlineLvl w:val="1"/>
    </w:pPr>
    <w:rPr>
      <w:rFonts w:eastAsiaTheme="majorEastAsia" w:cstheme="majorBidi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B8"/>
    <w:rPr>
      <w:rFonts w:ascii="Arial" w:eastAsiaTheme="majorEastAsia" w:hAnsi="Arial" w:cstheme="majorBidi"/>
      <w:color w:val="767171" w:themeColor="background2" w:themeShade="80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1B2B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B61"/>
    <w:rPr>
      <w:rFonts w:ascii="Arial" w:hAnsi="Arial"/>
      <w:color w:val="767171" w:themeColor="background2" w:themeShade="80"/>
      <w:sz w:val="20"/>
    </w:rPr>
  </w:style>
  <w:style w:type="paragraph" w:styleId="Footer">
    <w:name w:val="footer"/>
    <w:basedOn w:val="Normal"/>
    <w:link w:val="FooterChar"/>
    <w:unhideWhenUsed/>
    <w:rsid w:val="00D52BDE"/>
    <w:pPr>
      <w:tabs>
        <w:tab w:val="center" w:pos="4513"/>
        <w:tab w:val="right" w:pos="9026"/>
      </w:tabs>
    </w:pPr>
    <w:rPr>
      <w:sz w:val="12"/>
    </w:rPr>
  </w:style>
  <w:style w:type="character" w:customStyle="1" w:styleId="FooterChar">
    <w:name w:val="Footer Char"/>
    <w:basedOn w:val="DefaultParagraphFont"/>
    <w:link w:val="Footer"/>
    <w:rsid w:val="00D52BDE"/>
    <w:rPr>
      <w:rFonts w:ascii="Arial" w:hAnsi="Arial"/>
      <w:color w:val="767171" w:themeColor="background2" w:themeShade="80"/>
      <w:sz w:val="12"/>
    </w:rPr>
  </w:style>
  <w:style w:type="table" w:styleId="TableGrid">
    <w:name w:val="Table Grid"/>
    <w:basedOn w:val="TableNormal"/>
    <w:rsid w:val="001B2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1DB8"/>
    <w:rPr>
      <w:color w:val="767171" w:themeColor="background2" w:themeShade="80"/>
      <w:u w:val="single"/>
    </w:rPr>
  </w:style>
  <w:style w:type="character" w:styleId="PageNumber">
    <w:name w:val="page number"/>
    <w:basedOn w:val="DefaultParagraphFont"/>
    <w:rsid w:val="00D97011"/>
    <w:rPr>
      <w:rFonts w:ascii="Arial" w:hAnsi="Arial"/>
      <w:color w:val="595959" w:themeColor="text1" w:themeTint="A6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B8"/>
    <w:rPr>
      <w:rFonts w:ascii="Arial" w:eastAsiaTheme="majorEastAsia" w:hAnsi="Arial" w:cstheme="majorBidi"/>
      <w:color w:val="767171" w:themeColor="background2" w:themeShade="8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1DB8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B8"/>
    <w:rPr>
      <w:rFonts w:ascii="Arial" w:eastAsiaTheme="majorEastAsia" w:hAnsi="Arial" w:cstheme="majorBidi"/>
      <w:color w:val="767171" w:themeColor="background2" w:themeShade="80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B8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E1DB8"/>
    <w:rPr>
      <w:rFonts w:ascii="Arial" w:eastAsiaTheme="minorEastAsia" w:hAnsi="Arial"/>
      <w:color w:val="767171" w:themeColor="background2" w:themeShade="80"/>
      <w:spacing w:val="15"/>
      <w:sz w:val="20"/>
    </w:rPr>
  </w:style>
  <w:style w:type="character" w:styleId="SubtleEmphasis">
    <w:name w:val="Subtle Emphasis"/>
    <w:basedOn w:val="DefaultParagraphFont"/>
    <w:uiPriority w:val="19"/>
    <w:qFormat/>
    <w:rsid w:val="000E1DB8"/>
    <w:rPr>
      <w:i/>
      <w:iCs/>
      <w:color w:val="767171" w:themeColor="background2" w:themeShade="80"/>
    </w:rPr>
  </w:style>
  <w:style w:type="character" w:styleId="IntenseEmphasis">
    <w:name w:val="Intense Emphasis"/>
    <w:basedOn w:val="DefaultParagraphFont"/>
    <w:uiPriority w:val="21"/>
    <w:rsid w:val="000E1DB8"/>
    <w:rPr>
      <w:i/>
      <w:iCs/>
      <w:color w:val="767171" w:themeColor="background2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37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740"/>
    <w:rPr>
      <w:rFonts w:ascii="Segoe UI" w:hAnsi="Segoe UI" w:cs="Segoe UI"/>
      <w:color w:val="767171" w:themeColor="background2" w:themeShade="8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92C73"/>
    <w:rPr>
      <w:color w:val="808080"/>
    </w:rPr>
  </w:style>
  <w:style w:type="paragraph" w:styleId="BodyText">
    <w:name w:val="Body Text"/>
    <w:basedOn w:val="Normal"/>
    <w:link w:val="BodyTextChar"/>
    <w:rsid w:val="00C62448"/>
    <w:pPr>
      <w:spacing w:before="240"/>
    </w:pPr>
    <w:rPr>
      <w:rFonts w:eastAsia="Times New Roman" w:cs="Times New Roman"/>
      <w:noProof/>
      <w:color w:val="595959" w:themeColor="text1" w:themeTint="A6"/>
      <w:lang w:val="en-GB"/>
    </w:rPr>
  </w:style>
  <w:style w:type="character" w:customStyle="1" w:styleId="BodyTextChar">
    <w:name w:val="Body Text Char"/>
    <w:basedOn w:val="DefaultParagraphFont"/>
    <w:link w:val="BodyText"/>
    <w:rsid w:val="00C62448"/>
    <w:rPr>
      <w:rFonts w:ascii="Arial" w:eastAsia="Times New Roman" w:hAnsi="Arial" w:cs="Times New Roman"/>
      <w:noProof/>
      <w:color w:val="595959" w:themeColor="text1" w:themeTint="A6"/>
      <w:sz w:val="20"/>
      <w:lang w:val="en-GB"/>
    </w:rPr>
  </w:style>
  <w:style w:type="paragraph" w:styleId="ListParagraph">
    <w:name w:val="List Paragraph"/>
    <w:basedOn w:val="Normal"/>
    <w:uiPriority w:val="34"/>
    <w:rsid w:val="003E2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accounts@educoreservice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zabeth.Chabi\Dropbox\General\Templates\Educore%20Services\Word\Letter%20Educore%20Servic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a9bf98-e6a6-423d-acaf-9ea56531f7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9D681D22DF4942A68275903D2C04F6" ma:contentTypeVersion="9" ma:contentTypeDescription="Create a new document." ma:contentTypeScope="" ma:versionID="12837e511b5a82afcf5387776d12d3a7">
  <xsd:schema xmlns:xsd="http://www.w3.org/2001/XMLSchema" xmlns:xs="http://www.w3.org/2001/XMLSchema" xmlns:p="http://schemas.microsoft.com/office/2006/metadata/properties" xmlns:ns2="24a9bf98-e6a6-423d-acaf-9ea56531f7c6" targetNamespace="http://schemas.microsoft.com/office/2006/metadata/properties" ma:root="true" ma:fieldsID="ac5bc45199b7253d6d6161e9495ac89b" ns2:_="">
    <xsd:import namespace="24a9bf98-e6a6-423d-acaf-9ea56531f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a9bf98-e6a6-423d-acaf-9ea56531f7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021BDE-517E-47BA-A97D-E564C56BCD08}">
  <ds:schemaRefs>
    <ds:schemaRef ds:uri="http://schemas.microsoft.com/office/2006/metadata/properties"/>
    <ds:schemaRef ds:uri="http://schemas.microsoft.com/office/infopath/2007/PartnerControls"/>
    <ds:schemaRef ds:uri="24a9bf98-e6a6-423d-acaf-9ea56531f7c6"/>
  </ds:schemaRefs>
</ds:datastoreItem>
</file>

<file path=customXml/itemProps2.xml><?xml version="1.0" encoding="utf-8"?>
<ds:datastoreItem xmlns:ds="http://schemas.openxmlformats.org/officeDocument/2006/customXml" ds:itemID="{907763D3-829A-410B-89D1-7364C7FE1D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a9bf98-e6a6-423d-acaf-9ea56531f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EF5304-0FD3-47AA-9832-2F6D5BA901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AB024A-E840-4A3D-B978-70562F1404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Educore Services</Template>
  <TotalTime>2701</TotalTime>
  <Pages>1</Pages>
  <Words>100</Words>
  <Characters>1005</Characters>
  <Application>Microsoft Office Word</Application>
  <DocSecurity>0</DocSecurity>
  <Lines>335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Chabi</dc:creator>
  <cp:keywords/>
  <dc:description/>
  <cp:lastModifiedBy>Kanjila Samahongo</cp:lastModifiedBy>
  <cp:revision>650</cp:revision>
  <cp:lastPrinted>2026-02-03T07:34:00Z</cp:lastPrinted>
  <dcterms:created xsi:type="dcterms:W3CDTF">2023-01-06T06:45:00Z</dcterms:created>
  <dcterms:modified xsi:type="dcterms:W3CDTF">2026-06-12T09:11:00Z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0x010100909D681D22DF4942A68275903D2C04F6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