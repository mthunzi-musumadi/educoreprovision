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1D1E" w14:textId="77777777" w:rsidR="00653E5F" w:rsidRPr="00726694" w:rsidRDefault="00225D3D" w:rsidP="00225D3D">
      <w:pPr>
        <w:pStyle w:val="BodyText"/>
        <w:spacing w:before="120"/>
        <w:rPr>
          <w:sz w:val="32"/>
          <w:szCs w:val="32"/>
        </w:rPr>
      </w:pPr>
      <w:r w:rsidRPr="00726694">
        <w:rPr>
          <w:sz w:val="32"/>
          <w:szCs w:val="32"/>
        </w:rPr>
        <w:t>Stores</w:t>
      </w:r>
      <w:r w:rsidR="00166F4E" w:rsidRPr="00726694">
        <w:rPr>
          <w:sz w:val="32"/>
          <w:szCs w:val="32"/>
        </w:rPr>
        <w:t xml:space="preserve"> Requ</w:t>
      </w:r>
      <w:r w:rsidR="00EC6AF1" w:rsidRPr="00726694">
        <w:rPr>
          <w:sz w:val="32"/>
          <w:szCs w:val="32"/>
        </w:rPr>
        <w:t>i</w:t>
      </w:r>
      <w:r w:rsidR="00166F4E" w:rsidRPr="00726694">
        <w:rPr>
          <w:sz w:val="32"/>
          <w:szCs w:val="32"/>
        </w:rPr>
        <w:t>sition Form</w:t>
      </w:r>
    </w:p>
    <w:tbl>
      <w:tblPr>
        <w:tblStyle w:val="TableGrid"/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08"/>
        <w:gridCol w:w="709"/>
        <w:gridCol w:w="728"/>
        <w:gridCol w:w="1965"/>
        <w:gridCol w:w="993"/>
        <w:gridCol w:w="297"/>
        <w:gridCol w:w="695"/>
        <w:gridCol w:w="1276"/>
        <w:gridCol w:w="567"/>
        <w:gridCol w:w="2155"/>
      </w:tblGrid>
      <w:tr w:rsidR="00225D3D" w:rsidRPr="00726694" w14:paraId="73F95E78" w14:textId="77777777" w:rsidTr="00462A9B">
        <w:trPr>
          <w:tblHeader/>
        </w:trPr>
        <w:tc>
          <w:tcPr>
            <w:tcW w:w="1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A1C604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School: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36512F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38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D547B9" w14:textId="77777777" w:rsidR="00225D3D" w:rsidRPr="00726694" w:rsidRDefault="00225D3D" w:rsidP="00462A9B">
            <w:pPr>
              <w:pStyle w:val="BodyText"/>
              <w:spacing w:before="180"/>
              <w:jc w:val="righ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Date: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D6144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4B5065A1" w14:textId="77777777" w:rsidTr="00462A9B">
        <w:trPr>
          <w:tblHeader/>
        </w:trPr>
        <w:tc>
          <w:tcPr>
            <w:tcW w:w="1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AA09AB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Department:</w:t>
            </w:r>
          </w:p>
        </w:tc>
        <w:tc>
          <w:tcPr>
            <w:tcW w:w="19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41CA7F" w14:textId="77777777" w:rsidR="00225D3D" w:rsidRPr="00726694" w:rsidRDefault="00225D3D" w:rsidP="00462A9B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="00462A9B" w:rsidRPr="00726694">
              <w:rPr>
                <w:sz w:val="18"/>
                <w:szCs w:val="20"/>
              </w:rPr>
              <w:t> </w:t>
            </w:r>
            <w:r w:rsidR="00462A9B" w:rsidRPr="00726694">
              <w:rPr>
                <w:sz w:val="18"/>
                <w:szCs w:val="20"/>
              </w:rPr>
              <w:t> </w:t>
            </w:r>
            <w:r w:rsidR="00462A9B" w:rsidRPr="00726694">
              <w:rPr>
                <w:sz w:val="18"/>
                <w:szCs w:val="20"/>
              </w:rPr>
              <w:t> </w:t>
            </w:r>
            <w:r w:rsidR="00462A9B" w:rsidRPr="00726694">
              <w:rPr>
                <w:sz w:val="18"/>
                <w:szCs w:val="20"/>
              </w:rPr>
              <w:t> </w:t>
            </w:r>
            <w:r w:rsidR="00462A9B"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38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5026120" w14:textId="77777777" w:rsidR="00225D3D" w:rsidRPr="00726694" w:rsidRDefault="00225D3D" w:rsidP="00462A9B">
            <w:pPr>
              <w:pStyle w:val="BodyText"/>
              <w:spacing w:before="180"/>
              <w:jc w:val="righ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Requisition No.: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54CD2F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7BEBA9FF" w14:textId="77777777" w:rsidTr="00462A9B">
        <w:trPr>
          <w:tblHeader/>
        </w:trPr>
        <w:tc>
          <w:tcPr>
            <w:tcW w:w="1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57BE5B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Requested by:</w:t>
            </w:r>
          </w:p>
        </w:tc>
        <w:tc>
          <w:tcPr>
            <w:tcW w:w="3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2EA657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53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BB0260E" w14:textId="3A1C63AD" w:rsidR="00225D3D" w:rsidRPr="00726694" w:rsidRDefault="00216170" w:rsidP="00462A9B">
            <w:pPr>
              <w:pStyle w:val="BodyText"/>
              <w:spacing w:before="180"/>
              <w:jc w:val="righ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 xml:space="preserve">Purchase Order </w:t>
            </w:r>
            <w:r w:rsidR="005C6A31" w:rsidRPr="00726694">
              <w:rPr>
                <w:sz w:val="18"/>
                <w:szCs w:val="20"/>
              </w:rPr>
              <w:t>No</w:t>
            </w:r>
            <w:r w:rsidR="00225D3D" w:rsidRPr="00726694">
              <w:rPr>
                <w:sz w:val="18"/>
                <w:szCs w:val="20"/>
              </w:rPr>
              <w:t>: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B0C7BE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585D7D30" w14:textId="77777777" w:rsidTr="00462A9B">
        <w:trPr>
          <w:tblHeader/>
        </w:trPr>
        <w:tc>
          <w:tcPr>
            <w:tcW w:w="1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E5A402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Signature: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D1AAAE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53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48DB9C3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1C650D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</w:p>
        </w:tc>
      </w:tr>
      <w:tr w:rsidR="00225D3D" w:rsidRPr="00726694" w14:paraId="51FFA4C9" w14:textId="77777777" w:rsidTr="00462A9B">
        <w:trPr>
          <w:tblHeader/>
        </w:trPr>
        <w:tc>
          <w:tcPr>
            <w:tcW w:w="1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986FA2" w14:textId="46E6D211" w:rsidR="00225D3D" w:rsidRPr="00726694" w:rsidRDefault="00EF0239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 xml:space="preserve">Purpose </w:t>
            </w:r>
            <w:r w:rsidR="00225D3D" w:rsidRPr="00726694">
              <w:rPr>
                <w:sz w:val="18"/>
                <w:szCs w:val="20"/>
              </w:rPr>
              <w:t>:</w:t>
            </w:r>
          </w:p>
        </w:tc>
        <w:tc>
          <w:tcPr>
            <w:tcW w:w="32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FF617C" w14:textId="77EECC24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  <w:r w:rsidR="00726694">
              <w:rPr>
                <w:sz w:val="18"/>
                <w:szCs w:val="20"/>
              </w:rPr>
              <w:t xml:space="preserve">    </w:t>
            </w:r>
          </w:p>
        </w:tc>
        <w:tc>
          <w:tcPr>
            <w:tcW w:w="253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74B9E66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3B088C6A" w14:textId="77777777" w:rsidR="00225D3D" w:rsidRPr="00726694" w:rsidRDefault="00225D3D" w:rsidP="00225D3D">
            <w:pPr>
              <w:pStyle w:val="BodyText"/>
              <w:spacing w:before="180"/>
              <w:rPr>
                <w:sz w:val="18"/>
                <w:szCs w:val="20"/>
              </w:rPr>
            </w:pPr>
          </w:p>
        </w:tc>
      </w:tr>
      <w:tr w:rsidR="00225D3D" w:rsidRPr="00726694" w14:paraId="540C899A" w14:textId="77777777" w:rsidTr="00462A9B">
        <w:trPr>
          <w:tblHeader/>
        </w:trPr>
        <w:tc>
          <w:tcPr>
            <w:tcW w:w="949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618A89" w14:textId="77777777" w:rsidR="00225D3D" w:rsidRPr="00726694" w:rsidRDefault="00225D3D" w:rsidP="00225D3D">
            <w:pPr>
              <w:pStyle w:val="BodyText"/>
              <w:spacing w:before="24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Please issue the following ordered items:</w:t>
            </w:r>
          </w:p>
        </w:tc>
      </w:tr>
      <w:tr w:rsidR="00225D3D" w:rsidRPr="00726694" w14:paraId="1891F6F1" w14:textId="77777777" w:rsidTr="00462A9B">
        <w:trPr>
          <w:gridBefore w:val="1"/>
          <w:wBefore w:w="108" w:type="dxa"/>
          <w:tblHeader/>
        </w:trPr>
        <w:tc>
          <w:tcPr>
            <w:tcW w:w="709" w:type="dxa"/>
          </w:tcPr>
          <w:p w14:paraId="0007BF00" w14:textId="77777777" w:rsidR="00225D3D" w:rsidRPr="00726694" w:rsidRDefault="00225D3D" w:rsidP="007C5A8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S/No</w:t>
            </w:r>
          </w:p>
        </w:tc>
        <w:tc>
          <w:tcPr>
            <w:tcW w:w="3686" w:type="dxa"/>
            <w:gridSpan w:val="3"/>
          </w:tcPr>
          <w:p w14:paraId="4437259C" w14:textId="77777777" w:rsidR="00225D3D" w:rsidRPr="00726694" w:rsidRDefault="00225D3D" w:rsidP="007C5A8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Description</w:t>
            </w:r>
          </w:p>
        </w:tc>
        <w:tc>
          <w:tcPr>
            <w:tcW w:w="992" w:type="dxa"/>
            <w:gridSpan w:val="2"/>
          </w:tcPr>
          <w:p w14:paraId="12AABDDF" w14:textId="77777777" w:rsidR="00225D3D" w:rsidRPr="00726694" w:rsidRDefault="00225D3D" w:rsidP="007C5A8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Qty req.</w:t>
            </w:r>
          </w:p>
        </w:tc>
        <w:tc>
          <w:tcPr>
            <w:tcW w:w="1276" w:type="dxa"/>
          </w:tcPr>
          <w:p w14:paraId="3B42E037" w14:textId="027980C4" w:rsidR="00225D3D" w:rsidRPr="00726694" w:rsidRDefault="00EF0239" w:rsidP="007C5A8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 xml:space="preserve">Qty Issued </w:t>
            </w:r>
          </w:p>
        </w:tc>
        <w:tc>
          <w:tcPr>
            <w:tcW w:w="2722" w:type="dxa"/>
            <w:gridSpan w:val="2"/>
          </w:tcPr>
          <w:p w14:paraId="0FA06D68" w14:textId="77777777" w:rsidR="00225D3D" w:rsidRPr="00726694" w:rsidRDefault="00225D3D" w:rsidP="007C5A8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Additional Information</w:t>
            </w:r>
          </w:p>
        </w:tc>
      </w:tr>
      <w:tr w:rsidR="00225D3D" w:rsidRPr="00726694" w14:paraId="7093CB30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32BB2BF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51921684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6C76AEDA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201EC66D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57AF065C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787442D9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70E6F37C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6717D069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17A3296F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69794044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6BA372B4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5B159BC6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1F35688F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5EF8F4D0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0FD4B89D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6EBB2BD6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1D8D918D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608258A0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6705D4B1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65BD7B5E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3132A2A9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7E96FB3E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01316F2A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73378945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038EDF1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1B109EE4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67AC532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58FE5C66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312BAA78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6044FC43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349A0771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141C38C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19BA9252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258C0279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074795A8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5CA74321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518E72F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60DCC199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0FFBE4F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4D8AF400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66BF86E7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346674AF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17C7227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4D81915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7EB157DF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7484F8B9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2C46D502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69E3EEA1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599737F0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1949CE47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3F7B3656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74E05216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5CBA15D2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7BE88D33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6846926B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766BFD57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27E2F71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492D9980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7566982B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54366D1F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237DC6CE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2B408841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65B80106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5F0C3418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723772A7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370CF948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4705333A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2D8B004D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489767B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73726D82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07DFFD81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3B4505AB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0B776C78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7F88FA9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4501E871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753F0772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0E0D9CCC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04B9C608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50D4BA24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0BF5E587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7373157A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210BD452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5DDD0FF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3E7B68A7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65EED1D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15F4C9AC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6AE99789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1E674A9F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7BA6864E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111F3E64" w14:textId="77777777" w:rsidTr="00462A9B">
        <w:trPr>
          <w:gridBefore w:val="1"/>
          <w:wBefore w:w="108" w:type="dxa"/>
        </w:trPr>
        <w:tc>
          <w:tcPr>
            <w:tcW w:w="709" w:type="dxa"/>
          </w:tcPr>
          <w:p w14:paraId="1F6AB47F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</w:p>
        </w:tc>
        <w:tc>
          <w:tcPr>
            <w:tcW w:w="3686" w:type="dxa"/>
            <w:gridSpan w:val="3"/>
          </w:tcPr>
          <w:p w14:paraId="5B9B4034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992" w:type="dxa"/>
            <w:gridSpan w:val="2"/>
          </w:tcPr>
          <w:p w14:paraId="6DFB0373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1276" w:type="dxa"/>
          </w:tcPr>
          <w:p w14:paraId="51C03695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  <w:tc>
          <w:tcPr>
            <w:tcW w:w="2722" w:type="dxa"/>
            <w:gridSpan w:val="2"/>
          </w:tcPr>
          <w:p w14:paraId="55FAC9DE" w14:textId="77777777" w:rsidR="00225D3D" w:rsidRPr="00726694" w:rsidRDefault="00225D3D" w:rsidP="00225D3D">
            <w:pPr>
              <w:pStyle w:val="BodyText"/>
              <w:spacing w:before="60" w:after="60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</w:tbl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809"/>
        <w:gridCol w:w="1560"/>
        <w:gridCol w:w="1559"/>
      </w:tblGrid>
      <w:tr w:rsidR="00225D3D" w:rsidRPr="00726694" w14:paraId="49BF9F62" w14:textId="77777777">
        <w:tc>
          <w:tcPr>
            <w:tcW w:w="1809" w:type="dxa"/>
          </w:tcPr>
          <w:p w14:paraId="63ED290D" w14:textId="3BCBD682" w:rsidR="00225D3D" w:rsidRPr="00726694" w:rsidRDefault="00225D3D" w:rsidP="00225D3D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 xml:space="preserve">HoD </w:t>
            </w:r>
            <w:r w:rsidR="00EF0239" w:rsidRPr="00726694">
              <w:rPr>
                <w:sz w:val="18"/>
                <w:szCs w:val="20"/>
              </w:rPr>
              <w:t xml:space="preserve">Name </w:t>
            </w:r>
            <w:r w:rsidRPr="00726694">
              <w:rPr>
                <w:sz w:val="18"/>
                <w:szCs w:val="20"/>
              </w:rPr>
              <w:t>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4CCF76" w14:textId="77777777" w:rsidR="00225D3D" w:rsidRPr="00726694" w:rsidRDefault="00225D3D" w:rsidP="00225D3D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6511E17D" w14:textId="77777777">
        <w:tc>
          <w:tcPr>
            <w:tcW w:w="1809" w:type="dxa"/>
          </w:tcPr>
          <w:p w14:paraId="5752514F" w14:textId="77777777" w:rsidR="00225D3D" w:rsidRPr="00726694" w:rsidRDefault="00225D3D" w:rsidP="00225D3D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Signature: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0C063452" w14:textId="77777777" w:rsidR="00225D3D" w:rsidRPr="00726694" w:rsidRDefault="00225D3D" w:rsidP="00225D3D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225D3D" w:rsidRPr="00726694" w14:paraId="2C74B28A" w14:textId="77777777">
        <w:trPr>
          <w:gridAfter w:val="1"/>
          <w:wAfter w:w="1559" w:type="dxa"/>
        </w:trPr>
        <w:tc>
          <w:tcPr>
            <w:tcW w:w="1809" w:type="dxa"/>
          </w:tcPr>
          <w:p w14:paraId="7A045EFC" w14:textId="77777777" w:rsidR="00225D3D" w:rsidRPr="00726694" w:rsidRDefault="00225D3D" w:rsidP="00225D3D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Date: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4BCDCF0" w14:textId="77777777" w:rsidR="00225D3D" w:rsidRPr="00726694" w:rsidRDefault="00225D3D" w:rsidP="00225D3D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EF0239" w:rsidRPr="00726694" w14:paraId="154E8AC5" w14:textId="77777777">
        <w:tc>
          <w:tcPr>
            <w:tcW w:w="1809" w:type="dxa"/>
          </w:tcPr>
          <w:p w14:paraId="1108C76C" w14:textId="5893A248" w:rsidR="00EF0239" w:rsidRPr="00726694" w:rsidRDefault="00EF023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 xml:space="preserve">Issued By Name 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8D743BE" w14:textId="77777777" w:rsidR="00EF0239" w:rsidRPr="00726694" w:rsidRDefault="00EF023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EF0239" w:rsidRPr="00726694" w14:paraId="39DC30C5" w14:textId="77777777">
        <w:tc>
          <w:tcPr>
            <w:tcW w:w="1809" w:type="dxa"/>
          </w:tcPr>
          <w:p w14:paraId="012E6AA2" w14:textId="77777777" w:rsidR="00EF0239" w:rsidRPr="00726694" w:rsidRDefault="00EF023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Signature: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6CBD6BC4" w14:textId="77777777" w:rsidR="00EF0239" w:rsidRPr="00726694" w:rsidRDefault="00EF023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EF0239" w:rsidRPr="00726694" w14:paraId="4454CBC8" w14:textId="77777777">
        <w:trPr>
          <w:gridAfter w:val="1"/>
          <w:wAfter w:w="1559" w:type="dxa"/>
        </w:trPr>
        <w:tc>
          <w:tcPr>
            <w:tcW w:w="1809" w:type="dxa"/>
          </w:tcPr>
          <w:p w14:paraId="4F47D09B" w14:textId="77777777" w:rsidR="00EF0239" w:rsidRPr="00726694" w:rsidRDefault="00EF023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Date: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11A9863" w14:textId="77777777" w:rsidR="00EF0239" w:rsidRPr="00726694" w:rsidRDefault="00EF0239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</w:tbl>
    <w:p w14:paraId="1BC646C0" w14:textId="77777777" w:rsidR="00225D3D" w:rsidRDefault="00225D3D" w:rsidP="00726694">
      <w:pPr>
        <w:pStyle w:val="BodyText"/>
        <w:spacing w:before="0"/>
        <w:rPr>
          <w:sz w:val="18"/>
          <w:szCs w:val="20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809"/>
        <w:gridCol w:w="1560"/>
        <w:gridCol w:w="1559"/>
      </w:tblGrid>
      <w:tr w:rsidR="00B01AC8" w:rsidRPr="00726694" w14:paraId="5711F659" w14:textId="77777777">
        <w:tc>
          <w:tcPr>
            <w:tcW w:w="1809" w:type="dxa"/>
          </w:tcPr>
          <w:p w14:paraId="2FE18DE7" w14:textId="20687E47" w:rsidR="00B01AC8" w:rsidRPr="00726694" w:rsidRDefault="00B818A0">
            <w:pPr>
              <w:pStyle w:val="BodyText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Received By</w:t>
            </w:r>
            <w:r w:rsidR="00B01AC8" w:rsidRPr="00726694">
              <w:rPr>
                <w:sz w:val="18"/>
                <w:szCs w:val="20"/>
              </w:rPr>
              <w:t xml:space="preserve"> 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7B0DAF7B" w14:textId="77777777" w:rsidR="00B01AC8" w:rsidRPr="00726694" w:rsidRDefault="00B01AC8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B01AC8" w:rsidRPr="00726694" w14:paraId="3F77C7B3" w14:textId="77777777">
        <w:tc>
          <w:tcPr>
            <w:tcW w:w="1809" w:type="dxa"/>
          </w:tcPr>
          <w:p w14:paraId="67248720" w14:textId="77777777" w:rsidR="00B01AC8" w:rsidRPr="00726694" w:rsidRDefault="00B01AC8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Signature: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7F60CBCF" w14:textId="77777777" w:rsidR="00B01AC8" w:rsidRPr="00726694" w:rsidRDefault="00B01AC8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  <w:tr w:rsidR="00B01AC8" w:rsidRPr="00726694" w14:paraId="593DBC93" w14:textId="77777777">
        <w:trPr>
          <w:gridAfter w:val="1"/>
          <w:wAfter w:w="1559" w:type="dxa"/>
        </w:trPr>
        <w:tc>
          <w:tcPr>
            <w:tcW w:w="1809" w:type="dxa"/>
          </w:tcPr>
          <w:p w14:paraId="7134EF79" w14:textId="77777777" w:rsidR="00B01AC8" w:rsidRPr="00726694" w:rsidRDefault="00B01AC8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t>Date: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6D3DFCF" w14:textId="77777777" w:rsidR="00B01AC8" w:rsidRPr="00726694" w:rsidRDefault="00B01AC8">
            <w:pPr>
              <w:pStyle w:val="BodyText"/>
              <w:rPr>
                <w:sz w:val="18"/>
                <w:szCs w:val="20"/>
              </w:rPr>
            </w:pPr>
            <w:r w:rsidRPr="00726694">
              <w:rPr>
                <w:sz w:val="18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26694">
              <w:rPr>
                <w:sz w:val="18"/>
                <w:szCs w:val="20"/>
              </w:rPr>
              <w:instrText xml:space="preserve"> FORMTEXT </w:instrText>
            </w:r>
            <w:r w:rsidRPr="00726694">
              <w:rPr>
                <w:sz w:val="18"/>
                <w:szCs w:val="20"/>
              </w:rPr>
            </w:r>
            <w:r w:rsidRPr="00726694">
              <w:rPr>
                <w:sz w:val="18"/>
                <w:szCs w:val="20"/>
              </w:rPr>
              <w:fldChar w:fldCharType="separate"/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t> </w:t>
            </w:r>
            <w:r w:rsidRPr="00726694">
              <w:rPr>
                <w:sz w:val="18"/>
                <w:szCs w:val="20"/>
              </w:rPr>
              <w:fldChar w:fldCharType="end"/>
            </w:r>
          </w:p>
        </w:tc>
      </w:tr>
    </w:tbl>
    <w:p w14:paraId="464808D8" w14:textId="3246E6EA" w:rsidR="00E174B8" w:rsidRPr="00726694" w:rsidRDefault="00E174B8" w:rsidP="00726694">
      <w:pPr>
        <w:pStyle w:val="BodyText"/>
        <w:spacing w:before="0"/>
        <w:rPr>
          <w:sz w:val="18"/>
          <w:szCs w:val="20"/>
        </w:rPr>
      </w:pPr>
    </w:p>
    <w:sectPr w:rsidR="00E174B8" w:rsidRPr="00726694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54EC7" w14:textId="77777777" w:rsidR="009C465D" w:rsidRDefault="009C465D">
      <w:r>
        <w:separator/>
      </w:r>
    </w:p>
  </w:endnote>
  <w:endnote w:type="continuationSeparator" w:id="0">
    <w:p w14:paraId="10CDFC06" w14:textId="77777777" w:rsidR="009C465D" w:rsidRDefault="009C4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6833321C" w14:textId="77777777">
      <w:tc>
        <w:tcPr>
          <w:tcW w:w="6810" w:type="dxa"/>
        </w:tcPr>
        <w:p w14:paraId="17501759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225D3D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30792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769C609C" w14:textId="77777777" w:rsidR="00953101" w:rsidRPr="00187904" w:rsidRDefault="00953101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953101" w14:paraId="354F9BD0" w14:textId="77777777">
      <w:tc>
        <w:tcPr>
          <w:tcW w:w="6810" w:type="dxa"/>
        </w:tcPr>
        <w:p w14:paraId="0F165CAD" w14:textId="7A1BF6E5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EF0239">
            <w:rPr>
              <w:noProof/>
              <w:szCs w:val="14"/>
            </w:rPr>
            <w:t>Document47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67EE2007" w14:textId="77777777" w:rsidR="00953101" w:rsidRDefault="00953101" w:rsidP="00953101">
          <w:pPr>
            <w:pStyle w:val="Footer"/>
          </w:pPr>
        </w:p>
      </w:tc>
    </w:tr>
    <w:tr w:rsidR="00953101" w14:paraId="0BBF0582" w14:textId="77777777">
      <w:tc>
        <w:tcPr>
          <w:tcW w:w="6810" w:type="dxa"/>
        </w:tcPr>
        <w:p w14:paraId="4A194A49" w14:textId="03E835EC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EF0239">
            <w:rPr>
              <w:noProof/>
              <w:szCs w:val="14"/>
            </w:rPr>
            <w:t>Kanjila Samahongo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9244FD">
            <w:rPr>
              <w:noProof/>
              <w:szCs w:val="14"/>
            </w:rPr>
            <w:t>17.04.26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9244FD">
            <w:rPr>
              <w:noProof/>
              <w:szCs w:val="14"/>
            </w:rPr>
            <w:t>09:50:18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743B68C" w14:textId="77777777" w:rsidR="00953101" w:rsidRDefault="00953101" w:rsidP="00953101">
          <w:pPr>
            <w:pStyle w:val="Footer"/>
          </w:pPr>
        </w:p>
      </w:tc>
    </w:tr>
  </w:tbl>
  <w:p w14:paraId="3A430E3D" w14:textId="77777777" w:rsidR="00ED1E2E" w:rsidRPr="00953101" w:rsidRDefault="00ED1E2E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23B80E29" w14:textId="77777777" w:rsidTr="00953101">
      <w:tc>
        <w:tcPr>
          <w:tcW w:w="6810" w:type="dxa"/>
        </w:tcPr>
        <w:p w14:paraId="15857025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30792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30792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3B2C0B3E" w14:textId="77777777" w:rsidR="00B82375" w:rsidRPr="00187904" w:rsidRDefault="00B82375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B82375" w14:paraId="40B0EB09" w14:textId="77777777" w:rsidTr="00953101">
      <w:tc>
        <w:tcPr>
          <w:tcW w:w="6810" w:type="dxa"/>
        </w:tcPr>
        <w:p w14:paraId="6703FD0E" w14:textId="200D58D3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EF0239">
            <w:rPr>
              <w:noProof/>
              <w:szCs w:val="14"/>
            </w:rPr>
            <w:t>Document47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1F0FEAD7" w14:textId="77777777" w:rsidR="00B82375" w:rsidRDefault="00B82375" w:rsidP="00B82375">
          <w:pPr>
            <w:pStyle w:val="Footer"/>
          </w:pPr>
        </w:p>
      </w:tc>
    </w:tr>
    <w:tr w:rsidR="00B82375" w14:paraId="30EAA09E" w14:textId="77777777" w:rsidTr="00953101">
      <w:tc>
        <w:tcPr>
          <w:tcW w:w="6810" w:type="dxa"/>
        </w:tcPr>
        <w:p w14:paraId="5E358332" w14:textId="720BBDBF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EF0239">
            <w:rPr>
              <w:noProof/>
              <w:szCs w:val="14"/>
            </w:rPr>
            <w:t>Kanjila Samahongo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9244FD">
            <w:rPr>
              <w:noProof/>
              <w:szCs w:val="14"/>
            </w:rPr>
            <w:t>17.04.26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9244FD">
            <w:rPr>
              <w:noProof/>
              <w:szCs w:val="14"/>
            </w:rPr>
            <w:t>09:50:18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5F70794" w14:textId="77777777" w:rsidR="00B82375" w:rsidRDefault="00B82375" w:rsidP="00B82375">
          <w:pPr>
            <w:pStyle w:val="Footer"/>
          </w:pPr>
        </w:p>
      </w:tc>
    </w:tr>
  </w:tbl>
  <w:p w14:paraId="34209DCC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5BC81" w14:textId="77777777" w:rsidR="009C465D" w:rsidRDefault="009C465D">
      <w:r>
        <w:separator/>
      </w:r>
    </w:p>
  </w:footnote>
  <w:footnote w:type="continuationSeparator" w:id="0">
    <w:p w14:paraId="36F6FBC9" w14:textId="77777777" w:rsidR="009C465D" w:rsidRDefault="009C4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5D404300" w14:textId="77777777">
      <w:tc>
        <w:tcPr>
          <w:tcW w:w="2154" w:type="dxa"/>
        </w:tcPr>
        <w:p w14:paraId="68016B27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19789CEC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4328D6D6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10C6A610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2FDD70E1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ZW" w:eastAsia="en-ZW"/>
            </w:rPr>
            <w:drawing>
              <wp:inline distT="0" distB="0" distL="0" distR="0" wp14:anchorId="712FAE3E" wp14:editId="4D3C6201">
                <wp:extent cx="1461600" cy="432000"/>
                <wp:effectExtent l="0" t="0" r="5715" b="6350"/>
                <wp:docPr id="702656474" name="Picture 702656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55739FC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1D626F11" w14:textId="77777777">
      <w:trPr>
        <w:trHeight w:val="1244"/>
      </w:trPr>
      <w:tc>
        <w:tcPr>
          <w:tcW w:w="1941" w:type="dxa"/>
        </w:tcPr>
        <w:p w14:paraId="67DF73FD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0271A175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5C4BB23C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5F01927F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5A5DF5CA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61AB368C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005895D8" w14:textId="77777777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+260 963 89 85 52</w:t>
          </w:r>
        </w:p>
        <w:p w14:paraId="6179320B" w14:textId="7F7793D7" w:rsidR="00B82375" w:rsidRPr="004972EE" w:rsidRDefault="00816FDA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procure</w:t>
          </w:r>
          <w:r w:rsidR="00B82375" w:rsidRPr="004972EE">
            <w:rPr>
              <w:szCs w:val="18"/>
            </w:rPr>
            <w:t>@educoreservices.com</w:t>
          </w:r>
        </w:p>
        <w:p w14:paraId="0181C125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69DB4E94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ZW" w:eastAsia="en-ZW"/>
            </w:rPr>
            <w:drawing>
              <wp:inline distT="0" distB="0" distL="0" distR="0" wp14:anchorId="2088A658" wp14:editId="3562399D">
                <wp:extent cx="2678400" cy="792000"/>
                <wp:effectExtent l="0" t="0" r="8255" b="8255"/>
                <wp:docPr id="82127534" name="Picture 82127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4BA24F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130075B"/>
    <w:multiLevelType w:val="hybridMultilevel"/>
    <w:tmpl w:val="CD3C128C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2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3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7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9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0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1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3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4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5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971518855">
    <w:abstractNumId w:val="33"/>
  </w:num>
  <w:num w:numId="2" w16cid:durableId="591280766">
    <w:abstractNumId w:val="13"/>
  </w:num>
  <w:num w:numId="3" w16cid:durableId="1274707548">
    <w:abstractNumId w:val="16"/>
  </w:num>
  <w:num w:numId="4" w16cid:durableId="1903709461">
    <w:abstractNumId w:val="21"/>
  </w:num>
  <w:num w:numId="5" w16cid:durableId="1463884260">
    <w:abstractNumId w:val="30"/>
  </w:num>
  <w:num w:numId="6" w16cid:durableId="455756377">
    <w:abstractNumId w:val="10"/>
  </w:num>
  <w:num w:numId="7" w16cid:durableId="219561737">
    <w:abstractNumId w:val="4"/>
  </w:num>
  <w:num w:numId="8" w16cid:durableId="2015570597">
    <w:abstractNumId w:val="27"/>
  </w:num>
  <w:num w:numId="9" w16cid:durableId="1762605289">
    <w:abstractNumId w:val="34"/>
  </w:num>
  <w:num w:numId="10" w16cid:durableId="358822305">
    <w:abstractNumId w:val="11"/>
  </w:num>
  <w:num w:numId="11" w16cid:durableId="1263414173">
    <w:abstractNumId w:val="1"/>
  </w:num>
  <w:num w:numId="12" w16cid:durableId="327176168">
    <w:abstractNumId w:val="22"/>
  </w:num>
  <w:num w:numId="13" w16cid:durableId="441388411">
    <w:abstractNumId w:val="3"/>
  </w:num>
  <w:num w:numId="14" w16cid:durableId="1657026905">
    <w:abstractNumId w:val="32"/>
  </w:num>
  <w:num w:numId="15" w16cid:durableId="2092118086">
    <w:abstractNumId w:val="28"/>
  </w:num>
  <w:num w:numId="16" w16cid:durableId="937715179">
    <w:abstractNumId w:val="19"/>
  </w:num>
  <w:num w:numId="17" w16cid:durableId="2136368605">
    <w:abstractNumId w:val="35"/>
  </w:num>
  <w:num w:numId="18" w16cid:durableId="49235345">
    <w:abstractNumId w:val="18"/>
  </w:num>
  <w:num w:numId="19" w16cid:durableId="1044595049">
    <w:abstractNumId w:val="2"/>
  </w:num>
  <w:num w:numId="20" w16cid:durableId="461460207">
    <w:abstractNumId w:val="6"/>
  </w:num>
  <w:num w:numId="21" w16cid:durableId="1786460936">
    <w:abstractNumId w:val="14"/>
  </w:num>
  <w:num w:numId="22" w16cid:durableId="1943143944">
    <w:abstractNumId w:val="31"/>
  </w:num>
  <w:num w:numId="23" w16cid:durableId="1454057046">
    <w:abstractNumId w:val="25"/>
  </w:num>
  <w:num w:numId="24" w16cid:durableId="1550648370">
    <w:abstractNumId w:val="26"/>
  </w:num>
  <w:num w:numId="25" w16cid:durableId="10688394">
    <w:abstractNumId w:val="15"/>
  </w:num>
  <w:num w:numId="26" w16cid:durableId="467627589">
    <w:abstractNumId w:val="8"/>
  </w:num>
  <w:num w:numId="27" w16cid:durableId="1634479304">
    <w:abstractNumId w:val="29"/>
  </w:num>
  <w:num w:numId="28" w16cid:durableId="229923808">
    <w:abstractNumId w:val="24"/>
  </w:num>
  <w:num w:numId="29" w16cid:durableId="199518608">
    <w:abstractNumId w:val="12"/>
  </w:num>
  <w:num w:numId="30" w16cid:durableId="1557550365">
    <w:abstractNumId w:val="5"/>
  </w:num>
  <w:num w:numId="31" w16cid:durableId="1602421171">
    <w:abstractNumId w:val="17"/>
  </w:num>
  <w:num w:numId="32" w16cid:durableId="1805614273">
    <w:abstractNumId w:val="7"/>
  </w:num>
  <w:num w:numId="33" w16cid:durableId="1195658750">
    <w:abstractNumId w:val="9"/>
  </w:num>
  <w:num w:numId="34" w16cid:durableId="1542861994">
    <w:abstractNumId w:val="0"/>
  </w:num>
  <w:num w:numId="35" w16cid:durableId="217665339">
    <w:abstractNumId w:val="23"/>
  </w:num>
  <w:num w:numId="36" w16cid:durableId="5049782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39"/>
    <w:rsid w:val="00013B9A"/>
    <w:rsid w:val="00015738"/>
    <w:rsid w:val="000377A8"/>
    <w:rsid w:val="00055B4E"/>
    <w:rsid w:val="000661F4"/>
    <w:rsid w:val="0007531D"/>
    <w:rsid w:val="00091D14"/>
    <w:rsid w:val="00094CAB"/>
    <w:rsid w:val="000A1CAD"/>
    <w:rsid w:val="000C5D0C"/>
    <w:rsid w:val="000E2266"/>
    <w:rsid w:val="00103939"/>
    <w:rsid w:val="00117493"/>
    <w:rsid w:val="00140912"/>
    <w:rsid w:val="00141A10"/>
    <w:rsid w:val="001436E8"/>
    <w:rsid w:val="00146A14"/>
    <w:rsid w:val="00166F4E"/>
    <w:rsid w:val="0017042A"/>
    <w:rsid w:val="0017644E"/>
    <w:rsid w:val="0018335C"/>
    <w:rsid w:val="0019649B"/>
    <w:rsid w:val="001C5999"/>
    <w:rsid w:val="001F0760"/>
    <w:rsid w:val="0020225A"/>
    <w:rsid w:val="002071BA"/>
    <w:rsid w:val="00216170"/>
    <w:rsid w:val="00225D3D"/>
    <w:rsid w:val="00232CAE"/>
    <w:rsid w:val="0023780C"/>
    <w:rsid w:val="00255957"/>
    <w:rsid w:val="0027536D"/>
    <w:rsid w:val="0027697F"/>
    <w:rsid w:val="002F7FEC"/>
    <w:rsid w:val="0030498A"/>
    <w:rsid w:val="0030792F"/>
    <w:rsid w:val="0032028E"/>
    <w:rsid w:val="003349B9"/>
    <w:rsid w:val="003373C0"/>
    <w:rsid w:val="00367612"/>
    <w:rsid w:val="00381D7C"/>
    <w:rsid w:val="003906B7"/>
    <w:rsid w:val="00393821"/>
    <w:rsid w:val="003A5FA7"/>
    <w:rsid w:val="003C0DB0"/>
    <w:rsid w:val="003D2065"/>
    <w:rsid w:val="003F1999"/>
    <w:rsid w:val="00417251"/>
    <w:rsid w:val="00437757"/>
    <w:rsid w:val="00462A9B"/>
    <w:rsid w:val="004638A6"/>
    <w:rsid w:val="00490D5F"/>
    <w:rsid w:val="004A1472"/>
    <w:rsid w:val="004A2D5F"/>
    <w:rsid w:val="004D0DEF"/>
    <w:rsid w:val="004D7956"/>
    <w:rsid w:val="004E2374"/>
    <w:rsid w:val="0057594F"/>
    <w:rsid w:val="00596897"/>
    <w:rsid w:val="00596C64"/>
    <w:rsid w:val="005A6037"/>
    <w:rsid w:val="005C2DD7"/>
    <w:rsid w:val="005C5C12"/>
    <w:rsid w:val="005C6A31"/>
    <w:rsid w:val="005F58CB"/>
    <w:rsid w:val="006465CD"/>
    <w:rsid w:val="00653E5F"/>
    <w:rsid w:val="00656226"/>
    <w:rsid w:val="00665949"/>
    <w:rsid w:val="00673FF7"/>
    <w:rsid w:val="00681898"/>
    <w:rsid w:val="006872D1"/>
    <w:rsid w:val="00687343"/>
    <w:rsid w:val="00687E09"/>
    <w:rsid w:val="006A601D"/>
    <w:rsid w:val="006B43BC"/>
    <w:rsid w:val="006C641A"/>
    <w:rsid w:val="006E0BF6"/>
    <w:rsid w:val="006E1086"/>
    <w:rsid w:val="00726694"/>
    <w:rsid w:val="00746341"/>
    <w:rsid w:val="00752FC8"/>
    <w:rsid w:val="00775323"/>
    <w:rsid w:val="0078580A"/>
    <w:rsid w:val="007C5A89"/>
    <w:rsid w:val="007E2047"/>
    <w:rsid w:val="007F1ADC"/>
    <w:rsid w:val="008024B4"/>
    <w:rsid w:val="00816FDA"/>
    <w:rsid w:val="00821C73"/>
    <w:rsid w:val="00832E6F"/>
    <w:rsid w:val="008504A7"/>
    <w:rsid w:val="0085150D"/>
    <w:rsid w:val="008766B4"/>
    <w:rsid w:val="00881872"/>
    <w:rsid w:val="008843DB"/>
    <w:rsid w:val="0088679C"/>
    <w:rsid w:val="00890E61"/>
    <w:rsid w:val="008A3E34"/>
    <w:rsid w:val="008A79C1"/>
    <w:rsid w:val="008B2C72"/>
    <w:rsid w:val="008B4B56"/>
    <w:rsid w:val="008B4B7D"/>
    <w:rsid w:val="008D075E"/>
    <w:rsid w:val="008E271F"/>
    <w:rsid w:val="008E3843"/>
    <w:rsid w:val="00915326"/>
    <w:rsid w:val="009244FD"/>
    <w:rsid w:val="009475F4"/>
    <w:rsid w:val="00950550"/>
    <w:rsid w:val="00953101"/>
    <w:rsid w:val="009531D7"/>
    <w:rsid w:val="00993D7B"/>
    <w:rsid w:val="009B6E10"/>
    <w:rsid w:val="009C17D6"/>
    <w:rsid w:val="009C2805"/>
    <w:rsid w:val="009C465D"/>
    <w:rsid w:val="009D3916"/>
    <w:rsid w:val="00A166F6"/>
    <w:rsid w:val="00A1754C"/>
    <w:rsid w:val="00A2232E"/>
    <w:rsid w:val="00A22738"/>
    <w:rsid w:val="00A353C8"/>
    <w:rsid w:val="00A5384E"/>
    <w:rsid w:val="00A55121"/>
    <w:rsid w:val="00A5531A"/>
    <w:rsid w:val="00A70863"/>
    <w:rsid w:val="00A93C1D"/>
    <w:rsid w:val="00B0042F"/>
    <w:rsid w:val="00B01AC8"/>
    <w:rsid w:val="00B03C0E"/>
    <w:rsid w:val="00B049AB"/>
    <w:rsid w:val="00B104E1"/>
    <w:rsid w:val="00B10808"/>
    <w:rsid w:val="00B27170"/>
    <w:rsid w:val="00B52D69"/>
    <w:rsid w:val="00B818A0"/>
    <w:rsid w:val="00B82375"/>
    <w:rsid w:val="00BB0F06"/>
    <w:rsid w:val="00BF1302"/>
    <w:rsid w:val="00C0046C"/>
    <w:rsid w:val="00C136D8"/>
    <w:rsid w:val="00C16397"/>
    <w:rsid w:val="00C4276F"/>
    <w:rsid w:val="00C63216"/>
    <w:rsid w:val="00C64627"/>
    <w:rsid w:val="00CA0337"/>
    <w:rsid w:val="00CA2373"/>
    <w:rsid w:val="00CB3C1F"/>
    <w:rsid w:val="00CC0CFB"/>
    <w:rsid w:val="00CE7D6B"/>
    <w:rsid w:val="00CF0575"/>
    <w:rsid w:val="00D04C05"/>
    <w:rsid w:val="00D1400D"/>
    <w:rsid w:val="00D23DA1"/>
    <w:rsid w:val="00D25832"/>
    <w:rsid w:val="00D53350"/>
    <w:rsid w:val="00D554E0"/>
    <w:rsid w:val="00D8578B"/>
    <w:rsid w:val="00D863F2"/>
    <w:rsid w:val="00D87E1C"/>
    <w:rsid w:val="00D91F65"/>
    <w:rsid w:val="00D92133"/>
    <w:rsid w:val="00DB455C"/>
    <w:rsid w:val="00DB59A4"/>
    <w:rsid w:val="00DB759D"/>
    <w:rsid w:val="00DC3787"/>
    <w:rsid w:val="00DC44C1"/>
    <w:rsid w:val="00DC645A"/>
    <w:rsid w:val="00DD2B34"/>
    <w:rsid w:val="00DF05B6"/>
    <w:rsid w:val="00DF17A6"/>
    <w:rsid w:val="00E174B8"/>
    <w:rsid w:val="00E256FA"/>
    <w:rsid w:val="00EA515E"/>
    <w:rsid w:val="00EC6AF1"/>
    <w:rsid w:val="00ED19CF"/>
    <w:rsid w:val="00ED1E2E"/>
    <w:rsid w:val="00EF0239"/>
    <w:rsid w:val="00EF0689"/>
    <w:rsid w:val="00EF401A"/>
    <w:rsid w:val="00EF4858"/>
    <w:rsid w:val="00F13F99"/>
    <w:rsid w:val="00F25853"/>
    <w:rsid w:val="00F34B5C"/>
    <w:rsid w:val="00F43528"/>
    <w:rsid w:val="00F54657"/>
    <w:rsid w:val="00FA25D5"/>
    <w:rsid w:val="00FE311A"/>
    <w:rsid w:val="00FE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1F3DFE"/>
  <w15:docId w15:val="{E5E491AE-347D-418A-84CF-7D283E09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njilaSamahongo\Educore%20Services%20Zambia%20Limited\Educore%20Services%20-%20Financial%20Administration%20-%20Accounts%20Departments\Inventory\Stores%20Requisition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a9bf98-e6a6-423d-acaf-9ea56531f7c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9D681D22DF4942A68275903D2C04F6" ma:contentTypeVersion="9" ma:contentTypeDescription="Create a new document." ma:contentTypeScope="" ma:versionID="12837e511b5a82afcf5387776d12d3a7">
  <xsd:schema xmlns:xsd="http://www.w3.org/2001/XMLSchema" xmlns:xs="http://www.w3.org/2001/XMLSchema" xmlns:p="http://schemas.microsoft.com/office/2006/metadata/properties" xmlns:ns2="24a9bf98-e6a6-423d-acaf-9ea56531f7c6" targetNamespace="http://schemas.microsoft.com/office/2006/metadata/properties" ma:root="true" ma:fieldsID="ac5bc45199b7253d6d6161e9495ac89b" ns2:_="">
    <xsd:import namespace="24a9bf98-e6a6-423d-acaf-9ea56531f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a9bf98-e6a6-423d-acaf-9ea56531f7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DCD6E9-00F0-4AF0-9ACE-D11B47BAB47C}">
  <ds:schemaRefs>
    <ds:schemaRef ds:uri="http://schemas.microsoft.com/office/2006/metadata/properties"/>
    <ds:schemaRef ds:uri="http://schemas.microsoft.com/office/infopath/2007/PartnerControls"/>
    <ds:schemaRef ds:uri="24a9bf98-e6a6-423d-acaf-9ea56531f7c6"/>
  </ds:schemaRefs>
</ds:datastoreItem>
</file>

<file path=customXml/itemProps2.xml><?xml version="1.0" encoding="utf-8"?>
<ds:datastoreItem xmlns:ds="http://schemas.openxmlformats.org/officeDocument/2006/customXml" ds:itemID="{144B78A7-A97D-4746-A288-4EF6D37881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9E3146-C778-4AA6-A6A2-A42C553D2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a9bf98-e6a6-423d-acaf-9ea56531f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44983E-F732-4EED-8F28-999752EED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Stores Requisition Form</Template>
  <TotalTime>0</TotalTime>
  <Pages>1</Pages>
  <Words>297</Words>
  <Characters>1697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Purchase Requisition</vt:lpstr>
    </vt:vector>
  </TitlesOfParts>
  <Manager/>
  <Company>Educore Services Zambia</Company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Requisition</dc:title>
  <dc:subject/>
  <dc:creator>Kanjila Samahongo</dc:creator>
  <cp:keywords/>
  <dc:description/>
  <cp:lastModifiedBy>Blair Kuhn</cp:lastModifiedBy>
  <cp:revision>2</cp:revision>
  <cp:lastPrinted>2014-12-19T23:00:00Z</cp:lastPrinted>
  <dcterms:created xsi:type="dcterms:W3CDTF">2026-06-19T07:50:00Z</dcterms:created>
  <dcterms:modified xsi:type="dcterms:W3CDTF">2026-06-19T07:50:00Z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0x010100909D681D22DF4942A68275903D2C04F6</vt:lpwstr>
  </property>
  <property fmtid="{D5CDD505-2E9C-101B-9397-08002B2CF9AE}" pid="3" name="MediaServiceImageTags">
    <vt:lpwstr/>
  </property>
</Properties>
</file>