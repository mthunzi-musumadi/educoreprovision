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45F2" w14:textId="77777777" w:rsidR="00A03280" w:rsidRDefault="005A67C4" w:rsidP="00A03280">
      <w:pPr>
        <w:rPr>
          <w:sz w:val="36"/>
          <w:szCs w:val="36"/>
        </w:rPr>
      </w:pPr>
      <w:r>
        <w:rPr>
          <w:sz w:val="36"/>
          <w:szCs w:val="36"/>
        </w:rPr>
        <w:t>Application for Advance</w:t>
      </w:r>
    </w:p>
    <w:p w14:paraId="0850FCDB" w14:textId="77777777" w:rsidR="005A67C4" w:rsidRPr="005A67C4" w:rsidRDefault="005A67C4" w:rsidP="0011149A">
      <w:pPr>
        <w:pStyle w:val="BodyText"/>
        <w:spacing w:before="120"/>
      </w:pPr>
      <w:r w:rsidRPr="005A67C4">
        <w:t>This form is to be completed for any kind of advance:</w:t>
      </w:r>
    </w:p>
    <w:p w14:paraId="2601156B" w14:textId="77777777" w:rsidR="005A67C4" w:rsidRPr="005A67C4" w:rsidRDefault="005A67C4" w:rsidP="005A67C4">
      <w:pPr>
        <w:pStyle w:val="BodyText"/>
        <w:rPr>
          <w:b/>
        </w:rPr>
      </w:pPr>
      <w:r w:rsidRPr="005A67C4">
        <w:rPr>
          <w:b/>
        </w:rPr>
        <w:t>Part 1 (to be filled in by applicant):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575"/>
        <w:gridCol w:w="2079"/>
        <w:gridCol w:w="899"/>
        <w:gridCol w:w="709"/>
        <w:gridCol w:w="540"/>
        <w:gridCol w:w="281"/>
        <w:gridCol w:w="2415"/>
      </w:tblGrid>
      <w:tr w:rsidR="005A67C4" w:rsidRPr="005A67C4" w14:paraId="60DCECA3" w14:textId="77777777" w:rsidTr="005A67C4">
        <w:trPr>
          <w:gridAfter w:val="2"/>
          <w:wAfter w:w="2696" w:type="dxa"/>
        </w:trPr>
        <w:tc>
          <w:tcPr>
            <w:tcW w:w="2575" w:type="dxa"/>
          </w:tcPr>
          <w:p w14:paraId="129F8061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Name:</w:t>
            </w:r>
          </w:p>
        </w:tc>
        <w:tc>
          <w:tcPr>
            <w:tcW w:w="4227" w:type="dxa"/>
            <w:gridSpan w:val="4"/>
            <w:tcBorders>
              <w:bottom w:val="single" w:sz="4" w:space="0" w:color="auto"/>
            </w:tcBorders>
          </w:tcPr>
          <w:p w14:paraId="0C0CC48C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65AE7B39" w14:textId="77777777" w:rsidTr="005A67C4">
        <w:trPr>
          <w:gridAfter w:val="5"/>
          <w:wAfter w:w="4844" w:type="dxa"/>
        </w:trPr>
        <w:tc>
          <w:tcPr>
            <w:tcW w:w="2575" w:type="dxa"/>
          </w:tcPr>
          <w:p w14:paraId="166F0D22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Staff Number:</w:t>
            </w:r>
          </w:p>
        </w:tc>
        <w:tc>
          <w:tcPr>
            <w:tcW w:w="2079" w:type="dxa"/>
            <w:tcBorders>
              <w:top w:val="single" w:sz="4" w:space="0" w:color="auto"/>
              <w:bottom w:val="single" w:sz="4" w:space="0" w:color="auto"/>
            </w:tcBorders>
          </w:tcPr>
          <w:p w14:paraId="3D57A054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504DCC46" w14:textId="77777777" w:rsidTr="005A67C4">
        <w:trPr>
          <w:gridAfter w:val="2"/>
          <w:wAfter w:w="2696" w:type="dxa"/>
        </w:trPr>
        <w:tc>
          <w:tcPr>
            <w:tcW w:w="2575" w:type="dxa"/>
          </w:tcPr>
          <w:p w14:paraId="71BA2933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Position:</w:t>
            </w:r>
          </w:p>
        </w:tc>
        <w:tc>
          <w:tcPr>
            <w:tcW w:w="4227" w:type="dxa"/>
            <w:gridSpan w:val="4"/>
            <w:tcBorders>
              <w:bottom w:val="single" w:sz="4" w:space="0" w:color="auto"/>
            </w:tcBorders>
          </w:tcPr>
          <w:p w14:paraId="0DCB6E29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60E0B5C7" w14:textId="77777777" w:rsidTr="005A67C4">
        <w:trPr>
          <w:gridAfter w:val="5"/>
          <w:wAfter w:w="4844" w:type="dxa"/>
        </w:trPr>
        <w:tc>
          <w:tcPr>
            <w:tcW w:w="2575" w:type="dxa"/>
          </w:tcPr>
          <w:p w14:paraId="53A267CE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Amount requested:</w:t>
            </w:r>
          </w:p>
        </w:tc>
        <w:tc>
          <w:tcPr>
            <w:tcW w:w="2079" w:type="dxa"/>
            <w:tcBorders>
              <w:top w:val="single" w:sz="4" w:space="0" w:color="auto"/>
              <w:bottom w:val="single" w:sz="4" w:space="0" w:color="auto"/>
            </w:tcBorders>
          </w:tcPr>
          <w:p w14:paraId="18752387" w14:textId="77777777" w:rsidR="005A67C4" w:rsidRPr="005A67C4" w:rsidRDefault="005A67C4" w:rsidP="005A67C4">
            <w:pPr>
              <w:pStyle w:val="BodyText"/>
              <w:spacing w:before="240"/>
              <w:jc w:val="right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  <w:r>
              <w:t xml:space="preserve"> ZMW</w:t>
            </w:r>
          </w:p>
        </w:tc>
      </w:tr>
      <w:tr w:rsidR="0011149A" w:rsidRPr="005A67C4" w14:paraId="302F5B33" w14:textId="77777777" w:rsidTr="0011149A">
        <w:tc>
          <w:tcPr>
            <w:tcW w:w="2575" w:type="dxa"/>
            <w:vAlign w:val="bottom"/>
          </w:tcPr>
          <w:p w14:paraId="27AA74ED" w14:textId="77777777" w:rsidR="0011149A" w:rsidRPr="005A67C4" w:rsidRDefault="0011149A" w:rsidP="0011149A">
            <w:pPr>
              <w:pStyle w:val="BodyText"/>
              <w:spacing w:before="240"/>
            </w:pPr>
            <w:r w:rsidRPr="005A67C4">
              <w:t>Reason for requesting an advance:</w:t>
            </w:r>
          </w:p>
        </w:tc>
        <w:tc>
          <w:tcPr>
            <w:tcW w:w="6923" w:type="dxa"/>
            <w:gridSpan w:val="6"/>
            <w:tcBorders>
              <w:bottom w:val="single" w:sz="4" w:space="0" w:color="auto"/>
            </w:tcBorders>
            <w:vAlign w:val="bottom"/>
          </w:tcPr>
          <w:p w14:paraId="51547593" w14:textId="2CB7F40E" w:rsidR="0011149A" w:rsidRPr="005A67C4" w:rsidRDefault="0011149A" w:rsidP="0011149A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BB651F">
              <w:t> </w:t>
            </w:r>
            <w:r w:rsidR="00BB651F">
              <w:t> </w:t>
            </w:r>
            <w:r w:rsidR="00BB651F">
              <w:t> </w:t>
            </w:r>
            <w:r w:rsidR="00BB651F">
              <w:t> </w:t>
            </w:r>
            <w:r w:rsidR="00BB651F">
              <w:t> </w:t>
            </w:r>
            <w:r w:rsidRPr="005A67C4">
              <w:fldChar w:fldCharType="end"/>
            </w:r>
          </w:p>
        </w:tc>
      </w:tr>
      <w:tr w:rsidR="0011149A" w:rsidRPr="005A67C4" w14:paraId="76EF23BF" w14:textId="77777777" w:rsidTr="005A67C4">
        <w:tc>
          <w:tcPr>
            <w:tcW w:w="2575" w:type="dxa"/>
          </w:tcPr>
          <w:p w14:paraId="23CA825B" w14:textId="77777777" w:rsidR="0011149A" w:rsidRPr="005A67C4" w:rsidRDefault="0011149A" w:rsidP="005A67C4">
            <w:pPr>
              <w:pStyle w:val="BodyText"/>
              <w:spacing w:before="240"/>
            </w:pPr>
          </w:p>
        </w:tc>
        <w:tc>
          <w:tcPr>
            <w:tcW w:w="6923" w:type="dxa"/>
            <w:gridSpan w:val="6"/>
            <w:tcBorders>
              <w:bottom w:val="single" w:sz="4" w:space="0" w:color="auto"/>
            </w:tcBorders>
          </w:tcPr>
          <w:p w14:paraId="2AF793D5" w14:textId="77777777" w:rsidR="0011149A" w:rsidRPr="005A67C4" w:rsidRDefault="0011149A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20E051A7" w14:textId="77777777" w:rsidTr="005A67C4">
        <w:trPr>
          <w:gridAfter w:val="5"/>
          <w:wAfter w:w="4844" w:type="dxa"/>
        </w:trPr>
        <w:tc>
          <w:tcPr>
            <w:tcW w:w="2575" w:type="dxa"/>
          </w:tcPr>
          <w:p w14:paraId="4F3B60A1" w14:textId="77777777" w:rsidR="005A67C4" w:rsidRPr="005A67C4" w:rsidRDefault="005A67C4" w:rsidP="0011149A">
            <w:pPr>
              <w:pStyle w:val="BodyText"/>
              <w:spacing w:before="120"/>
            </w:pPr>
            <w:r w:rsidRPr="005A67C4">
              <w:t>Requested Date of advance payment:</w:t>
            </w:r>
          </w:p>
        </w:tc>
        <w:tc>
          <w:tcPr>
            <w:tcW w:w="20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F6DF46" w14:textId="77777777" w:rsidR="005A67C4" w:rsidRPr="005A67C4" w:rsidRDefault="005A67C4" w:rsidP="0011149A">
            <w:pPr>
              <w:pStyle w:val="BodyText"/>
              <w:spacing w:before="12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68ABDFA1" w14:textId="77777777" w:rsidTr="005A67C4">
        <w:trPr>
          <w:gridAfter w:val="5"/>
          <w:wAfter w:w="4844" w:type="dxa"/>
        </w:trPr>
        <w:tc>
          <w:tcPr>
            <w:tcW w:w="2575" w:type="dxa"/>
          </w:tcPr>
          <w:p w14:paraId="58A9499C" w14:textId="77777777" w:rsidR="005A67C4" w:rsidRPr="005A67C4" w:rsidRDefault="005A67C4" w:rsidP="0011149A">
            <w:pPr>
              <w:pStyle w:val="BodyText"/>
              <w:spacing w:before="120"/>
            </w:pPr>
            <w:r w:rsidRPr="005A67C4">
              <w:t>Proposed repayment amount / instalment:</w:t>
            </w:r>
          </w:p>
        </w:tc>
        <w:tc>
          <w:tcPr>
            <w:tcW w:w="2079" w:type="dxa"/>
            <w:tcBorders>
              <w:bottom w:val="single" w:sz="4" w:space="0" w:color="auto"/>
            </w:tcBorders>
            <w:vAlign w:val="bottom"/>
          </w:tcPr>
          <w:p w14:paraId="7179CC9F" w14:textId="77777777" w:rsidR="005A67C4" w:rsidRPr="005A67C4" w:rsidRDefault="005A67C4" w:rsidP="0011149A">
            <w:pPr>
              <w:pStyle w:val="BodyText"/>
              <w:spacing w:before="120"/>
              <w:jc w:val="right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  <w:r w:rsidR="0011149A">
              <w:t xml:space="preserve"> ZMW</w:t>
            </w:r>
          </w:p>
        </w:tc>
      </w:tr>
      <w:tr w:rsidR="005A67C4" w:rsidRPr="005A67C4" w14:paraId="39305E70" w14:textId="77777777" w:rsidTr="005A67C4">
        <w:tc>
          <w:tcPr>
            <w:tcW w:w="2575" w:type="dxa"/>
          </w:tcPr>
          <w:p w14:paraId="24AF04AC" w14:textId="77777777" w:rsidR="005A67C4" w:rsidRPr="005A67C4" w:rsidRDefault="005A67C4" w:rsidP="0011149A">
            <w:pPr>
              <w:pStyle w:val="BodyText"/>
              <w:spacing w:before="120"/>
            </w:pPr>
            <w:r w:rsidRPr="005A67C4">
              <w:t>Proposed repayment period from …</w:t>
            </w:r>
          </w:p>
        </w:tc>
        <w:tc>
          <w:tcPr>
            <w:tcW w:w="2978" w:type="dxa"/>
            <w:gridSpan w:val="2"/>
            <w:tcBorders>
              <w:bottom w:val="single" w:sz="4" w:space="0" w:color="auto"/>
            </w:tcBorders>
            <w:vAlign w:val="bottom"/>
          </w:tcPr>
          <w:p w14:paraId="69530483" w14:textId="77777777" w:rsidR="005A67C4" w:rsidRPr="005A67C4" w:rsidRDefault="005A67C4" w:rsidP="0011149A">
            <w:pPr>
              <w:pStyle w:val="BodyText"/>
              <w:spacing w:before="12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709" w:type="dxa"/>
            <w:vAlign w:val="bottom"/>
          </w:tcPr>
          <w:p w14:paraId="30E1011D" w14:textId="77777777" w:rsidR="005A67C4" w:rsidRPr="005A67C4" w:rsidRDefault="005A67C4" w:rsidP="0011149A">
            <w:pPr>
              <w:pStyle w:val="BodyText"/>
              <w:spacing w:before="120"/>
            </w:pPr>
            <w:r w:rsidRPr="005A67C4">
              <w:t>to …</w:t>
            </w:r>
          </w:p>
        </w:tc>
        <w:tc>
          <w:tcPr>
            <w:tcW w:w="3236" w:type="dxa"/>
            <w:gridSpan w:val="3"/>
            <w:tcBorders>
              <w:bottom w:val="single" w:sz="4" w:space="0" w:color="auto"/>
            </w:tcBorders>
            <w:vAlign w:val="bottom"/>
          </w:tcPr>
          <w:p w14:paraId="42F4821D" w14:textId="77777777" w:rsidR="005A67C4" w:rsidRPr="005A67C4" w:rsidRDefault="005A67C4" w:rsidP="0011149A">
            <w:pPr>
              <w:pStyle w:val="BodyText"/>
              <w:spacing w:before="12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4DBA2D48" w14:textId="77777777" w:rsidTr="005A67C4">
        <w:tc>
          <w:tcPr>
            <w:tcW w:w="2575" w:type="dxa"/>
          </w:tcPr>
          <w:p w14:paraId="0FA3C89B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Signature of Employee:</w:t>
            </w:r>
          </w:p>
        </w:tc>
        <w:tc>
          <w:tcPr>
            <w:tcW w:w="3687" w:type="dxa"/>
            <w:gridSpan w:val="3"/>
            <w:tcBorders>
              <w:bottom w:val="single" w:sz="4" w:space="0" w:color="auto"/>
            </w:tcBorders>
          </w:tcPr>
          <w:p w14:paraId="19539497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</w:tcBorders>
          </w:tcPr>
          <w:p w14:paraId="367813C3" w14:textId="77777777" w:rsidR="005A67C4" w:rsidRPr="005A67C4" w:rsidRDefault="005A67C4" w:rsidP="005A67C4">
            <w:pPr>
              <w:pStyle w:val="BodyText"/>
              <w:spacing w:before="240"/>
              <w:jc w:val="right"/>
            </w:pPr>
            <w:r w:rsidRPr="005A67C4">
              <w:t>Date:</w:t>
            </w: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379AEE71" w14:textId="77777777" w:rsidR="005A67C4" w:rsidRPr="005A67C4" w:rsidRDefault="005A67C4" w:rsidP="005A67C4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</w:tbl>
    <w:p w14:paraId="7A6800E3" w14:textId="77777777" w:rsidR="005A67C4" w:rsidRPr="005A67C4" w:rsidRDefault="005A67C4" w:rsidP="005A67C4">
      <w:pPr>
        <w:pStyle w:val="BodyText"/>
        <w:rPr>
          <w:b/>
        </w:rPr>
      </w:pPr>
      <w:r w:rsidRPr="005A67C4">
        <w:rPr>
          <w:b/>
        </w:rPr>
        <w:t>Part 2 (Approval by Supervisor/Head teacher):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566"/>
        <w:gridCol w:w="478"/>
        <w:gridCol w:w="2059"/>
        <w:gridCol w:w="709"/>
        <w:gridCol w:w="535"/>
        <w:gridCol w:w="887"/>
        <w:gridCol w:w="2264"/>
      </w:tblGrid>
      <w:tr w:rsidR="005A67C4" w:rsidRPr="005A67C4" w14:paraId="008F20EC" w14:textId="77777777" w:rsidTr="0011149A">
        <w:trPr>
          <w:gridAfter w:val="3"/>
          <w:wAfter w:w="3686" w:type="dxa"/>
        </w:trPr>
        <w:tc>
          <w:tcPr>
            <w:tcW w:w="2566" w:type="dxa"/>
          </w:tcPr>
          <w:p w14:paraId="02F70D96" w14:textId="77777777" w:rsidR="005A67C4" w:rsidRPr="005A67C4" w:rsidRDefault="005A67C4" w:rsidP="005A67C4">
            <w:pPr>
              <w:pStyle w:val="BodyText"/>
              <w:spacing w:before="120"/>
              <w:jc w:val="right"/>
            </w:pPr>
            <w:r w:rsidRPr="005A67C4">
              <w:t>Recommended</w:t>
            </w:r>
            <w:r>
              <w:t>:</w:t>
            </w:r>
          </w:p>
        </w:tc>
        <w:tc>
          <w:tcPr>
            <w:tcW w:w="478" w:type="dxa"/>
          </w:tcPr>
          <w:p w14:paraId="5AD0F68D" w14:textId="77777777" w:rsidR="005A67C4" w:rsidRPr="005A67C4" w:rsidRDefault="005A67C4" w:rsidP="005A67C4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  <w:tc>
          <w:tcPr>
            <w:tcW w:w="2059" w:type="dxa"/>
          </w:tcPr>
          <w:p w14:paraId="1D8F6EDF" w14:textId="77777777" w:rsidR="005A67C4" w:rsidRPr="005A67C4" w:rsidRDefault="005A67C4" w:rsidP="005A67C4">
            <w:pPr>
              <w:pStyle w:val="BodyText"/>
              <w:spacing w:before="120"/>
              <w:jc w:val="right"/>
            </w:pPr>
            <w:r w:rsidRPr="005A67C4">
              <w:t>Not Recommended</w:t>
            </w:r>
            <w:r>
              <w:t>:</w:t>
            </w:r>
          </w:p>
        </w:tc>
        <w:tc>
          <w:tcPr>
            <w:tcW w:w="709" w:type="dxa"/>
          </w:tcPr>
          <w:p w14:paraId="229D1DDB" w14:textId="77777777" w:rsidR="005A67C4" w:rsidRPr="005A67C4" w:rsidRDefault="005A67C4" w:rsidP="005A67C4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</w:tr>
      <w:tr w:rsidR="0011149A" w:rsidRPr="005A67C4" w14:paraId="58798860" w14:textId="77777777" w:rsidTr="0011149A">
        <w:tc>
          <w:tcPr>
            <w:tcW w:w="2566" w:type="dxa"/>
            <w:vAlign w:val="bottom"/>
          </w:tcPr>
          <w:p w14:paraId="0DEEA05B" w14:textId="77777777" w:rsidR="0011149A" w:rsidRPr="005A67C4" w:rsidRDefault="0011149A" w:rsidP="0011149A">
            <w:pPr>
              <w:pStyle w:val="BodyText"/>
              <w:spacing w:before="120"/>
            </w:pPr>
            <w:r>
              <w:t>Comments</w:t>
            </w:r>
            <w:r w:rsidRPr="005A67C4">
              <w:t>:</w:t>
            </w:r>
          </w:p>
        </w:tc>
        <w:tc>
          <w:tcPr>
            <w:tcW w:w="6932" w:type="dxa"/>
            <w:gridSpan w:val="6"/>
            <w:tcBorders>
              <w:bottom w:val="single" w:sz="4" w:space="0" w:color="auto"/>
            </w:tcBorders>
            <w:vAlign w:val="bottom"/>
          </w:tcPr>
          <w:p w14:paraId="168A7364" w14:textId="77777777" w:rsidR="0011149A" w:rsidRPr="005A67C4" w:rsidRDefault="0011149A" w:rsidP="0011149A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11149A" w:rsidRPr="005A67C4" w14:paraId="1A64AB61" w14:textId="77777777" w:rsidTr="0011149A">
        <w:tc>
          <w:tcPr>
            <w:tcW w:w="2566" w:type="dxa"/>
          </w:tcPr>
          <w:p w14:paraId="4971A02E" w14:textId="77777777" w:rsidR="0011149A" w:rsidRPr="005A67C4" w:rsidRDefault="0011149A" w:rsidP="005A67C4">
            <w:pPr>
              <w:pStyle w:val="BodyText"/>
              <w:spacing w:before="240"/>
            </w:pPr>
            <w:r w:rsidRPr="005A67C4">
              <w:t>Signature of Supervisor:</w:t>
            </w:r>
          </w:p>
        </w:tc>
        <w:tc>
          <w:tcPr>
            <w:tcW w:w="3781" w:type="dxa"/>
            <w:gridSpan w:val="4"/>
            <w:tcBorders>
              <w:bottom w:val="single" w:sz="4" w:space="0" w:color="auto"/>
            </w:tcBorders>
          </w:tcPr>
          <w:p w14:paraId="271AEA04" w14:textId="77777777" w:rsidR="0011149A" w:rsidRPr="005A67C4" w:rsidRDefault="0011149A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887" w:type="dxa"/>
            <w:tcBorders>
              <w:top w:val="single" w:sz="4" w:space="0" w:color="auto"/>
            </w:tcBorders>
          </w:tcPr>
          <w:p w14:paraId="4E90651B" w14:textId="77777777" w:rsidR="0011149A" w:rsidRPr="005A67C4" w:rsidRDefault="0011149A" w:rsidP="005A67C4">
            <w:pPr>
              <w:pStyle w:val="BodyText"/>
              <w:spacing w:before="240"/>
              <w:jc w:val="right"/>
            </w:pPr>
          </w:p>
        </w:tc>
        <w:tc>
          <w:tcPr>
            <w:tcW w:w="2264" w:type="dxa"/>
            <w:tcBorders>
              <w:bottom w:val="single" w:sz="4" w:space="0" w:color="auto"/>
            </w:tcBorders>
          </w:tcPr>
          <w:p w14:paraId="1483ABDB" w14:textId="77777777" w:rsidR="0011149A" w:rsidRPr="005A67C4" w:rsidRDefault="0011149A" w:rsidP="005A67C4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</w:tbl>
    <w:p w14:paraId="230F7245" w14:textId="77777777" w:rsidR="0011149A" w:rsidRPr="005A67C4" w:rsidRDefault="0011149A" w:rsidP="0011149A">
      <w:pPr>
        <w:pStyle w:val="BodyText"/>
        <w:rPr>
          <w:b/>
        </w:rPr>
      </w:pPr>
      <w:r>
        <w:rPr>
          <w:b/>
        </w:rPr>
        <w:t>Part 3</w:t>
      </w:r>
      <w:r w:rsidRPr="005A67C4">
        <w:rPr>
          <w:b/>
        </w:rPr>
        <w:t xml:space="preserve"> (Approval by </w:t>
      </w:r>
      <w:r>
        <w:rPr>
          <w:b/>
        </w:rPr>
        <w:t>HR</w:t>
      </w:r>
      <w:r w:rsidRPr="005A67C4">
        <w:rPr>
          <w:b/>
        </w:rPr>
        <w:t>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566"/>
        <w:gridCol w:w="478"/>
        <w:gridCol w:w="2059"/>
        <w:gridCol w:w="709"/>
        <w:gridCol w:w="535"/>
        <w:gridCol w:w="887"/>
        <w:gridCol w:w="2264"/>
      </w:tblGrid>
      <w:tr w:rsidR="0011149A" w:rsidRPr="005A67C4" w14:paraId="078CEC44" w14:textId="77777777" w:rsidTr="008F420C">
        <w:trPr>
          <w:gridAfter w:val="3"/>
          <w:wAfter w:w="3686" w:type="dxa"/>
        </w:trPr>
        <w:tc>
          <w:tcPr>
            <w:tcW w:w="2566" w:type="dxa"/>
          </w:tcPr>
          <w:p w14:paraId="229F863A" w14:textId="77777777" w:rsidR="0011149A" w:rsidRPr="005A67C4" w:rsidRDefault="0011149A" w:rsidP="008F420C">
            <w:pPr>
              <w:pStyle w:val="BodyText"/>
              <w:spacing w:before="120"/>
              <w:jc w:val="right"/>
            </w:pPr>
            <w:r w:rsidRPr="005A67C4">
              <w:t>Recommended</w:t>
            </w:r>
            <w:r>
              <w:t>:</w:t>
            </w:r>
          </w:p>
        </w:tc>
        <w:tc>
          <w:tcPr>
            <w:tcW w:w="478" w:type="dxa"/>
          </w:tcPr>
          <w:p w14:paraId="5CED2BA5" w14:textId="77777777" w:rsidR="0011149A" w:rsidRPr="005A67C4" w:rsidRDefault="0011149A" w:rsidP="008F420C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  <w:tc>
          <w:tcPr>
            <w:tcW w:w="2059" w:type="dxa"/>
          </w:tcPr>
          <w:p w14:paraId="11B04B36" w14:textId="77777777" w:rsidR="0011149A" w:rsidRPr="005A67C4" w:rsidRDefault="0011149A" w:rsidP="008F420C">
            <w:pPr>
              <w:pStyle w:val="BodyText"/>
              <w:spacing w:before="120"/>
              <w:jc w:val="right"/>
            </w:pPr>
            <w:r w:rsidRPr="005A67C4">
              <w:t>Not Recommended</w:t>
            </w:r>
            <w:r>
              <w:t>:</w:t>
            </w:r>
          </w:p>
        </w:tc>
        <w:tc>
          <w:tcPr>
            <w:tcW w:w="709" w:type="dxa"/>
          </w:tcPr>
          <w:p w14:paraId="33420A2B" w14:textId="77777777" w:rsidR="0011149A" w:rsidRPr="005A67C4" w:rsidRDefault="0011149A" w:rsidP="008F420C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</w:tr>
      <w:tr w:rsidR="0011149A" w:rsidRPr="005A67C4" w14:paraId="20EF0BAA" w14:textId="77777777" w:rsidTr="0011149A">
        <w:tc>
          <w:tcPr>
            <w:tcW w:w="2566" w:type="dxa"/>
          </w:tcPr>
          <w:p w14:paraId="44509B9C" w14:textId="77777777" w:rsidR="0011149A" w:rsidRPr="005A67C4" w:rsidRDefault="0011149A" w:rsidP="008F420C">
            <w:pPr>
              <w:pStyle w:val="BodyText"/>
              <w:spacing w:before="240"/>
            </w:pPr>
            <w:r>
              <w:t>Comments</w:t>
            </w:r>
            <w:r w:rsidRPr="005A67C4">
              <w:t>:</w:t>
            </w:r>
          </w:p>
        </w:tc>
        <w:tc>
          <w:tcPr>
            <w:tcW w:w="6932" w:type="dxa"/>
            <w:gridSpan w:val="6"/>
            <w:tcBorders>
              <w:bottom w:val="single" w:sz="4" w:space="0" w:color="auto"/>
            </w:tcBorders>
            <w:vAlign w:val="bottom"/>
          </w:tcPr>
          <w:p w14:paraId="636E7E45" w14:textId="77777777" w:rsidR="0011149A" w:rsidRPr="005A67C4" w:rsidRDefault="0011149A" w:rsidP="0011149A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11149A" w:rsidRPr="005A67C4" w14:paraId="683F4EDE" w14:textId="77777777" w:rsidTr="008F420C">
        <w:tc>
          <w:tcPr>
            <w:tcW w:w="2566" w:type="dxa"/>
          </w:tcPr>
          <w:p w14:paraId="0D9F3022" w14:textId="77777777" w:rsidR="0011149A" w:rsidRPr="005A67C4" w:rsidRDefault="0011149A" w:rsidP="008F420C">
            <w:pPr>
              <w:pStyle w:val="BodyText"/>
              <w:spacing w:before="240"/>
            </w:pPr>
            <w:r w:rsidRPr="005A67C4">
              <w:t xml:space="preserve">Signature of </w:t>
            </w:r>
            <w:r w:rsidR="00DB7CA7">
              <w:t>HR Manager</w:t>
            </w:r>
            <w:r w:rsidRPr="005A67C4">
              <w:t>:</w:t>
            </w:r>
          </w:p>
        </w:tc>
        <w:tc>
          <w:tcPr>
            <w:tcW w:w="3781" w:type="dxa"/>
            <w:gridSpan w:val="4"/>
            <w:tcBorders>
              <w:bottom w:val="single" w:sz="4" w:space="0" w:color="auto"/>
            </w:tcBorders>
          </w:tcPr>
          <w:p w14:paraId="2F0644BF" w14:textId="77777777" w:rsidR="0011149A" w:rsidRPr="005A67C4" w:rsidRDefault="0011149A" w:rsidP="008F420C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887" w:type="dxa"/>
            <w:tcBorders>
              <w:top w:val="single" w:sz="4" w:space="0" w:color="auto"/>
            </w:tcBorders>
          </w:tcPr>
          <w:p w14:paraId="1E88164D" w14:textId="77777777" w:rsidR="0011149A" w:rsidRPr="005A67C4" w:rsidRDefault="0011149A" w:rsidP="008F420C">
            <w:pPr>
              <w:pStyle w:val="BodyText"/>
              <w:spacing w:before="240"/>
              <w:jc w:val="right"/>
            </w:pPr>
          </w:p>
        </w:tc>
        <w:tc>
          <w:tcPr>
            <w:tcW w:w="2264" w:type="dxa"/>
            <w:tcBorders>
              <w:bottom w:val="single" w:sz="4" w:space="0" w:color="auto"/>
            </w:tcBorders>
          </w:tcPr>
          <w:p w14:paraId="65CC4350" w14:textId="77777777" w:rsidR="0011149A" w:rsidRPr="005A67C4" w:rsidRDefault="0011149A" w:rsidP="008F420C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</w:tbl>
    <w:p w14:paraId="5FC18FAF" w14:textId="75BEC6B8" w:rsidR="005A67C4" w:rsidRPr="005A67C4" w:rsidRDefault="005B149F" w:rsidP="005A67C4">
      <w:pPr>
        <w:pStyle w:val="BodyText"/>
        <w:rPr>
          <w:b/>
        </w:rPr>
      </w:pPr>
      <w:r>
        <w:rPr>
          <w:b/>
        </w:rPr>
        <w:t>Part 4</w:t>
      </w:r>
      <w:r w:rsidR="005A67C4" w:rsidRPr="005A67C4">
        <w:rPr>
          <w:b/>
        </w:rPr>
        <w:t xml:space="preserve"> (Authorisation by </w:t>
      </w:r>
      <w:r w:rsidR="00D8391F">
        <w:rPr>
          <w:b/>
        </w:rPr>
        <w:t xml:space="preserve">Chief </w:t>
      </w:r>
      <w:r w:rsidR="00DB7CA7">
        <w:rPr>
          <w:b/>
        </w:rPr>
        <w:t>Operations</w:t>
      </w:r>
      <w:r w:rsidR="00DB7CA7" w:rsidRPr="005A67C4">
        <w:rPr>
          <w:b/>
        </w:rPr>
        <w:t xml:space="preserve"> </w:t>
      </w:r>
      <w:r w:rsidR="00D8391F">
        <w:rPr>
          <w:b/>
        </w:rPr>
        <w:t>Officer</w:t>
      </w:r>
      <w:r w:rsidR="005A67C4" w:rsidRPr="005A67C4">
        <w:rPr>
          <w:b/>
        </w:rPr>
        <w:t>):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476"/>
        <w:gridCol w:w="2013"/>
        <w:gridCol w:w="709"/>
        <w:gridCol w:w="596"/>
        <w:gridCol w:w="900"/>
        <w:gridCol w:w="2190"/>
      </w:tblGrid>
      <w:tr w:rsidR="005A67C4" w:rsidRPr="005A67C4" w14:paraId="27F777C4" w14:textId="77777777" w:rsidTr="005A67C4">
        <w:trPr>
          <w:gridAfter w:val="3"/>
          <w:wAfter w:w="3686" w:type="dxa"/>
        </w:trPr>
        <w:tc>
          <w:tcPr>
            <w:tcW w:w="2614" w:type="dxa"/>
          </w:tcPr>
          <w:p w14:paraId="1FB22224" w14:textId="77777777" w:rsidR="005A67C4" w:rsidRPr="005A67C4" w:rsidRDefault="005A67C4" w:rsidP="005A67C4">
            <w:pPr>
              <w:pStyle w:val="BodyText"/>
              <w:spacing w:before="120"/>
              <w:jc w:val="right"/>
            </w:pPr>
            <w:r w:rsidRPr="005A67C4">
              <w:t>Approved</w:t>
            </w:r>
            <w:r>
              <w:t>:</w:t>
            </w:r>
          </w:p>
        </w:tc>
        <w:tc>
          <w:tcPr>
            <w:tcW w:w="476" w:type="dxa"/>
          </w:tcPr>
          <w:p w14:paraId="0FD47255" w14:textId="77777777" w:rsidR="005A67C4" w:rsidRPr="005A67C4" w:rsidRDefault="005A67C4" w:rsidP="005A67C4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  <w:tc>
          <w:tcPr>
            <w:tcW w:w="2013" w:type="dxa"/>
          </w:tcPr>
          <w:p w14:paraId="6432E3A5" w14:textId="77777777" w:rsidR="005A67C4" w:rsidRPr="005A67C4" w:rsidRDefault="005A67C4" w:rsidP="005A67C4">
            <w:pPr>
              <w:pStyle w:val="BodyText"/>
              <w:spacing w:before="120"/>
              <w:jc w:val="right"/>
            </w:pPr>
            <w:r w:rsidRPr="005A67C4">
              <w:t>Not Approved</w:t>
            </w:r>
            <w:r>
              <w:t>:</w:t>
            </w:r>
          </w:p>
        </w:tc>
        <w:tc>
          <w:tcPr>
            <w:tcW w:w="709" w:type="dxa"/>
          </w:tcPr>
          <w:p w14:paraId="0F5416B3" w14:textId="77777777" w:rsidR="005A67C4" w:rsidRPr="005A67C4" w:rsidRDefault="005A67C4" w:rsidP="005A67C4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</w:tr>
      <w:tr w:rsidR="005A67C4" w:rsidRPr="005A67C4" w14:paraId="0F2D57A7" w14:textId="77777777" w:rsidTr="005A67C4">
        <w:tc>
          <w:tcPr>
            <w:tcW w:w="2614" w:type="dxa"/>
          </w:tcPr>
          <w:p w14:paraId="5BBA7085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Comments:</w:t>
            </w:r>
          </w:p>
        </w:tc>
        <w:tc>
          <w:tcPr>
            <w:tcW w:w="6884" w:type="dxa"/>
            <w:gridSpan w:val="6"/>
            <w:tcBorders>
              <w:bottom w:val="single" w:sz="4" w:space="0" w:color="auto"/>
            </w:tcBorders>
          </w:tcPr>
          <w:p w14:paraId="1A7B81C0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6AAA57EC" w14:textId="77777777" w:rsidTr="005A67C4">
        <w:tc>
          <w:tcPr>
            <w:tcW w:w="2614" w:type="dxa"/>
          </w:tcPr>
          <w:p w14:paraId="59885E49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Signature of GM:</w:t>
            </w:r>
          </w:p>
        </w:tc>
        <w:tc>
          <w:tcPr>
            <w:tcW w:w="3794" w:type="dxa"/>
            <w:gridSpan w:val="4"/>
            <w:tcBorders>
              <w:bottom w:val="single" w:sz="4" w:space="0" w:color="auto"/>
            </w:tcBorders>
          </w:tcPr>
          <w:p w14:paraId="5F95EE55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900" w:type="dxa"/>
          </w:tcPr>
          <w:p w14:paraId="15E52E97" w14:textId="77777777" w:rsidR="005A67C4" w:rsidRPr="005A67C4" w:rsidRDefault="005A67C4" w:rsidP="005A67C4">
            <w:pPr>
              <w:pStyle w:val="BodyText"/>
              <w:spacing w:before="240"/>
              <w:jc w:val="right"/>
            </w:pPr>
            <w:r w:rsidRPr="005A67C4">
              <w:t>Date:</w:t>
            </w:r>
          </w:p>
        </w:tc>
        <w:tc>
          <w:tcPr>
            <w:tcW w:w="2190" w:type="dxa"/>
            <w:tcBorders>
              <w:bottom w:val="single" w:sz="4" w:space="0" w:color="auto"/>
            </w:tcBorders>
          </w:tcPr>
          <w:p w14:paraId="14390610" w14:textId="77777777" w:rsidR="005A67C4" w:rsidRPr="005A67C4" w:rsidRDefault="005A67C4" w:rsidP="005A67C4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</w:tbl>
    <w:p w14:paraId="23FBD6D9" w14:textId="77777777" w:rsidR="005A67C4" w:rsidRPr="005A67C4" w:rsidRDefault="005A67C4" w:rsidP="005A67C4">
      <w:pPr>
        <w:pStyle w:val="BodyText"/>
      </w:pPr>
      <w:r w:rsidRPr="005A67C4">
        <w:t>Original:</w:t>
      </w:r>
      <w:r w:rsidRPr="005A67C4">
        <w:tab/>
        <w:t>HRM (File)</w:t>
      </w:r>
    </w:p>
    <w:p w14:paraId="0F6DFBB5" w14:textId="77777777" w:rsidR="005A67C4" w:rsidRDefault="005A67C4" w:rsidP="005A67C4">
      <w:pPr>
        <w:pStyle w:val="BodyText"/>
        <w:spacing w:before="0"/>
      </w:pPr>
      <w:r w:rsidRPr="005A67C4">
        <w:t>Copies to:</w:t>
      </w:r>
      <w:r w:rsidRPr="005A67C4">
        <w:tab/>
        <w:t xml:space="preserve">Applicant, </w:t>
      </w:r>
      <w:r w:rsidR="00DB7CA7">
        <w:t>O</w:t>
      </w:r>
      <w:r w:rsidR="00DB7CA7" w:rsidRPr="005A67C4">
        <w:t>M</w:t>
      </w:r>
    </w:p>
    <w:sectPr w:rsidR="005A67C4" w:rsidSect="004A2D5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5C5CE" w14:textId="77777777" w:rsidR="009B69C4" w:rsidRDefault="009B69C4">
      <w:r>
        <w:separator/>
      </w:r>
    </w:p>
  </w:endnote>
  <w:endnote w:type="continuationSeparator" w:id="0">
    <w:p w14:paraId="38D8FF2E" w14:textId="77777777" w:rsidR="009B69C4" w:rsidRDefault="009B6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D50564" w14:paraId="79DB4437" w14:textId="77777777" w:rsidTr="00D50564">
      <w:tc>
        <w:tcPr>
          <w:tcW w:w="6810" w:type="dxa"/>
        </w:tcPr>
        <w:p w14:paraId="34D9F4E7" w14:textId="77777777" w:rsidR="00D50564" w:rsidRPr="00953101" w:rsidRDefault="00D50564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11149A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8F3ACF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289511DE" w14:textId="77777777" w:rsidR="00D50564" w:rsidRPr="00187904" w:rsidRDefault="00D50564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D50564" w14:paraId="5E8ED951" w14:textId="77777777" w:rsidTr="00D50564">
      <w:tc>
        <w:tcPr>
          <w:tcW w:w="6810" w:type="dxa"/>
        </w:tcPr>
        <w:p w14:paraId="6BD4F8A0" w14:textId="77777777" w:rsidR="00D50564" w:rsidRDefault="00D50564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4E6592">
            <w:rPr>
              <w:noProof/>
              <w:szCs w:val="14"/>
            </w:rPr>
            <w:t>Document3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6452FBB2" w14:textId="77777777" w:rsidR="00D50564" w:rsidRDefault="00D50564" w:rsidP="00953101">
          <w:pPr>
            <w:pStyle w:val="Footer"/>
          </w:pPr>
        </w:p>
      </w:tc>
    </w:tr>
    <w:tr w:rsidR="00D50564" w14:paraId="7A94500A" w14:textId="77777777" w:rsidTr="00D50564">
      <w:tc>
        <w:tcPr>
          <w:tcW w:w="6810" w:type="dxa"/>
        </w:tcPr>
        <w:p w14:paraId="2933E9B8" w14:textId="680CC595" w:rsidR="00D50564" w:rsidRDefault="00D50564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4E6592">
            <w:rPr>
              <w:noProof/>
              <w:szCs w:val="14"/>
            </w:rPr>
            <w:t>Blair Kuhn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605E3E">
            <w:rPr>
              <w:noProof/>
              <w:szCs w:val="14"/>
            </w:rPr>
            <w:t>03.02.26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605E3E">
            <w:rPr>
              <w:noProof/>
              <w:szCs w:val="14"/>
            </w:rPr>
            <w:t>11:59:21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479A03E5" w14:textId="77777777" w:rsidR="00D50564" w:rsidRDefault="00D50564" w:rsidP="00953101">
          <w:pPr>
            <w:pStyle w:val="Footer"/>
          </w:pPr>
        </w:p>
      </w:tc>
    </w:tr>
  </w:tbl>
  <w:p w14:paraId="26CF8665" w14:textId="77777777" w:rsidR="00D50564" w:rsidRPr="00953101" w:rsidRDefault="00D50564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D50564" w14:paraId="51D97A48" w14:textId="77777777" w:rsidTr="00953101">
      <w:tc>
        <w:tcPr>
          <w:tcW w:w="6810" w:type="dxa"/>
        </w:tcPr>
        <w:p w14:paraId="52307C75" w14:textId="77777777" w:rsidR="00D50564" w:rsidRPr="00953101" w:rsidRDefault="00D50564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DB7CA7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DB7CA7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29237F5A" w14:textId="77777777" w:rsidR="00D50564" w:rsidRPr="00187904" w:rsidRDefault="00D50564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D50564" w14:paraId="0F45C54F" w14:textId="77777777" w:rsidTr="00953101">
      <w:tc>
        <w:tcPr>
          <w:tcW w:w="6810" w:type="dxa"/>
        </w:tcPr>
        <w:p w14:paraId="1F350D27" w14:textId="77777777" w:rsidR="00D50564" w:rsidRDefault="00D50564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4E6592">
            <w:rPr>
              <w:noProof/>
              <w:szCs w:val="14"/>
            </w:rPr>
            <w:t>Document3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51464159" w14:textId="77777777" w:rsidR="00D50564" w:rsidRDefault="00D50564" w:rsidP="00B82375">
          <w:pPr>
            <w:pStyle w:val="Footer"/>
          </w:pPr>
        </w:p>
      </w:tc>
    </w:tr>
    <w:tr w:rsidR="00D50564" w14:paraId="7BCBB82B" w14:textId="77777777" w:rsidTr="00953101">
      <w:tc>
        <w:tcPr>
          <w:tcW w:w="6810" w:type="dxa"/>
        </w:tcPr>
        <w:p w14:paraId="02AF103D" w14:textId="27AA1789" w:rsidR="00D50564" w:rsidRDefault="00D50564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4E6592">
            <w:rPr>
              <w:noProof/>
              <w:szCs w:val="14"/>
            </w:rPr>
            <w:t>Blair Kuhn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605E3E">
            <w:rPr>
              <w:noProof/>
              <w:szCs w:val="14"/>
            </w:rPr>
            <w:t>03.02.26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605E3E">
            <w:rPr>
              <w:noProof/>
              <w:szCs w:val="14"/>
            </w:rPr>
            <w:t>11:59:21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110EB1E7" w14:textId="77777777" w:rsidR="00D50564" w:rsidRDefault="00D50564" w:rsidP="00B82375">
          <w:pPr>
            <w:pStyle w:val="Footer"/>
          </w:pPr>
        </w:p>
      </w:tc>
    </w:tr>
  </w:tbl>
  <w:p w14:paraId="516544E1" w14:textId="77777777" w:rsidR="00D50564" w:rsidRPr="00B82375" w:rsidRDefault="00D50564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45C10" w14:textId="77777777" w:rsidR="009B69C4" w:rsidRDefault="009B69C4">
      <w:r>
        <w:separator/>
      </w:r>
    </w:p>
  </w:footnote>
  <w:footnote w:type="continuationSeparator" w:id="0">
    <w:p w14:paraId="53D83DDD" w14:textId="77777777" w:rsidR="009B69C4" w:rsidRDefault="009B6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D50564" w14:paraId="52D3882F" w14:textId="77777777" w:rsidTr="00D50564">
      <w:tc>
        <w:tcPr>
          <w:tcW w:w="2154" w:type="dxa"/>
        </w:tcPr>
        <w:p w14:paraId="4940D0AC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56922109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3F0A4C35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091A635A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54621BDB" w14:textId="77777777" w:rsidR="00D50564" w:rsidRDefault="00D50564" w:rsidP="00B82375">
          <w:pPr>
            <w:pStyle w:val="Header"/>
            <w:jc w:val="right"/>
          </w:pPr>
          <w:r>
            <w:rPr>
              <w:noProof/>
              <w:szCs w:val="18"/>
              <w:lang w:val="x-none" w:eastAsia="x-none"/>
            </w:rPr>
            <w:drawing>
              <wp:inline distT="0" distB="0" distL="0" distR="0" wp14:anchorId="6057413A" wp14:editId="0E6E42D0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1C54EF" w14:textId="77777777" w:rsidR="00D50564" w:rsidRPr="00B82375" w:rsidRDefault="00D50564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D50564" w14:paraId="59934313" w14:textId="77777777" w:rsidTr="00D50564">
      <w:trPr>
        <w:trHeight w:val="1244"/>
      </w:trPr>
      <w:tc>
        <w:tcPr>
          <w:tcW w:w="1941" w:type="dxa"/>
        </w:tcPr>
        <w:p w14:paraId="44023B8B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24B32B20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088A3D20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3A57A794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4FC4A006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453BD60E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238FA2B1" w14:textId="039BA83B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</w:t>
          </w:r>
          <w:r w:rsidR="00D8391F">
            <w:rPr>
              <w:szCs w:val="18"/>
            </w:rPr>
            <w:t xml:space="preserve"> 84 94 049</w:t>
          </w:r>
        </w:p>
        <w:p w14:paraId="58611E57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20D5D8BB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46E851B4" w14:textId="77777777" w:rsidR="00D50564" w:rsidRDefault="00D50564" w:rsidP="00B82375">
          <w:pPr>
            <w:pStyle w:val="Header"/>
            <w:jc w:val="right"/>
          </w:pPr>
          <w:r>
            <w:rPr>
              <w:noProof/>
              <w:lang w:val="x-none" w:eastAsia="x-none"/>
            </w:rPr>
            <w:drawing>
              <wp:inline distT="0" distB="0" distL="0" distR="0" wp14:anchorId="3705D8E4" wp14:editId="765E668F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1812432" w14:textId="77777777" w:rsidR="00D50564" w:rsidRPr="00B82375" w:rsidRDefault="00D50564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130075B"/>
    <w:multiLevelType w:val="hybridMultilevel"/>
    <w:tmpl w:val="CD3C128C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2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3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7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9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0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1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3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4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5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595403368">
    <w:abstractNumId w:val="33"/>
  </w:num>
  <w:num w:numId="2" w16cid:durableId="509678898">
    <w:abstractNumId w:val="13"/>
  </w:num>
  <w:num w:numId="3" w16cid:durableId="1041976716">
    <w:abstractNumId w:val="16"/>
  </w:num>
  <w:num w:numId="4" w16cid:durableId="1584142312">
    <w:abstractNumId w:val="21"/>
  </w:num>
  <w:num w:numId="5" w16cid:durableId="467280217">
    <w:abstractNumId w:val="30"/>
  </w:num>
  <w:num w:numId="6" w16cid:durableId="1677534050">
    <w:abstractNumId w:val="10"/>
  </w:num>
  <w:num w:numId="7" w16cid:durableId="1557083691">
    <w:abstractNumId w:val="4"/>
  </w:num>
  <w:num w:numId="8" w16cid:durableId="1025063260">
    <w:abstractNumId w:val="27"/>
  </w:num>
  <w:num w:numId="9" w16cid:durableId="384453579">
    <w:abstractNumId w:val="34"/>
  </w:num>
  <w:num w:numId="10" w16cid:durableId="1031031943">
    <w:abstractNumId w:val="11"/>
  </w:num>
  <w:num w:numId="11" w16cid:durableId="2054454192">
    <w:abstractNumId w:val="1"/>
  </w:num>
  <w:num w:numId="12" w16cid:durableId="1108351339">
    <w:abstractNumId w:val="22"/>
  </w:num>
  <w:num w:numId="13" w16cid:durableId="502012353">
    <w:abstractNumId w:val="3"/>
  </w:num>
  <w:num w:numId="14" w16cid:durableId="14625547">
    <w:abstractNumId w:val="32"/>
  </w:num>
  <w:num w:numId="15" w16cid:durableId="992757152">
    <w:abstractNumId w:val="28"/>
  </w:num>
  <w:num w:numId="16" w16cid:durableId="1433627216">
    <w:abstractNumId w:val="19"/>
  </w:num>
  <w:num w:numId="17" w16cid:durableId="1439178288">
    <w:abstractNumId w:val="35"/>
  </w:num>
  <w:num w:numId="18" w16cid:durableId="1719158782">
    <w:abstractNumId w:val="18"/>
  </w:num>
  <w:num w:numId="19" w16cid:durableId="410858360">
    <w:abstractNumId w:val="2"/>
  </w:num>
  <w:num w:numId="20" w16cid:durableId="511797507">
    <w:abstractNumId w:val="6"/>
  </w:num>
  <w:num w:numId="21" w16cid:durableId="142966470">
    <w:abstractNumId w:val="14"/>
  </w:num>
  <w:num w:numId="22" w16cid:durableId="1604268279">
    <w:abstractNumId w:val="31"/>
  </w:num>
  <w:num w:numId="23" w16cid:durableId="954561326">
    <w:abstractNumId w:val="25"/>
  </w:num>
  <w:num w:numId="24" w16cid:durableId="857625868">
    <w:abstractNumId w:val="26"/>
  </w:num>
  <w:num w:numId="25" w16cid:durableId="227348206">
    <w:abstractNumId w:val="15"/>
  </w:num>
  <w:num w:numId="26" w16cid:durableId="90591590">
    <w:abstractNumId w:val="8"/>
  </w:num>
  <w:num w:numId="27" w16cid:durableId="2101025345">
    <w:abstractNumId w:val="29"/>
  </w:num>
  <w:num w:numId="28" w16cid:durableId="714962984">
    <w:abstractNumId w:val="24"/>
  </w:num>
  <w:num w:numId="29" w16cid:durableId="2054651736">
    <w:abstractNumId w:val="12"/>
  </w:num>
  <w:num w:numId="30" w16cid:durableId="350231720">
    <w:abstractNumId w:val="5"/>
  </w:num>
  <w:num w:numId="31" w16cid:durableId="580212421">
    <w:abstractNumId w:val="17"/>
  </w:num>
  <w:num w:numId="32" w16cid:durableId="1654523935">
    <w:abstractNumId w:val="7"/>
  </w:num>
  <w:num w:numId="33" w16cid:durableId="1470125998">
    <w:abstractNumId w:val="9"/>
  </w:num>
  <w:num w:numId="34" w16cid:durableId="873151525">
    <w:abstractNumId w:val="0"/>
  </w:num>
  <w:num w:numId="35" w16cid:durableId="356077919">
    <w:abstractNumId w:val="23"/>
  </w:num>
  <w:num w:numId="36" w16cid:durableId="5450714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592"/>
    <w:rsid w:val="00006CE5"/>
    <w:rsid w:val="00013B9A"/>
    <w:rsid w:val="00015738"/>
    <w:rsid w:val="00023E85"/>
    <w:rsid w:val="000310C5"/>
    <w:rsid w:val="000377A8"/>
    <w:rsid w:val="00055B4E"/>
    <w:rsid w:val="000661F4"/>
    <w:rsid w:val="0007531D"/>
    <w:rsid w:val="000918A5"/>
    <w:rsid w:val="00091D14"/>
    <w:rsid w:val="000A1CAD"/>
    <w:rsid w:val="000C5D0C"/>
    <w:rsid w:val="000E2266"/>
    <w:rsid w:val="000F4FF0"/>
    <w:rsid w:val="00103939"/>
    <w:rsid w:val="001039A6"/>
    <w:rsid w:val="0011149A"/>
    <w:rsid w:val="00117493"/>
    <w:rsid w:val="0012510F"/>
    <w:rsid w:val="001359A9"/>
    <w:rsid w:val="00140912"/>
    <w:rsid w:val="00141A10"/>
    <w:rsid w:val="001436E8"/>
    <w:rsid w:val="00146A14"/>
    <w:rsid w:val="001522F3"/>
    <w:rsid w:val="00166F4E"/>
    <w:rsid w:val="0017042A"/>
    <w:rsid w:val="0017644E"/>
    <w:rsid w:val="0018335C"/>
    <w:rsid w:val="0019649B"/>
    <w:rsid w:val="001C5999"/>
    <w:rsid w:val="001C66A0"/>
    <w:rsid w:val="001F0B7E"/>
    <w:rsid w:val="001F0DDA"/>
    <w:rsid w:val="0020225A"/>
    <w:rsid w:val="00232CAE"/>
    <w:rsid w:val="00233F61"/>
    <w:rsid w:val="0023780C"/>
    <w:rsid w:val="00251A1D"/>
    <w:rsid w:val="00255957"/>
    <w:rsid w:val="002673E1"/>
    <w:rsid w:val="0027536D"/>
    <w:rsid w:val="0027697F"/>
    <w:rsid w:val="0029038C"/>
    <w:rsid w:val="0030498A"/>
    <w:rsid w:val="00312954"/>
    <w:rsid w:val="0032028E"/>
    <w:rsid w:val="003349B9"/>
    <w:rsid w:val="003373C0"/>
    <w:rsid w:val="0036091F"/>
    <w:rsid w:val="00367612"/>
    <w:rsid w:val="00381D7C"/>
    <w:rsid w:val="00382258"/>
    <w:rsid w:val="003906B7"/>
    <w:rsid w:val="00393821"/>
    <w:rsid w:val="003A5FA7"/>
    <w:rsid w:val="003B2761"/>
    <w:rsid w:val="003C0DB0"/>
    <w:rsid w:val="003D2065"/>
    <w:rsid w:val="003F59B0"/>
    <w:rsid w:val="00414B44"/>
    <w:rsid w:val="00417251"/>
    <w:rsid w:val="00437757"/>
    <w:rsid w:val="00471E12"/>
    <w:rsid w:val="00487CA6"/>
    <w:rsid w:val="00490D5F"/>
    <w:rsid w:val="004A1472"/>
    <w:rsid w:val="004A2D5F"/>
    <w:rsid w:val="004D0DEF"/>
    <w:rsid w:val="004D3A7F"/>
    <w:rsid w:val="004D7956"/>
    <w:rsid w:val="004E2374"/>
    <w:rsid w:val="004E6592"/>
    <w:rsid w:val="004E7384"/>
    <w:rsid w:val="00514F89"/>
    <w:rsid w:val="00544E82"/>
    <w:rsid w:val="00556B35"/>
    <w:rsid w:val="0057594F"/>
    <w:rsid w:val="00596897"/>
    <w:rsid w:val="00596C64"/>
    <w:rsid w:val="005A6037"/>
    <w:rsid w:val="005A67C4"/>
    <w:rsid w:val="005B149F"/>
    <w:rsid w:val="005C2DD7"/>
    <w:rsid w:val="005C5C12"/>
    <w:rsid w:val="005F58CB"/>
    <w:rsid w:val="00605E3E"/>
    <w:rsid w:val="00632599"/>
    <w:rsid w:val="006365D6"/>
    <w:rsid w:val="006372D6"/>
    <w:rsid w:val="006465CD"/>
    <w:rsid w:val="00653E5F"/>
    <w:rsid w:val="00656226"/>
    <w:rsid w:val="00665949"/>
    <w:rsid w:val="00673FF7"/>
    <w:rsid w:val="00675BAE"/>
    <w:rsid w:val="00680C7E"/>
    <w:rsid w:val="00681898"/>
    <w:rsid w:val="006872D1"/>
    <w:rsid w:val="00687343"/>
    <w:rsid w:val="00687E09"/>
    <w:rsid w:val="006A601D"/>
    <w:rsid w:val="006B07B9"/>
    <w:rsid w:val="006B43BC"/>
    <w:rsid w:val="006B7B04"/>
    <w:rsid w:val="006E0BF6"/>
    <w:rsid w:val="006E1086"/>
    <w:rsid w:val="00745A02"/>
    <w:rsid w:val="00746341"/>
    <w:rsid w:val="00752FC8"/>
    <w:rsid w:val="007618B5"/>
    <w:rsid w:val="007856A6"/>
    <w:rsid w:val="0078580A"/>
    <w:rsid w:val="00790E01"/>
    <w:rsid w:val="007A74EE"/>
    <w:rsid w:val="007B1C3D"/>
    <w:rsid w:val="007B2702"/>
    <w:rsid w:val="007B4D05"/>
    <w:rsid w:val="007E2047"/>
    <w:rsid w:val="008024B4"/>
    <w:rsid w:val="00821C73"/>
    <w:rsid w:val="008504A7"/>
    <w:rsid w:val="0085150D"/>
    <w:rsid w:val="0087121A"/>
    <w:rsid w:val="008766B4"/>
    <w:rsid w:val="00876AD4"/>
    <w:rsid w:val="008843DB"/>
    <w:rsid w:val="00885C5E"/>
    <w:rsid w:val="0088679C"/>
    <w:rsid w:val="00890E61"/>
    <w:rsid w:val="008A3E34"/>
    <w:rsid w:val="008A79C1"/>
    <w:rsid w:val="008B2C72"/>
    <w:rsid w:val="008B32AF"/>
    <w:rsid w:val="008B4B56"/>
    <w:rsid w:val="008B4B7D"/>
    <w:rsid w:val="008E271F"/>
    <w:rsid w:val="008E30EC"/>
    <w:rsid w:val="008E3843"/>
    <w:rsid w:val="008F3ACF"/>
    <w:rsid w:val="009322C9"/>
    <w:rsid w:val="009475F4"/>
    <w:rsid w:val="00950550"/>
    <w:rsid w:val="00953101"/>
    <w:rsid w:val="009742BD"/>
    <w:rsid w:val="00986B3F"/>
    <w:rsid w:val="009875F0"/>
    <w:rsid w:val="00993D7B"/>
    <w:rsid w:val="009B69C4"/>
    <w:rsid w:val="009B6E10"/>
    <w:rsid w:val="009C17D6"/>
    <w:rsid w:val="009C2805"/>
    <w:rsid w:val="00A03280"/>
    <w:rsid w:val="00A22738"/>
    <w:rsid w:val="00A31A43"/>
    <w:rsid w:val="00A353C8"/>
    <w:rsid w:val="00A46394"/>
    <w:rsid w:val="00A46DC3"/>
    <w:rsid w:val="00A5384E"/>
    <w:rsid w:val="00A54DC7"/>
    <w:rsid w:val="00A55121"/>
    <w:rsid w:val="00A5531A"/>
    <w:rsid w:val="00A70863"/>
    <w:rsid w:val="00A709E8"/>
    <w:rsid w:val="00A93C1D"/>
    <w:rsid w:val="00AF1F9C"/>
    <w:rsid w:val="00B0042F"/>
    <w:rsid w:val="00B03C0E"/>
    <w:rsid w:val="00B049AB"/>
    <w:rsid w:val="00B104E1"/>
    <w:rsid w:val="00B10808"/>
    <w:rsid w:val="00B54D95"/>
    <w:rsid w:val="00B82375"/>
    <w:rsid w:val="00B870A6"/>
    <w:rsid w:val="00B976AB"/>
    <w:rsid w:val="00BB0F06"/>
    <w:rsid w:val="00BB651F"/>
    <w:rsid w:val="00BF1302"/>
    <w:rsid w:val="00C136D8"/>
    <w:rsid w:val="00C24598"/>
    <w:rsid w:val="00C25DED"/>
    <w:rsid w:val="00C37A3E"/>
    <w:rsid w:val="00C421C9"/>
    <w:rsid w:val="00C62AF2"/>
    <w:rsid w:val="00C64627"/>
    <w:rsid w:val="00C753D8"/>
    <w:rsid w:val="00C974C1"/>
    <w:rsid w:val="00CA0337"/>
    <w:rsid w:val="00CB3C1F"/>
    <w:rsid w:val="00CC0CFB"/>
    <w:rsid w:val="00CC39D5"/>
    <w:rsid w:val="00CE7D6B"/>
    <w:rsid w:val="00CF0575"/>
    <w:rsid w:val="00D04C05"/>
    <w:rsid w:val="00D1400D"/>
    <w:rsid w:val="00D23DA1"/>
    <w:rsid w:val="00D25832"/>
    <w:rsid w:val="00D50564"/>
    <w:rsid w:val="00D56807"/>
    <w:rsid w:val="00D7039D"/>
    <w:rsid w:val="00D74F72"/>
    <w:rsid w:val="00D8391F"/>
    <w:rsid w:val="00D8578B"/>
    <w:rsid w:val="00D87E1C"/>
    <w:rsid w:val="00D91F65"/>
    <w:rsid w:val="00D96CEC"/>
    <w:rsid w:val="00DB455C"/>
    <w:rsid w:val="00DB59A4"/>
    <w:rsid w:val="00DB759D"/>
    <w:rsid w:val="00DB7CA7"/>
    <w:rsid w:val="00DC44C1"/>
    <w:rsid w:val="00DC5F68"/>
    <w:rsid w:val="00DC645A"/>
    <w:rsid w:val="00DD2B34"/>
    <w:rsid w:val="00DF17A6"/>
    <w:rsid w:val="00E04E83"/>
    <w:rsid w:val="00EA515E"/>
    <w:rsid w:val="00EB0421"/>
    <w:rsid w:val="00EB7639"/>
    <w:rsid w:val="00EC6AF1"/>
    <w:rsid w:val="00ED19CF"/>
    <w:rsid w:val="00ED1E2E"/>
    <w:rsid w:val="00EE1594"/>
    <w:rsid w:val="00EF401A"/>
    <w:rsid w:val="00EF4858"/>
    <w:rsid w:val="00F13F99"/>
    <w:rsid w:val="00F25853"/>
    <w:rsid w:val="00F34B5C"/>
    <w:rsid w:val="00F43528"/>
    <w:rsid w:val="00F45EC5"/>
    <w:rsid w:val="00F534AC"/>
    <w:rsid w:val="00F54657"/>
    <w:rsid w:val="00F933F9"/>
    <w:rsid w:val="00FA25D5"/>
    <w:rsid w:val="00FD2180"/>
    <w:rsid w:val="00FE311A"/>
    <w:rsid w:val="00FE4487"/>
    <w:rsid w:val="00FF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6F1F58"/>
  <w15:docId w15:val="{12CE3548-2147-4FB1-8C19-075AD7C2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46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  <w:style w:type="paragraph" w:styleId="Revision">
    <w:name w:val="Revision"/>
    <w:hidden/>
    <w:uiPriority w:val="99"/>
    <w:semiHidden/>
    <w:rsid w:val="00BB651F"/>
    <w:pPr>
      <w:spacing w:before="0"/>
      <w:ind w:left="0" w:firstLine="0"/>
    </w:pPr>
    <w:rPr>
      <w:rFonts w:ascii="Arial" w:hAnsi="Arial"/>
      <w:color w:val="595959" w:themeColor="text1" w:themeTint="A6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air\Educore%20Services%20Zambia%20Limited\Educore%20Services%20-%20HR%20team%20-%20HR%20Library\HR%20Forms\Application%20for%20Adva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D2CDF-E2B2-40D3-9820-92E1C1CBD8ED}">
  <ds:schemaRefs>
    <ds:schemaRef ds:uri="http://schemas.microsoft.com/office/2006/metadata/properties"/>
    <ds:schemaRef ds:uri="http://schemas.microsoft.com/office/infopath/2007/PartnerControls"/>
    <ds:schemaRef ds:uri="ff5cd65a-997e-4c10-a30a-0739aa9eddd1"/>
  </ds:schemaRefs>
</ds:datastoreItem>
</file>

<file path=customXml/itemProps2.xml><?xml version="1.0" encoding="utf-8"?>
<ds:datastoreItem xmlns:ds="http://schemas.openxmlformats.org/officeDocument/2006/customXml" ds:itemID="{C21942FD-77A8-467C-BE38-B362A8A869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cd65a-997e-4c10-a30a-0739aa9eddd1"/>
    <ds:schemaRef ds:uri="7a9df4a0-0d70-4f54-abcb-dd43a587b6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60693B-0383-49C7-AA2A-1EA7737549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77C28F-2737-4F11-83D8-6111BAE4A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Application for Advance</Template>
  <TotalTime>0</TotalTime>
  <Pages>1</Pages>
  <Words>199</Words>
  <Characters>1062</Characters>
  <Application>Microsoft Office Word</Application>
  <DocSecurity>0</DocSecurity>
  <Lines>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 Advance</vt:lpstr>
    </vt:vector>
  </TitlesOfParts>
  <Manager/>
  <Company>Educore Services Zambia</Company>
  <LinksUpToDate>false</LinksUpToDate>
  <CharactersWithSpaces>1216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Advance</dc:title>
  <dc:subject/>
  <dc:creator>Blair Kuhn</dc:creator>
  <cp:keywords/>
  <dc:description/>
  <cp:lastModifiedBy>Enka Ng'andwe</cp:lastModifiedBy>
  <cp:revision>3</cp:revision>
  <cp:lastPrinted>2014-12-12T11:01:00Z</cp:lastPrinted>
  <dcterms:created xsi:type="dcterms:W3CDTF">2026-02-03T06:05:00Z</dcterms:created>
  <dcterms:modified xsi:type="dcterms:W3CDTF">2026-09-14T09:59:00Z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MediaServiceImageTags">
    <vt:lpwstr/>
  </property>
</Properties>
</file>