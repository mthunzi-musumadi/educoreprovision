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B2B8" w14:textId="77777777" w:rsidR="00A03280" w:rsidRDefault="0095768B" w:rsidP="002B6A93">
      <w:pPr>
        <w:spacing w:before="120"/>
        <w:rPr>
          <w:sz w:val="36"/>
          <w:szCs w:val="36"/>
        </w:rPr>
      </w:pPr>
      <w:r>
        <w:rPr>
          <w:sz w:val="36"/>
          <w:szCs w:val="36"/>
        </w:rPr>
        <w:t>Disciplinary Charge Form</w:t>
      </w:r>
    </w:p>
    <w:p w14:paraId="33D7255F" w14:textId="77777777" w:rsidR="005A67C4" w:rsidRPr="005A67C4" w:rsidRDefault="005A67C4" w:rsidP="009666A3">
      <w:pPr>
        <w:pStyle w:val="BodyText"/>
        <w:spacing w:before="0"/>
        <w:rPr>
          <w:b/>
        </w:rPr>
      </w:pPr>
    </w:p>
    <w:tbl>
      <w:tblPr>
        <w:tblStyle w:val="TableGrid"/>
        <w:tblW w:w="96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6"/>
        <w:gridCol w:w="1857"/>
        <w:gridCol w:w="2830"/>
        <w:gridCol w:w="1266"/>
        <w:gridCol w:w="431"/>
        <w:gridCol w:w="497"/>
        <w:gridCol w:w="773"/>
        <w:gridCol w:w="622"/>
        <w:gridCol w:w="920"/>
        <w:gridCol w:w="24"/>
      </w:tblGrid>
      <w:tr w:rsidR="0095768B" w:rsidRPr="005A67C4" w14:paraId="4FC3CCC2" w14:textId="77777777" w:rsidTr="009666A3">
        <w:tc>
          <w:tcPr>
            <w:tcW w:w="2283" w:type="dxa"/>
            <w:gridSpan w:val="2"/>
          </w:tcPr>
          <w:p w14:paraId="5FC16FE6" w14:textId="77777777" w:rsidR="0095768B" w:rsidRPr="005A67C4" w:rsidRDefault="0095768B" w:rsidP="009666A3">
            <w:pPr>
              <w:pStyle w:val="BodyText"/>
            </w:pPr>
            <w:r>
              <w:t>Name of charging officer</w:t>
            </w:r>
          </w:p>
        </w:tc>
        <w:tc>
          <w:tcPr>
            <w:tcW w:w="7363" w:type="dxa"/>
            <w:gridSpan w:val="8"/>
            <w:tcBorders>
              <w:bottom w:val="single" w:sz="4" w:space="0" w:color="404040" w:themeColor="text1" w:themeTint="BF"/>
            </w:tcBorders>
            <w:vAlign w:val="bottom"/>
          </w:tcPr>
          <w:p w14:paraId="1AEEA1D9" w14:textId="77777777" w:rsidR="0095768B" w:rsidRPr="005A67C4" w:rsidRDefault="0095768B" w:rsidP="009666A3">
            <w:pPr>
              <w:pStyle w:val="BodyText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223A74" w:rsidRPr="005A67C4" w14:paraId="3E6AA0DC" w14:textId="77777777" w:rsidTr="009666A3">
        <w:tc>
          <w:tcPr>
            <w:tcW w:w="2283" w:type="dxa"/>
            <w:gridSpan w:val="2"/>
          </w:tcPr>
          <w:p w14:paraId="259320E5" w14:textId="77777777" w:rsidR="00223A74" w:rsidRPr="005A67C4" w:rsidRDefault="0095768B">
            <w:pPr>
              <w:pStyle w:val="BodyText"/>
              <w:spacing w:before="240"/>
            </w:pPr>
            <w:r>
              <w:t>Position</w:t>
            </w:r>
          </w:p>
        </w:tc>
        <w:tc>
          <w:tcPr>
            <w:tcW w:w="2830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bottom"/>
          </w:tcPr>
          <w:p w14:paraId="1861B2AE" w14:textId="77777777" w:rsidR="00223A74" w:rsidRPr="005A67C4" w:rsidRDefault="00223A7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  <w:tc>
          <w:tcPr>
            <w:tcW w:w="1697" w:type="dxa"/>
            <w:gridSpan w:val="2"/>
            <w:vAlign w:val="bottom"/>
          </w:tcPr>
          <w:p w14:paraId="77108D9B" w14:textId="77777777" w:rsidR="00223A74" w:rsidRPr="005A67C4" w:rsidRDefault="0095768B" w:rsidP="0095768B">
            <w:pPr>
              <w:pStyle w:val="BodyText"/>
              <w:spacing w:before="240"/>
              <w:jc w:val="right"/>
            </w:pPr>
            <w:r>
              <w:t>School</w:t>
            </w:r>
          </w:p>
        </w:tc>
        <w:tc>
          <w:tcPr>
            <w:tcW w:w="2836" w:type="dxa"/>
            <w:gridSpan w:val="5"/>
            <w:tcBorders>
              <w:bottom w:val="single" w:sz="4" w:space="0" w:color="404040" w:themeColor="text1" w:themeTint="BF"/>
            </w:tcBorders>
            <w:vAlign w:val="bottom"/>
          </w:tcPr>
          <w:p w14:paraId="51156FB0" w14:textId="77777777" w:rsidR="00223A74" w:rsidRPr="005A67C4" w:rsidRDefault="00223A7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95768B" w:rsidRPr="005A67C4" w14:paraId="66B27829" w14:textId="77777777" w:rsidTr="009666A3">
        <w:tc>
          <w:tcPr>
            <w:tcW w:w="2283" w:type="dxa"/>
            <w:gridSpan w:val="2"/>
          </w:tcPr>
          <w:p w14:paraId="1BA9DD4F" w14:textId="77777777" w:rsidR="0095768B" w:rsidRDefault="0095768B" w:rsidP="0095768B">
            <w:pPr>
              <w:pStyle w:val="BodyText"/>
              <w:spacing w:before="240"/>
            </w:pPr>
            <w:r>
              <w:t>Name of the accused</w:t>
            </w:r>
          </w:p>
        </w:tc>
        <w:tc>
          <w:tcPr>
            <w:tcW w:w="2830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bottom"/>
          </w:tcPr>
          <w:p w14:paraId="5E9BDAD1" w14:textId="77777777" w:rsidR="0095768B" w:rsidRPr="005A67C4" w:rsidRDefault="0095768B" w:rsidP="0095768B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  <w:tc>
          <w:tcPr>
            <w:tcW w:w="1697" w:type="dxa"/>
            <w:gridSpan w:val="2"/>
            <w:vAlign w:val="bottom"/>
          </w:tcPr>
          <w:p w14:paraId="1C2669D5" w14:textId="77777777" w:rsidR="0095768B" w:rsidRDefault="0095768B" w:rsidP="0095768B">
            <w:pPr>
              <w:pStyle w:val="BodyText"/>
              <w:spacing w:before="240"/>
              <w:jc w:val="right"/>
            </w:pPr>
            <w:r>
              <w:t>Position</w:t>
            </w:r>
          </w:p>
        </w:tc>
        <w:tc>
          <w:tcPr>
            <w:tcW w:w="2836" w:type="dxa"/>
            <w:gridSpan w:val="5"/>
            <w:tcBorders>
              <w:bottom w:val="single" w:sz="4" w:space="0" w:color="404040" w:themeColor="text1" w:themeTint="BF"/>
            </w:tcBorders>
            <w:vAlign w:val="bottom"/>
          </w:tcPr>
          <w:p w14:paraId="08B6C50F" w14:textId="77777777" w:rsidR="0095768B" w:rsidRPr="005A67C4" w:rsidRDefault="0095768B" w:rsidP="0095768B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820DBB" w:rsidRPr="005A67C4" w14:paraId="7AE11B1A" w14:textId="77777777" w:rsidTr="009666A3">
        <w:tc>
          <w:tcPr>
            <w:tcW w:w="2283" w:type="dxa"/>
            <w:gridSpan w:val="2"/>
          </w:tcPr>
          <w:p w14:paraId="67B8A112" w14:textId="77777777" w:rsidR="00820DBB" w:rsidRDefault="00820DBB" w:rsidP="00F11F8E">
            <w:pPr>
              <w:pStyle w:val="BodyText"/>
              <w:spacing w:before="240"/>
            </w:pPr>
            <w:r>
              <w:t>Man No.</w:t>
            </w:r>
          </w:p>
        </w:tc>
        <w:tc>
          <w:tcPr>
            <w:tcW w:w="2830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bottom"/>
          </w:tcPr>
          <w:p w14:paraId="31082A1F" w14:textId="77777777" w:rsidR="004F1293" w:rsidRPr="005A67C4" w:rsidRDefault="00F11F8E" w:rsidP="00F11F8E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  <w:tc>
          <w:tcPr>
            <w:tcW w:w="1697" w:type="dxa"/>
            <w:gridSpan w:val="2"/>
            <w:vAlign w:val="bottom"/>
          </w:tcPr>
          <w:p w14:paraId="2144C766" w14:textId="77777777" w:rsidR="00820DBB" w:rsidRDefault="004F1293" w:rsidP="00F11F8E">
            <w:pPr>
              <w:pStyle w:val="BodyText"/>
              <w:spacing w:before="240"/>
              <w:jc w:val="right"/>
            </w:pPr>
            <w:r>
              <w:t>Dept</w:t>
            </w:r>
            <w:r w:rsidR="00F11F8E">
              <w:t xml:space="preserve"> </w:t>
            </w:r>
            <w:r>
              <w:t>/</w:t>
            </w:r>
            <w:r w:rsidR="00F11F8E">
              <w:t xml:space="preserve"> S</w:t>
            </w:r>
            <w:r>
              <w:t>chool</w:t>
            </w:r>
          </w:p>
        </w:tc>
        <w:tc>
          <w:tcPr>
            <w:tcW w:w="2836" w:type="dxa"/>
            <w:gridSpan w:val="5"/>
            <w:tcBorders>
              <w:bottom w:val="single" w:sz="4" w:space="0" w:color="404040" w:themeColor="text1" w:themeTint="BF"/>
            </w:tcBorders>
            <w:vAlign w:val="bottom"/>
          </w:tcPr>
          <w:p w14:paraId="66A24940" w14:textId="77777777" w:rsidR="00820DBB" w:rsidRPr="005A67C4" w:rsidRDefault="00F11F8E" w:rsidP="00F11F8E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95768B" w:rsidRPr="005A67C4" w14:paraId="244FC815" w14:textId="77777777" w:rsidTr="009666A3">
        <w:tc>
          <w:tcPr>
            <w:tcW w:w="2283" w:type="dxa"/>
            <w:gridSpan w:val="2"/>
          </w:tcPr>
          <w:p w14:paraId="28D9A224" w14:textId="77777777" w:rsidR="0095768B" w:rsidRDefault="00F11F8E" w:rsidP="0095768B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2830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vAlign w:val="bottom"/>
          </w:tcPr>
          <w:p w14:paraId="402E15EC" w14:textId="77777777" w:rsidR="0095768B" w:rsidRPr="005A67C4" w:rsidRDefault="00F11F8E" w:rsidP="0095768B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1697" w:type="dxa"/>
            <w:gridSpan w:val="2"/>
            <w:vAlign w:val="bottom"/>
          </w:tcPr>
          <w:p w14:paraId="430BC637" w14:textId="77777777" w:rsidR="0095768B" w:rsidRDefault="0095768B" w:rsidP="0095768B">
            <w:pPr>
              <w:pStyle w:val="BodyText"/>
              <w:spacing w:before="240"/>
              <w:jc w:val="right"/>
            </w:pPr>
            <w:r>
              <w:t>Date of Charge</w:t>
            </w:r>
          </w:p>
        </w:tc>
        <w:tc>
          <w:tcPr>
            <w:tcW w:w="2836" w:type="dxa"/>
            <w:gridSpan w:val="5"/>
            <w:tcBorders>
              <w:bottom w:val="single" w:sz="4" w:space="0" w:color="404040" w:themeColor="text1" w:themeTint="BF"/>
            </w:tcBorders>
            <w:vAlign w:val="bottom"/>
          </w:tcPr>
          <w:p w14:paraId="35C010C3" w14:textId="77777777" w:rsidR="0095768B" w:rsidRPr="005A67C4" w:rsidRDefault="0095768B" w:rsidP="0095768B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3E43B1" w:rsidRPr="005A67C4" w14:paraId="5F6B6104" w14:textId="77777777" w:rsidTr="009666A3">
        <w:trPr>
          <w:gridAfter w:val="1"/>
          <w:wAfter w:w="24" w:type="dxa"/>
        </w:trPr>
        <w:tc>
          <w:tcPr>
            <w:tcW w:w="426" w:type="dxa"/>
          </w:tcPr>
          <w:p w14:paraId="23BB8CCC" w14:textId="77777777" w:rsidR="003E43B1" w:rsidRPr="005A67C4" w:rsidRDefault="0095768B">
            <w:pPr>
              <w:pStyle w:val="BodyText"/>
              <w:spacing w:before="240"/>
            </w:pPr>
            <w:r>
              <w:t>1.</w:t>
            </w:r>
          </w:p>
        </w:tc>
        <w:tc>
          <w:tcPr>
            <w:tcW w:w="9196" w:type="dxa"/>
            <w:gridSpan w:val="8"/>
            <w:vAlign w:val="bottom"/>
          </w:tcPr>
          <w:p w14:paraId="6D15264E" w14:textId="77777777" w:rsidR="003E43B1" w:rsidRPr="005A67C4" w:rsidRDefault="0095768B" w:rsidP="003E43B1">
            <w:pPr>
              <w:pStyle w:val="BodyText"/>
              <w:spacing w:before="240"/>
            </w:pPr>
            <w:r>
              <w:t>Nature of the Offence</w:t>
            </w:r>
            <w:r w:rsidR="00F11F8E">
              <w:t xml:space="preserve"> (As per code of conduct)</w:t>
            </w:r>
          </w:p>
        </w:tc>
      </w:tr>
      <w:tr w:rsidR="0095768B" w:rsidRPr="005A67C4" w14:paraId="4CB37E4C" w14:textId="77777777" w:rsidTr="009666A3">
        <w:trPr>
          <w:gridAfter w:val="1"/>
          <w:wAfter w:w="24" w:type="dxa"/>
          <w:trHeight w:val="3440"/>
        </w:trPr>
        <w:tc>
          <w:tcPr>
            <w:tcW w:w="426" w:type="dxa"/>
          </w:tcPr>
          <w:p w14:paraId="3575B8D6" w14:textId="77777777" w:rsidR="0095768B" w:rsidRDefault="0095768B">
            <w:pPr>
              <w:pStyle w:val="BodyText"/>
            </w:pPr>
          </w:p>
        </w:tc>
        <w:tc>
          <w:tcPr>
            <w:tcW w:w="9196" w:type="dxa"/>
            <w:gridSpan w:val="8"/>
            <w:shd w:val="clear" w:color="auto" w:fill="F2F2F2" w:themeFill="background1" w:themeFillShade="F2"/>
          </w:tcPr>
          <w:p w14:paraId="0040B02E" w14:textId="77777777" w:rsidR="0095768B" w:rsidRDefault="00F11F8E" w:rsidP="006345F4">
            <w:pPr>
              <w:pStyle w:val="BodyText"/>
              <w:spacing w:before="20" w:after="2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95768B" w:rsidRPr="005A67C4" w14:paraId="6672F0F1" w14:textId="77777777" w:rsidTr="009666A3">
        <w:trPr>
          <w:gridAfter w:val="1"/>
          <w:wAfter w:w="24" w:type="dxa"/>
        </w:trPr>
        <w:tc>
          <w:tcPr>
            <w:tcW w:w="426" w:type="dxa"/>
          </w:tcPr>
          <w:p w14:paraId="1D00FC2F" w14:textId="77777777" w:rsidR="0095768B" w:rsidRDefault="009666A3">
            <w:pPr>
              <w:pStyle w:val="BodyText"/>
            </w:pPr>
            <w:r>
              <w:t>2.</w:t>
            </w:r>
          </w:p>
        </w:tc>
        <w:tc>
          <w:tcPr>
            <w:tcW w:w="9196" w:type="dxa"/>
            <w:gridSpan w:val="8"/>
            <w:vAlign w:val="bottom"/>
          </w:tcPr>
          <w:p w14:paraId="49D75F61" w14:textId="77777777" w:rsidR="0095768B" w:rsidRDefault="0095768B" w:rsidP="003E43B1">
            <w:pPr>
              <w:pStyle w:val="BodyText"/>
            </w:pPr>
            <w:r>
              <w:t>Brief Account of the Offence</w:t>
            </w:r>
            <w:r w:rsidR="00F11F8E">
              <w:t xml:space="preserve"> (As per investigation done)</w:t>
            </w:r>
          </w:p>
        </w:tc>
      </w:tr>
      <w:tr w:rsidR="009666A3" w:rsidRPr="005A67C4" w14:paraId="0AE0C765" w14:textId="77777777" w:rsidTr="009666A3">
        <w:trPr>
          <w:gridAfter w:val="1"/>
          <w:wAfter w:w="24" w:type="dxa"/>
          <w:trHeight w:val="3345"/>
        </w:trPr>
        <w:tc>
          <w:tcPr>
            <w:tcW w:w="426" w:type="dxa"/>
          </w:tcPr>
          <w:p w14:paraId="62922C2F" w14:textId="77777777" w:rsidR="009666A3" w:rsidRDefault="009666A3">
            <w:pPr>
              <w:pStyle w:val="BodyText"/>
            </w:pPr>
          </w:p>
        </w:tc>
        <w:tc>
          <w:tcPr>
            <w:tcW w:w="9196" w:type="dxa"/>
            <w:gridSpan w:val="8"/>
            <w:shd w:val="clear" w:color="auto" w:fill="F2F2F2" w:themeFill="background1" w:themeFillShade="F2"/>
          </w:tcPr>
          <w:p w14:paraId="1CB5F0BA" w14:textId="77777777" w:rsidR="009666A3" w:rsidRDefault="00F11F8E" w:rsidP="006345F4">
            <w:pPr>
              <w:pStyle w:val="BodyText"/>
              <w:spacing w:before="20" w:after="2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95768B" w:rsidRPr="005A67C4" w14:paraId="372096AC" w14:textId="77777777" w:rsidTr="009666A3">
        <w:trPr>
          <w:gridAfter w:val="1"/>
          <w:wAfter w:w="24" w:type="dxa"/>
        </w:trPr>
        <w:tc>
          <w:tcPr>
            <w:tcW w:w="426" w:type="dxa"/>
          </w:tcPr>
          <w:p w14:paraId="6C4E2D87" w14:textId="77777777" w:rsidR="0095768B" w:rsidRDefault="0095768B">
            <w:pPr>
              <w:pStyle w:val="BodyText"/>
            </w:pPr>
          </w:p>
        </w:tc>
        <w:tc>
          <w:tcPr>
            <w:tcW w:w="9196" w:type="dxa"/>
            <w:gridSpan w:val="8"/>
            <w:vAlign w:val="bottom"/>
          </w:tcPr>
          <w:p w14:paraId="0E358AF5" w14:textId="77777777" w:rsidR="0095768B" w:rsidRDefault="0095768B" w:rsidP="003E43B1">
            <w:pPr>
              <w:pStyle w:val="BodyText"/>
            </w:pPr>
          </w:p>
        </w:tc>
      </w:tr>
      <w:tr w:rsidR="009666A3" w:rsidRPr="005A67C4" w14:paraId="54A47F5B" w14:textId="77777777" w:rsidTr="002B6A93">
        <w:trPr>
          <w:gridAfter w:val="1"/>
          <w:wAfter w:w="24" w:type="dxa"/>
          <w:trHeight w:val="80"/>
        </w:trPr>
        <w:tc>
          <w:tcPr>
            <w:tcW w:w="6379" w:type="dxa"/>
            <w:gridSpan w:val="4"/>
          </w:tcPr>
          <w:p w14:paraId="78410AC4" w14:textId="77777777" w:rsidR="009666A3" w:rsidRDefault="009666A3" w:rsidP="003E43B1">
            <w:pPr>
              <w:pStyle w:val="BodyText"/>
            </w:pPr>
            <w:r w:rsidRPr="009666A3">
              <w:t>Will you in (48) hours show cause on the attached exculpatory form why disciplinary action s</w:t>
            </w:r>
            <w:r>
              <w:t>hould not be taken against you?</w:t>
            </w:r>
          </w:p>
        </w:tc>
        <w:tc>
          <w:tcPr>
            <w:tcW w:w="928" w:type="dxa"/>
            <w:gridSpan w:val="2"/>
            <w:vAlign w:val="bottom"/>
          </w:tcPr>
          <w:p w14:paraId="7246E993" w14:textId="77777777" w:rsidR="009666A3" w:rsidRDefault="009666A3" w:rsidP="002B6A93">
            <w:pPr>
              <w:pStyle w:val="BodyText"/>
              <w:jc w:val="right"/>
            </w:pPr>
            <w:r>
              <w:t>Yes</w:t>
            </w:r>
          </w:p>
        </w:tc>
        <w:tc>
          <w:tcPr>
            <w:tcW w:w="773" w:type="dxa"/>
            <w:vAlign w:val="bottom"/>
          </w:tcPr>
          <w:p w14:paraId="257BADA8" w14:textId="77777777" w:rsidR="009666A3" w:rsidRDefault="009666A3" w:rsidP="003E43B1">
            <w:pPr>
              <w:pStyle w:val="BodyText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  <w:tc>
          <w:tcPr>
            <w:tcW w:w="622" w:type="dxa"/>
            <w:vAlign w:val="bottom"/>
          </w:tcPr>
          <w:p w14:paraId="14C1C63F" w14:textId="77777777" w:rsidR="009666A3" w:rsidRDefault="009666A3" w:rsidP="002B6A93">
            <w:pPr>
              <w:pStyle w:val="BodyText"/>
              <w:jc w:val="right"/>
            </w:pPr>
            <w:r>
              <w:t>No</w:t>
            </w:r>
          </w:p>
        </w:tc>
        <w:tc>
          <w:tcPr>
            <w:tcW w:w="920" w:type="dxa"/>
            <w:vAlign w:val="bottom"/>
          </w:tcPr>
          <w:p w14:paraId="68DF2BE9" w14:textId="77777777" w:rsidR="009666A3" w:rsidRDefault="009666A3" w:rsidP="003E43B1">
            <w:pPr>
              <w:pStyle w:val="BodyText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</w:tr>
    </w:tbl>
    <w:p w14:paraId="45B6AD9C" w14:textId="77777777" w:rsidR="00677B51" w:rsidRPr="005A67C4" w:rsidRDefault="00677B51" w:rsidP="00F11F8E">
      <w:pPr>
        <w:pStyle w:val="BodyText"/>
        <w:spacing w:before="0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614"/>
        <w:gridCol w:w="3794"/>
        <w:gridCol w:w="900"/>
        <w:gridCol w:w="2331"/>
      </w:tblGrid>
      <w:tr w:rsidR="009666A3" w:rsidRPr="005A67C4" w14:paraId="5A48B8D0" w14:textId="77777777" w:rsidTr="002B6A93">
        <w:tc>
          <w:tcPr>
            <w:tcW w:w="2614" w:type="dxa"/>
          </w:tcPr>
          <w:p w14:paraId="0C2F1490" w14:textId="77777777" w:rsidR="009666A3" w:rsidRDefault="009666A3" w:rsidP="00F11F8E">
            <w:pPr>
              <w:pStyle w:val="BodyText"/>
              <w:spacing w:before="240"/>
            </w:pPr>
            <w:r>
              <w:t>Signed</w:t>
            </w:r>
          </w:p>
        </w:tc>
        <w:tc>
          <w:tcPr>
            <w:tcW w:w="3794" w:type="dxa"/>
            <w:tcBorders>
              <w:bottom w:val="single" w:sz="4" w:space="0" w:color="404040" w:themeColor="text1" w:themeTint="BF"/>
            </w:tcBorders>
            <w:vAlign w:val="bottom"/>
          </w:tcPr>
          <w:p w14:paraId="05349874" w14:textId="77777777" w:rsidR="009666A3" w:rsidRPr="005A67C4" w:rsidRDefault="009666A3" w:rsidP="00F11F8E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  <w:tc>
          <w:tcPr>
            <w:tcW w:w="900" w:type="dxa"/>
            <w:vAlign w:val="bottom"/>
          </w:tcPr>
          <w:p w14:paraId="4DC96033" w14:textId="77777777" w:rsidR="009666A3" w:rsidRPr="005A67C4" w:rsidRDefault="009666A3" w:rsidP="00F11F8E">
            <w:pPr>
              <w:pStyle w:val="BodyText"/>
              <w:spacing w:before="240"/>
              <w:jc w:val="right"/>
            </w:pPr>
            <w:r>
              <w:t>Date</w:t>
            </w:r>
          </w:p>
        </w:tc>
        <w:tc>
          <w:tcPr>
            <w:tcW w:w="2331" w:type="dxa"/>
            <w:tcBorders>
              <w:bottom w:val="single" w:sz="4" w:space="0" w:color="404040" w:themeColor="text1" w:themeTint="BF"/>
            </w:tcBorders>
            <w:vAlign w:val="bottom"/>
          </w:tcPr>
          <w:p w14:paraId="417C57FF" w14:textId="77777777" w:rsidR="009666A3" w:rsidRPr="005A67C4" w:rsidRDefault="009666A3" w:rsidP="00F11F8E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="006345F4">
              <w:t> </w:t>
            </w:r>
            <w:r w:rsidRPr="005A67C4">
              <w:fldChar w:fldCharType="end"/>
            </w:r>
          </w:p>
        </w:tc>
      </w:tr>
      <w:tr w:rsidR="00677B51" w:rsidRPr="005A67C4" w14:paraId="2E96D24C" w14:textId="77777777" w:rsidTr="002B6A93">
        <w:tc>
          <w:tcPr>
            <w:tcW w:w="2614" w:type="dxa"/>
          </w:tcPr>
          <w:p w14:paraId="32E6E1F9" w14:textId="77777777" w:rsidR="00677B51" w:rsidRPr="005A67C4" w:rsidRDefault="009666A3">
            <w:pPr>
              <w:pStyle w:val="BodyText"/>
              <w:spacing w:before="240"/>
            </w:pPr>
            <w:r w:rsidRPr="009666A3">
              <w:t>Acknowledgement of receipt by the accused</w:t>
            </w:r>
          </w:p>
        </w:tc>
        <w:tc>
          <w:tcPr>
            <w:tcW w:w="3794" w:type="dxa"/>
            <w:tcBorders>
              <w:bottom w:val="single" w:sz="4" w:space="0" w:color="404040" w:themeColor="text1" w:themeTint="BF"/>
            </w:tcBorders>
            <w:vAlign w:val="bottom"/>
          </w:tcPr>
          <w:p w14:paraId="5E77E233" w14:textId="77777777" w:rsidR="00677B51" w:rsidRPr="005A67C4" w:rsidRDefault="00677B51" w:rsidP="00C224CF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900" w:type="dxa"/>
            <w:vAlign w:val="bottom"/>
          </w:tcPr>
          <w:p w14:paraId="382DA914" w14:textId="77777777" w:rsidR="00677B51" w:rsidRPr="005A67C4" w:rsidRDefault="00677B51" w:rsidP="009666A3">
            <w:pPr>
              <w:pStyle w:val="BodyText"/>
              <w:spacing w:before="240"/>
              <w:jc w:val="right"/>
            </w:pPr>
            <w:r w:rsidRPr="005A67C4">
              <w:t>Date:</w:t>
            </w:r>
          </w:p>
        </w:tc>
        <w:tc>
          <w:tcPr>
            <w:tcW w:w="2331" w:type="dxa"/>
            <w:tcBorders>
              <w:bottom w:val="single" w:sz="4" w:space="0" w:color="404040" w:themeColor="text1" w:themeTint="BF"/>
            </w:tcBorders>
            <w:vAlign w:val="bottom"/>
          </w:tcPr>
          <w:p w14:paraId="4ABC22FB" w14:textId="77777777" w:rsidR="00677B51" w:rsidRPr="005A67C4" w:rsidRDefault="00677B51" w:rsidP="00534FA9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6B0E82A7" w14:textId="77777777" w:rsidR="009666A3" w:rsidRDefault="009666A3" w:rsidP="00F11F8E">
      <w:pPr>
        <w:pStyle w:val="BodyText"/>
        <w:spacing w:before="0"/>
      </w:pPr>
    </w:p>
    <w:p w14:paraId="26B720BA" w14:textId="77777777" w:rsidR="005A67C4" w:rsidRDefault="009666A3" w:rsidP="002B6A93">
      <w:pPr>
        <w:pStyle w:val="BodyText"/>
        <w:spacing w:before="0"/>
      </w:pPr>
      <w:r>
        <w:t>Original:</w:t>
      </w:r>
      <w:r>
        <w:tab/>
        <w:t>HR, User Department</w:t>
      </w:r>
    </w:p>
    <w:sectPr w:rsidR="005A67C4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C8515" w14:textId="77777777" w:rsidR="00D210CE" w:rsidRDefault="00D210CE">
      <w:r>
        <w:separator/>
      </w:r>
    </w:p>
  </w:endnote>
  <w:endnote w:type="continuationSeparator" w:id="0">
    <w:p w14:paraId="289E5FCC" w14:textId="77777777" w:rsidR="00D210CE" w:rsidRDefault="00D21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D50564" w14:paraId="04CCCAEC" w14:textId="77777777" w:rsidTr="00D50564">
      <w:tc>
        <w:tcPr>
          <w:tcW w:w="6810" w:type="dxa"/>
        </w:tcPr>
        <w:p w14:paraId="3CEC3929" w14:textId="77777777" w:rsidR="00D50564" w:rsidRPr="00953101" w:rsidRDefault="00D50564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4F1293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4F1293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4D59B049" w14:textId="77777777" w:rsidR="00D50564" w:rsidRPr="00187904" w:rsidRDefault="00D50564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D50564" w14:paraId="2279FC36" w14:textId="77777777" w:rsidTr="00D50564">
      <w:tc>
        <w:tcPr>
          <w:tcW w:w="6810" w:type="dxa"/>
        </w:tcPr>
        <w:p w14:paraId="3F917083" w14:textId="77777777" w:rsidR="00D50564" w:rsidRDefault="00D50564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77217F">
            <w:rPr>
              <w:noProof/>
              <w:szCs w:val="14"/>
            </w:rPr>
            <w:t>Document1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499634F2" w14:textId="77777777" w:rsidR="00D50564" w:rsidRDefault="00D50564" w:rsidP="00953101">
          <w:pPr>
            <w:pStyle w:val="Footer"/>
          </w:pPr>
        </w:p>
      </w:tc>
    </w:tr>
    <w:tr w:rsidR="00D50564" w14:paraId="5DF1DD5D" w14:textId="77777777" w:rsidTr="00D50564">
      <w:tc>
        <w:tcPr>
          <w:tcW w:w="6810" w:type="dxa"/>
        </w:tcPr>
        <w:p w14:paraId="3CCD645B" w14:textId="1FAD2FB7" w:rsidR="00D50564" w:rsidRDefault="00D50564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77217F">
            <w:rPr>
              <w:noProof/>
              <w:szCs w:val="14"/>
            </w:rPr>
            <w:t>Austin Clarke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A11383">
            <w:rPr>
              <w:noProof/>
              <w:szCs w:val="14"/>
            </w:rPr>
            <w:t>11.07.25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A11383">
            <w:rPr>
              <w:noProof/>
              <w:szCs w:val="14"/>
            </w:rPr>
            <w:t>16:33:18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2E8FCE80" w14:textId="77777777" w:rsidR="00D50564" w:rsidRDefault="00D50564" w:rsidP="00953101">
          <w:pPr>
            <w:pStyle w:val="Footer"/>
          </w:pPr>
        </w:p>
      </w:tc>
    </w:tr>
  </w:tbl>
  <w:p w14:paraId="22C622F6" w14:textId="77777777" w:rsidR="00D50564" w:rsidRPr="00953101" w:rsidRDefault="00D50564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D50564" w14:paraId="2E557E8D" w14:textId="77777777" w:rsidTr="00953101">
      <w:tc>
        <w:tcPr>
          <w:tcW w:w="6810" w:type="dxa"/>
        </w:tcPr>
        <w:p w14:paraId="164F8007" w14:textId="77777777" w:rsidR="00D50564" w:rsidRPr="00953101" w:rsidRDefault="00D50564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4F1293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4F1293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02EF3874" w14:textId="77777777" w:rsidR="00D50564" w:rsidRPr="00187904" w:rsidRDefault="00D50564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D50564" w14:paraId="298715CF" w14:textId="77777777" w:rsidTr="00953101">
      <w:tc>
        <w:tcPr>
          <w:tcW w:w="6810" w:type="dxa"/>
        </w:tcPr>
        <w:p w14:paraId="20E4BAD9" w14:textId="77777777" w:rsidR="00D50564" w:rsidRDefault="00D50564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77217F">
            <w:rPr>
              <w:noProof/>
              <w:szCs w:val="14"/>
            </w:rPr>
            <w:t>Document1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01E0D63A" w14:textId="77777777" w:rsidR="00D50564" w:rsidRDefault="00D50564" w:rsidP="00B82375">
          <w:pPr>
            <w:pStyle w:val="Footer"/>
          </w:pPr>
        </w:p>
      </w:tc>
    </w:tr>
    <w:tr w:rsidR="00D50564" w14:paraId="14F77E2A" w14:textId="77777777" w:rsidTr="00953101">
      <w:tc>
        <w:tcPr>
          <w:tcW w:w="6810" w:type="dxa"/>
        </w:tcPr>
        <w:p w14:paraId="3E5C7C85" w14:textId="2D1322BC" w:rsidR="00D50564" w:rsidRDefault="00D50564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77217F">
            <w:rPr>
              <w:noProof/>
              <w:szCs w:val="14"/>
            </w:rPr>
            <w:t>Austin Clarke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A11383">
            <w:rPr>
              <w:noProof/>
              <w:szCs w:val="14"/>
            </w:rPr>
            <w:t>11.07.25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A11383">
            <w:rPr>
              <w:noProof/>
              <w:szCs w:val="14"/>
            </w:rPr>
            <w:t>16:33:18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7D21CE62" w14:textId="77777777" w:rsidR="00D50564" w:rsidRDefault="00D50564" w:rsidP="00B82375">
          <w:pPr>
            <w:pStyle w:val="Footer"/>
          </w:pPr>
        </w:p>
      </w:tc>
    </w:tr>
  </w:tbl>
  <w:p w14:paraId="75AFCEC5" w14:textId="77777777" w:rsidR="00D50564" w:rsidRPr="00B82375" w:rsidRDefault="00D50564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C1DE" w14:textId="77777777" w:rsidR="00D210CE" w:rsidRDefault="00D210CE">
      <w:r>
        <w:separator/>
      </w:r>
    </w:p>
  </w:footnote>
  <w:footnote w:type="continuationSeparator" w:id="0">
    <w:p w14:paraId="76BF5863" w14:textId="77777777" w:rsidR="00D210CE" w:rsidRDefault="00D21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D50564" w14:paraId="7D4DD428" w14:textId="77777777" w:rsidTr="00D50564">
      <w:tc>
        <w:tcPr>
          <w:tcW w:w="2154" w:type="dxa"/>
        </w:tcPr>
        <w:p w14:paraId="338A4AD1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5B64F57D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4B2A93C7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3B740B31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6DDE1EBB" w14:textId="77777777" w:rsidR="00D50564" w:rsidRDefault="00D50564" w:rsidP="00B82375">
          <w:pPr>
            <w:pStyle w:val="Header"/>
            <w:jc w:val="right"/>
          </w:pPr>
          <w:r>
            <w:rPr>
              <w:noProof/>
              <w:szCs w:val="18"/>
              <w:lang w:val="en-US"/>
            </w:rPr>
            <w:drawing>
              <wp:inline distT="0" distB="0" distL="0" distR="0" wp14:anchorId="2534EE85" wp14:editId="7AAF2B7F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DD0F5D9" w14:textId="77777777" w:rsidR="00D50564" w:rsidRPr="00B82375" w:rsidRDefault="00D50564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D50564" w14:paraId="132CA76D" w14:textId="77777777" w:rsidTr="00D50564">
      <w:trPr>
        <w:trHeight w:val="1244"/>
      </w:trPr>
      <w:tc>
        <w:tcPr>
          <w:tcW w:w="1941" w:type="dxa"/>
        </w:tcPr>
        <w:p w14:paraId="4C6F78AA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6B74E4ED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7E7F49C3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743DACCE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7D1B5B7C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1D919F9B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76A4C503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+260 963 89 85 52</w:t>
          </w:r>
        </w:p>
        <w:p w14:paraId="2A26FDC6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34E26E2C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6DA94E45" w14:textId="77777777" w:rsidR="00D50564" w:rsidRDefault="00D50564" w:rsidP="00B82375">
          <w:pPr>
            <w:pStyle w:val="Header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2D249668" wp14:editId="6FAAE394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1FCBE7" w14:textId="77777777" w:rsidR="00D50564" w:rsidRPr="00B82375" w:rsidRDefault="00D50564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130075B"/>
    <w:multiLevelType w:val="hybridMultilevel"/>
    <w:tmpl w:val="CD3C128C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2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3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7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9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0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1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3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4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5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409036152">
    <w:abstractNumId w:val="33"/>
  </w:num>
  <w:num w:numId="2" w16cid:durableId="250161058">
    <w:abstractNumId w:val="13"/>
  </w:num>
  <w:num w:numId="3" w16cid:durableId="1326082886">
    <w:abstractNumId w:val="16"/>
  </w:num>
  <w:num w:numId="4" w16cid:durableId="1736540088">
    <w:abstractNumId w:val="21"/>
  </w:num>
  <w:num w:numId="5" w16cid:durableId="1889340378">
    <w:abstractNumId w:val="30"/>
  </w:num>
  <w:num w:numId="6" w16cid:durableId="1598099455">
    <w:abstractNumId w:val="10"/>
  </w:num>
  <w:num w:numId="7" w16cid:durableId="477966074">
    <w:abstractNumId w:val="4"/>
  </w:num>
  <w:num w:numId="8" w16cid:durableId="1509908908">
    <w:abstractNumId w:val="27"/>
  </w:num>
  <w:num w:numId="9" w16cid:durableId="334846732">
    <w:abstractNumId w:val="34"/>
  </w:num>
  <w:num w:numId="10" w16cid:durableId="816730843">
    <w:abstractNumId w:val="11"/>
  </w:num>
  <w:num w:numId="11" w16cid:durableId="580481101">
    <w:abstractNumId w:val="1"/>
  </w:num>
  <w:num w:numId="12" w16cid:durableId="1559239854">
    <w:abstractNumId w:val="22"/>
  </w:num>
  <w:num w:numId="13" w16cid:durableId="1234925415">
    <w:abstractNumId w:val="3"/>
  </w:num>
  <w:num w:numId="14" w16cid:durableId="1317616">
    <w:abstractNumId w:val="32"/>
  </w:num>
  <w:num w:numId="15" w16cid:durableId="1013532695">
    <w:abstractNumId w:val="28"/>
  </w:num>
  <w:num w:numId="16" w16cid:durableId="2074308227">
    <w:abstractNumId w:val="19"/>
  </w:num>
  <w:num w:numId="17" w16cid:durableId="1029794111">
    <w:abstractNumId w:val="35"/>
  </w:num>
  <w:num w:numId="18" w16cid:durableId="1098985917">
    <w:abstractNumId w:val="18"/>
  </w:num>
  <w:num w:numId="19" w16cid:durableId="1073895136">
    <w:abstractNumId w:val="2"/>
  </w:num>
  <w:num w:numId="20" w16cid:durableId="1501702783">
    <w:abstractNumId w:val="6"/>
  </w:num>
  <w:num w:numId="21" w16cid:durableId="1576353476">
    <w:abstractNumId w:val="14"/>
  </w:num>
  <w:num w:numId="22" w16cid:durableId="1529177961">
    <w:abstractNumId w:val="31"/>
  </w:num>
  <w:num w:numId="23" w16cid:durableId="1802459805">
    <w:abstractNumId w:val="25"/>
  </w:num>
  <w:num w:numId="24" w16cid:durableId="1252087626">
    <w:abstractNumId w:val="26"/>
  </w:num>
  <w:num w:numId="25" w16cid:durableId="867718214">
    <w:abstractNumId w:val="15"/>
  </w:num>
  <w:num w:numId="26" w16cid:durableId="82840730">
    <w:abstractNumId w:val="8"/>
  </w:num>
  <w:num w:numId="27" w16cid:durableId="1731876974">
    <w:abstractNumId w:val="29"/>
  </w:num>
  <w:num w:numId="28" w16cid:durableId="5249479">
    <w:abstractNumId w:val="24"/>
  </w:num>
  <w:num w:numId="29" w16cid:durableId="339310874">
    <w:abstractNumId w:val="12"/>
  </w:num>
  <w:num w:numId="30" w16cid:durableId="620721088">
    <w:abstractNumId w:val="5"/>
  </w:num>
  <w:num w:numId="31" w16cid:durableId="338116297">
    <w:abstractNumId w:val="17"/>
  </w:num>
  <w:num w:numId="32" w16cid:durableId="1309093880">
    <w:abstractNumId w:val="7"/>
  </w:num>
  <w:num w:numId="33" w16cid:durableId="123625568">
    <w:abstractNumId w:val="9"/>
  </w:num>
  <w:num w:numId="34" w16cid:durableId="1620991338">
    <w:abstractNumId w:val="0"/>
  </w:num>
  <w:num w:numId="35" w16cid:durableId="1106585312">
    <w:abstractNumId w:val="23"/>
  </w:num>
  <w:num w:numId="36" w16cid:durableId="19430270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17F"/>
    <w:rsid w:val="00006CE5"/>
    <w:rsid w:val="00013B9A"/>
    <w:rsid w:val="00015738"/>
    <w:rsid w:val="00023E85"/>
    <w:rsid w:val="000310C5"/>
    <w:rsid w:val="000377A8"/>
    <w:rsid w:val="00040494"/>
    <w:rsid w:val="00042954"/>
    <w:rsid w:val="00055B4E"/>
    <w:rsid w:val="000661F4"/>
    <w:rsid w:val="0007531D"/>
    <w:rsid w:val="000918A5"/>
    <w:rsid w:val="00091D14"/>
    <w:rsid w:val="00096621"/>
    <w:rsid w:val="000A1CAD"/>
    <w:rsid w:val="000C5D0C"/>
    <w:rsid w:val="000D6DCC"/>
    <w:rsid w:val="000E2266"/>
    <w:rsid w:val="000F4FF0"/>
    <w:rsid w:val="000F72E1"/>
    <w:rsid w:val="00103939"/>
    <w:rsid w:val="001039A6"/>
    <w:rsid w:val="00117493"/>
    <w:rsid w:val="0012510F"/>
    <w:rsid w:val="001359A9"/>
    <w:rsid w:val="00140912"/>
    <w:rsid w:val="00141A10"/>
    <w:rsid w:val="001436E8"/>
    <w:rsid w:val="00146A14"/>
    <w:rsid w:val="001522F3"/>
    <w:rsid w:val="00166F4E"/>
    <w:rsid w:val="0017042A"/>
    <w:rsid w:val="0017644E"/>
    <w:rsid w:val="0018335C"/>
    <w:rsid w:val="0019649B"/>
    <w:rsid w:val="001C5999"/>
    <w:rsid w:val="001C66A0"/>
    <w:rsid w:val="001F0B7E"/>
    <w:rsid w:val="001F0DDA"/>
    <w:rsid w:val="00201F28"/>
    <w:rsid w:val="0020225A"/>
    <w:rsid w:val="00216054"/>
    <w:rsid w:val="00223A74"/>
    <w:rsid w:val="00223A87"/>
    <w:rsid w:val="00231E56"/>
    <w:rsid w:val="00232CAE"/>
    <w:rsid w:val="00233F61"/>
    <w:rsid w:val="0023780C"/>
    <w:rsid w:val="0024060A"/>
    <w:rsid w:val="00255957"/>
    <w:rsid w:val="002673E1"/>
    <w:rsid w:val="0027536D"/>
    <w:rsid w:val="0027697F"/>
    <w:rsid w:val="00292B15"/>
    <w:rsid w:val="002B6A93"/>
    <w:rsid w:val="0030498A"/>
    <w:rsid w:val="00312954"/>
    <w:rsid w:val="003174EC"/>
    <w:rsid w:val="0032028E"/>
    <w:rsid w:val="003349B9"/>
    <w:rsid w:val="003373C0"/>
    <w:rsid w:val="003645D8"/>
    <w:rsid w:val="00367612"/>
    <w:rsid w:val="00381D7C"/>
    <w:rsid w:val="00382258"/>
    <w:rsid w:val="003906B7"/>
    <w:rsid w:val="00393821"/>
    <w:rsid w:val="003A5FA7"/>
    <w:rsid w:val="003B2761"/>
    <w:rsid w:val="003C0DB0"/>
    <w:rsid w:val="003D2065"/>
    <w:rsid w:val="003E43B1"/>
    <w:rsid w:val="003F59B0"/>
    <w:rsid w:val="00417251"/>
    <w:rsid w:val="00437757"/>
    <w:rsid w:val="00471E12"/>
    <w:rsid w:val="00490D5F"/>
    <w:rsid w:val="00496581"/>
    <w:rsid w:val="004A0EE9"/>
    <w:rsid w:val="004A1472"/>
    <w:rsid w:val="004A2D5F"/>
    <w:rsid w:val="004B4FBF"/>
    <w:rsid w:val="004D0DEF"/>
    <w:rsid w:val="004D2F76"/>
    <w:rsid w:val="004D3405"/>
    <w:rsid w:val="004D3A7F"/>
    <w:rsid w:val="004D7956"/>
    <w:rsid w:val="004E2374"/>
    <w:rsid w:val="004E7384"/>
    <w:rsid w:val="004F1293"/>
    <w:rsid w:val="00514F89"/>
    <w:rsid w:val="005333D4"/>
    <w:rsid w:val="00534FA9"/>
    <w:rsid w:val="00544E82"/>
    <w:rsid w:val="00556B35"/>
    <w:rsid w:val="0057594F"/>
    <w:rsid w:val="00596897"/>
    <w:rsid w:val="00596C64"/>
    <w:rsid w:val="005A6037"/>
    <w:rsid w:val="005A67C4"/>
    <w:rsid w:val="005C2DD7"/>
    <w:rsid w:val="005C5C12"/>
    <w:rsid w:val="005E05C7"/>
    <w:rsid w:val="005F58CB"/>
    <w:rsid w:val="00632599"/>
    <w:rsid w:val="006345F4"/>
    <w:rsid w:val="006365D6"/>
    <w:rsid w:val="006465CD"/>
    <w:rsid w:val="00653E5F"/>
    <w:rsid w:val="00656226"/>
    <w:rsid w:val="00665949"/>
    <w:rsid w:val="00673FF7"/>
    <w:rsid w:val="00675BAE"/>
    <w:rsid w:val="00677B51"/>
    <w:rsid w:val="00680C7E"/>
    <w:rsid w:val="00681898"/>
    <w:rsid w:val="0068697A"/>
    <w:rsid w:val="006872D1"/>
    <w:rsid w:val="00687343"/>
    <w:rsid w:val="00687E09"/>
    <w:rsid w:val="006A601D"/>
    <w:rsid w:val="006A6E78"/>
    <w:rsid w:val="006B07B9"/>
    <w:rsid w:val="006B0887"/>
    <w:rsid w:val="006B43BC"/>
    <w:rsid w:val="006B63DB"/>
    <w:rsid w:val="006B7B04"/>
    <w:rsid w:val="006C0304"/>
    <w:rsid w:val="006E0BF6"/>
    <w:rsid w:val="006E1086"/>
    <w:rsid w:val="006F328E"/>
    <w:rsid w:val="00712D50"/>
    <w:rsid w:val="00714DE0"/>
    <w:rsid w:val="00735CA8"/>
    <w:rsid w:val="00745A02"/>
    <w:rsid w:val="00746341"/>
    <w:rsid w:val="00752FC8"/>
    <w:rsid w:val="00757B91"/>
    <w:rsid w:val="0077217F"/>
    <w:rsid w:val="007856A6"/>
    <w:rsid w:val="0078580A"/>
    <w:rsid w:val="00790E01"/>
    <w:rsid w:val="007A74EE"/>
    <w:rsid w:val="007B1C3D"/>
    <w:rsid w:val="007B2702"/>
    <w:rsid w:val="007B4D05"/>
    <w:rsid w:val="007D27D5"/>
    <w:rsid w:val="007E2047"/>
    <w:rsid w:val="008024B4"/>
    <w:rsid w:val="00813F47"/>
    <w:rsid w:val="00820DBB"/>
    <w:rsid w:val="00821C73"/>
    <w:rsid w:val="00824E77"/>
    <w:rsid w:val="00833B57"/>
    <w:rsid w:val="008504A7"/>
    <w:rsid w:val="00850A4C"/>
    <w:rsid w:val="0085150D"/>
    <w:rsid w:val="00851E41"/>
    <w:rsid w:val="008575D6"/>
    <w:rsid w:val="008766B4"/>
    <w:rsid w:val="00876AD4"/>
    <w:rsid w:val="008843DB"/>
    <w:rsid w:val="0088679C"/>
    <w:rsid w:val="00890E61"/>
    <w:rsid w:val="008A3E34"/>
    <w:rsid w:val="008A79C1"/>
    <w:rsid w:val="008B2C72"/>
    <w:rsid w:val="008B32AF"/>
    <w:rsid w:val="008B4B56"/>
    <w:rsid w:val="008B4B7D"/>
    <w:rsid w:val="008E271F"/>
    <w:rsid w:val="008E291A"/>
    <w:rsid w:val="008E30EC"/>
    <w:rsid w:val="008E3843"/>
    <w:rsid w:val="008E41CA"/>
    <w:rsid w:val="008E769C"/>
    <w:rsid w:val="008F485B"/>
    <w:rsid w:val="009322C9"/>
    <w:rsid w:val="009475F4"/>
    <w:rsid w:val="00950550"/>
    <w:rsid w:val="00953101"/>
    <w:rsid w:val="0095768B"/>
    <w:rsid w:val="009666A3"/>
    <w:rsid w:val="00986B3F"/>
    <w:rsid w:val="009875F0"/>
    <w:rsid w:val="00991554"/>
    <w:rsid w:val="009928DF"/>
    <w:rsid w:val="00993D7B"/>
    <w:rsid w:val="009B6E10"/>
    <w:rsid w:val="009C17D6"/>
    <w:rsid w:val="009C2805"/>
    <w:rsid w:val="009C3543"/>
    <w:rsid w:val="009C4266"/>
    <w:rsid w:val="009E208B"/>
    <w:rsid w:val="00A02D0B"/>
    <w:rsid w:val="00A03280"/>
    <w:rsid w:val="00A11383"/>
    <w:rsid w:val="00A14F53"/>
    <w:rsid w:val="00A22738"/>
    <w:rsid w:val="00A31A43"/>
    <w:rsid w:val="00A353C8"/>
    <w:rsid w:val="00A46394"/>
    <w:rsid w:val="00A46DC3"/>
    <w:rsid w:val="00A5384E"/>
    <w:rsid w:val="00A54DC7"/>
    <w:rsid w:val="00A54E29"/>
    <w:rsid w:val="00A55121"/>
    <w:rsid w:val="00A5531A"/>
    <w:rsid w:val="00A70863"/>
    <w:rsid w:val="00A709E8"/>
    <w:rsid w:val="00A919CA"/>
    <w:rsid w:val="00A93C1D"/>
    <w:rsid w:val="00AA4F4E"/>
    <w:rsid w:val="00AF1D3E"/>
    <w:rsid w:val="00B0042F"/>
    <w:rsid w:val="00B03C0E"/>
    <w:rsid w:val="00B049AB"/>
    <w:rsid w:val="00B104E1"/>
    <w:rsid w:val="00B10808"/>
    <w:rsid w:val="00B54D95"/>
    <w:rsid w:val="00B60790"/>
    <w:rsid w:val="00B624F1"/>
    <w:rsid w:val="00B82375"/>
    <w:rsid w:val="00B870A6"/>
    <w:rsid w:val="00B92072"/>
    <w:rsid w:val="00B976AB"/>
    <w:rsid w:val="00BA2300"/>
    <w:rsid w:val="00BB0F06"/>
    <w:rsid w:val="00BC10D5"/>
    <w:rsid w:val="00BD6148"/>
    <w:rsid w:val="00BF005F"/>
    <w:rsid w:val="00BF1302"/>
    <w:rsid w:val="00C136D8"/>
    <w:rsid w:val="00C14BE9"/>
    <w:rsid w:val="00C168BB"/>
    <w:rsid w:val="00C175B9"/>
    <w:rsid w:val="00C224CF"/>
    <w:rsid w:val="00C24598"/>
    <w:rsid w:val="00C25DED"/>
    <w:rsid w:val="00C37A3E"/>
    <w:rsid w:val="00C421C9"/>
    <w:rsid w:val="00C56EAA"/>
    <w:rsid w:val="00C62AF2"/>
    <w:rsid w:val="00C64627"/>
    <w:rsid w:val="00C753D8"/>
    <w:rsid w:val="00C974C1"/>
    <w:rsid w:val="00CA0337"/>
    <w:rsid w:val="00CB3C1F"/>
    <w:rsid w:val="00CC0CFB"/>
    <w:rsid w:val="00CD5E80"/>
    <w:rsid w:val="00CD6E07"/>
    <w:rsid w:val="00CE7D6B"/>
    <w:rsid w:val="00CF0575"/>
    <w:rsid w:val="00CF3871"/>
    <w:rsid w:val="00D04C05"/>
    <w:rsid w:val="00D07F19"/>
    <w:rsid w:val="00D1400D"/>
    <w:rsid w:val="00D141BE"/>
    <w:rsid w:val="00D210CE"/>
    <w:rsid w:val="00D23DA1"/>
    <w:rsid w:val="00D25832"/>
    <w:rsid w:val="00D50564"/>
    <w:rsid w:val="00D56807"/>
    <w:rsid w:val="00D7039D"/>
    <w:rsid w:val="00D74F72"/>
    <w:rsid w:val="00D8578B"/>
    <w:rsid w:val="00D87E1C"/>
    <w:rsid w:val="00D91F65"/>
    <w:rsid w:val="00DB455C"/>
    <w:rsid w:val="00DB59A4"/>
    <w:rsid w:val="00DB759D"/>
    <w:rsid w:val="00DC44C1"/>
    <w:rsid w:val="00DC5F68"/>
    <w:rsid w:val="00DC645A"/>
    <w:rsid w:val="00DD2B34"/>
    <w:rsid w:val="00DF17A6"/>
    <w:rsid w:val="00E04E83"/>
    <w:rsid w:val="00E073E9"/>
    <w:rsid w:val="00E2203E"/>
    <w:rsid w:val="00EA515E"/>
    <w:rsid w:val="00EB0421"/>
    <w:rsid w:val="00EB63EF"/>
    <w:rsid w:val="00EC6AF1"/>
    <w:rsid w:val="00ED19CF"/>
    <w:rsid w:val="00ED1E2E"/>
    <w:rsid w:val="00EE1594"/>
    <w:rsid w:val="00EF401A"/>
    <w:rsid w:val="00EF4858"/>
    <w:rsid w:val="00EF5B17"/>
    <w:rsid w:val="00F11F8E"/>
    <w:rsid w:val="00F12D53"/>
    <w:rsid w:val="00F13F99"/>
    <w:rsid w:val="00F25853"/>
    <w:rsid w:val="00F34B5C"/>
    <w:rsid w:val="00F43528"/>
    <w:rsid w:val="00F45EC5"/>
    <w:rsid w:val="00F534AC"/>
    <w:rsid w:val="00F54657"/>
    <w:rsid w:val="00F67015"/>
    <w:rsid w:val="00F759DC"/>
    <w:rsid w:val="00F75EF9"/>
    <w:rsid w:val="00F77BB6"/>
    <w:rsid w:val="00F933F9"/>
    <w:rsid w:val="00FA25D5"/>
    <w:rsid w:val="00FD2180"/>
    <w:rsid w:val="00FE311A"/>
    <w:rsid w:val="00FE4487"/>
    <w:rsid w:val="00FF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AA8B11"/>
  <w15:docId w15:val="{469E84EA-18F2-4206-844A-867E7A11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sti\Educore%20Services%20Zambia%20Limited\Educore%20Services%20-%20HR%20team%20-%20HR%20team\Library\HR%20Forms\Disciplinary%20Charge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EB2BD5-6247-40D3-A807-0AD59C2FA5AA}">
  <ds:schemaRefs>
    <ds:schemaRef ds:uri="http://schemas.microsoft.com/office/2006/metadata/properties"/>
    <ds:schemaRef ds:uri="http://schemas.microsoft.com/office/infopath/2007/PartnerControls"/>
    <ds:schemaRef ds:uri="ff5cd65a-997e-4c10-a30a-0739aa9eddd1"/>
  </ds:schemaRefs>
</ds:datastoreItem>
</file>

<file path=customXml/itemProps2.xml><?xml version="1.0" encoding="utf-8"?>
<ds:datastoreItem xmlns:ds="http://schemas.openxmlformats.org/officeDocument/2006/customXml" ds:itemID="{1ED954F8-FC77-4C68-8D5A-DBE6334950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25A4FC-2887-4A11-97F1-8770C3045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AFF4CA-AE4B-4B97-874A-AA7237309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cd65a-997e-4c10-a30a-0739aa9eddd1"/>
    <ds:schemaRef ds:uri="7a9df4a0-0d70-4f54-abcb-dd43a587b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Disciplinary Charge Form</Template>
  <TotalTime>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Disciplinary Charge Form</vt:lpstr>
    </vt:vector>
  </TitlesOfParts>
  <Manager/>
  <Company>Educore Services Zambia</Company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Disciplinary Charge Form</dc:title>
  <dc:subject/>
  <dc:creator>Austin Clarke</dc:creator>
  <cp:keywords/>
  <dc:description/>
  <cp:lastModifiedBy>Emmanuel Phiri</cp:lastModifiedBy>
  <cp:revision>2</cp:revision>
  <cp:lastPrinted>2025-07-02T08:15:00Z</cp:lastPrinted>
  <dcterms:created xsi:type="dcterms:W3CDTF">2025-07-11T07:18:00Z</dcterms:created>
  <dcterms:modified xsi:type="dcterms:W3CDTF">2026-04-08T14:35:00Z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MediaServiceImageTags">
    <vt:lpwstr/>
  </property>
</Properties>
</file>