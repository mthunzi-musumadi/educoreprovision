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828F7" w14:textId="59F1F113" w:rsidR="00A03280" w:rsidRDefault="005A67C4" w:rsidP="00A03280">
      <w:pPr>
        <w:rPr>
          <w:sz w:val="36"/>
          <w:szCs w:val="36"/>
        </w:rPr>
      </w:pPr>
      <w:r>
        <w:rPr>
          <w:sz w:val="36"/>
          <w:szCs w:val="36"/>
        </w:rPr>
        <w:t xml:space="preserve">Application for </w:t>
      </w:r>
      <w:r w:rsidR="00BF7089">
        <w:rPr>
          <w:sz w:val="36"/>
          <w:szCs w:val="36"/>
        </w:rPr>
        <w:t>Annual</w:t>
      </w:r>
      <w:r w:rsidR="00D63874">
        <w:rPr>
          <w:sz w:val="36"/>
          <w:szCs w:val="36"/>
        </w:rPr>
        <w:t xml:space="preserve"> </w:t>
      </w:r>
      <w:r w:rsidR="00474B68">
        <w:rPr>
          <w:sz w:val="36"/>
          <w:szCs w:val="36"/>
        </w:rPr>
        <w:t xml:space="preserve">Gratuity </w:t>
      </w:r>
      <w:r>
        <w:rPr>
          <w:sz w:val="36"/>
          <w:szCs w:val="36"/>
        </w:rPr>
        <w:t>Advance</w:t>
      </w:r>
    </w:p>
    <w:p w14:paraId="40F840EE" w14:textId="3065A89D" w:rsidR="005A67C4" w:rsidRPr="005A67C4" w:rsidRDefault="005A67C4" w:rsidP="0011149A">
      <w:pPr>
        <w:pStyle w:val="BodyText"/>
        <w:spacing w:before="120"/>
      </w:pPr>
      <w:r w:rsidRPr="005A67C4">
        <w:t xml:space="preserve">This form is to be completed for </w:t>
      </w:r>
      <w:r w:rsidR="00474B68">
        <w:t>gratuity</w:t>
      </w:r>
      <w:r w:rsidRPr="005A67C4">
        <w:t xml:space="preserve"> advance</w:t>
      </w:r>
      <w:r w:rsidR="00474B68">
        <w:t xml:space="preserve"> only</w:t>
      </w:r>
      <w:r w:rsidRPr="005A67C4">
        <w:t>:</w:t>
      </w:r>
    </w:p>
    <w:p w14:paraId="0EDFC2F4" w14:textId="77777777" w:rsidR="005A67C4" w:rsidRPr="005A67C4" w:rsidRDefault="005A67C4" w:rsidP="005A67C4">
      <w:pPr>
        <w:pStyle w:val="BodyText"/>
        <w:rPr>
          <w:b/>
        </w:rPr>
      </w:pPr>
      <w:r w:rsidRPr="005A67C4">
        <w:rPr>
          <w:b/>
        </w:rPr>
        <w:t>Part 1 (to be filled in by applicant):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048"/>
        <w:gridCol w:w="1640"/>
        <w:gridCol w:w="2035"/>
        <w:gridCol w:w="1349"/>
        <w:gridCol w:w="540"/>
        <w:gridCol w:w="233"/>
        <w:gridCol w:w="1794"/>
      </w:tblGrid>
      <w:tr w:rsidR="005A67C4" w:rsidRPr="005A67C4" w14:paraId="1E019575" w14:textId="77777777" w:rsidTr="00CC2948">
        <w:trPr>
          <w:gridAfter w:val="2"/>
          <w:wAfter w:w="2027" w:type="dxa"/>
        </w:trPr>
        <w:tc>
          <w:tcPr>
            <w:tcW w:w="2048" w:type="dxa"/>
          </w:tcPr>
          <w:p w14:paraId="3946D1F9" w14:textId="77777777" w:rsidR="005A67C4" w:rsidRPr="005A67C4" w:rsidRDefault="005A67C4" w:rsidP="005A67C4">
            <w:pPr>
              <w:pStyle w:val="BodyText"/>
              <w:spacing w:before="240"/>
            </w:pPr>
            <w:r w:rsidRPr="005A67C4">
              <w:t>Name:</w:t>
            </w:r>
          </w:p>
        </w:tc>
        <w:tc>
          <w:tcPr>
            <w:tcW w:w="5564" w:type="dxa"/>
            <w:gridSpan w:val="4"/>
            <w:tcBorders>
              <w:bottom w:val="single" w:sz="4" w:space="0" w:color="auto"/>
            </w:tcBorders>
          </w:tcPr>
          <w:p w14:paraId="6CF2144C" w14:textId="77777777" w:rsidR="005A67C4" w:rsidRPr="005A67C4" w:rsidRDefault="005A67C4" w:rsidP="005A67C4">
            <w:pPr>
              <w:pStyle w:val="BodyText"/>
              <w:spacing w:before="240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fldChar w:fldCharType="end"/>
            </w:r>
          </w:p>
        </w:tc>
      </w:tr>
      <w:tr w:rsidR="005A67C4" w:rsidRPr="005A67C4" w14:paraId="7C4414C3" w14:textId="77777777" w:rsidTr="00CC2948">
        <w:trPr>
          <w:gridAfter w:val="5"/>
          <w:wAfter w:w="5951" w:type="dxa"/>
        </w:trPr>
        <w:tc>
          <w:tcPr>
            <w:tcW w:w="2048" w:type="dxa"/>
          </w:tcPr>
          <w:p w14:paraId="3DCF6812" w14:textId="77777777" w:rsidR="005A67C4" w:rsidRPr="005A67C4" w:rsidRDefault="005A67C4" w:rsidP="005A67C4">
            <w:pPr>
              <w:pStyle w:val="BodyText"/>
              <w:spacing w:before="240"/>
            </w:pPr>
            <w:r w:rsidRPr="005A67C4">
              <w:t>Staff Number:</w:t>
            </w:r>
          </w:p>
        </w:tc>
        <w:tc>
          <w:tcPr>
            <w:tcW w:w="1640" w:type="dxa"/>
            <w:tcBorders>
              <w:top w:val="single" w:sz="4" w:space="0" w:color="auto"/>
              <w:bottom w:val="single" w:sz="4" w:space="0" w:color="auto"/>
            </w:tcBorders>
          </w:tcPr>
          <w:p w14:paraId="58D847B7" w14:textId="77777777" w:rsidR="005A67C4" w:rsidRPr="005A67C4" w:rsidRDefault="005A67C4" w:rsidP="005A67C4">
            <w:pPr>
              <w:pStyle w:val="BodyText"/>
              <w:spacing w:before="240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fldChar w:fldCharType="end"/>
            </w:r>
          </w:p>
        </w:tc>
      </w:tr>
      <w:tr w:rsidR="005A67C4" w:rsidRPr="005A67C4" w14:paraId="27560B88" w14:textId="77777777" w:rsidTr="00CC2948">
        <w:trPr>
          <w:gridAfter w:val="2"/>
          <w:wAfter w:w="2027" w:type="dxa"/>
        </w:trPr>
        <w:tc>
          <w:tcPr>
            <w:tcW w:w="2048" w:type="dxa"/>
          </w:tcPr>
          <w:p w14:paraId="5ADD8283" w14:textId="77777777" w:rsidR="005A67C4" w:rsidRPr="005A67C4" w:rsidRDefault="005A67C4" w:rsidP="005A67C4">
            <w:pPr>
              <w:pStyle w:val="BodyText"/>
              <w:spacing w:before="240"/>
            </w:pPr>
            <w:r w:rsidRPr="005A67C4">
              <w:t>Position:</w:t>
            </w:r>
          </w:p>
        </w:tc>
        <w:tc>
          <w:tcPr>
            <w:tcW w:w="5564" w:type="dxa"/>
            <w:gridSpan w:val="4"/>
            <w:tcBorders>
              <w:bottom w:val="single" w:sz="4" w:space="0" w:color="auto"/>
            </w:tcBorders>
          </w:tcPr>
          <w:p w14:paraId="7EE4B739" w14:textId="77777777" w:rsidR="005A67C4" w:rsidRPr="005A67C4" w:rsidRDefault="005A67C4" w:rsidP="005A67C4">
            <w:pPr>
              <w:pStyle w:val="BodyText"/>
              <w:spacing w:before="240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fldChar w:fldCharType="end"/>
            </w:r>
          </w:p>
        </w:tc>
      </w:tr>
      <w:tr w:rsidR="005A67C4" w:rsidRPr="005A67C4" w14:paraId="6E6CB423" w14:textId="77777777" w:rsidTr="00DB2A53">
        <w:trPr>
          <w:gridAfter w:val="5"/>
          <w:wAfter w:w="5951" w:type="dxa"/>
        </w:trPr>
        <w:tc>
          <w:tcPr>
            <w:tcW w:w="2048" w:type="dxa"/>
          </w:tcPr>
          <w:p w14:paraId="2B0523C5" w14:textId="77777777" w:rsidR="005A67C4" w:rsidRPr="005A67C4" w:rsidRDefault="005A67C4" w:rsidP="005A67C4">
            <w:pPr>
              <w:pStyle w:val="BodyText"/>
              <w:spacing w:before="240"/>
            </w:pPr>
            <w:r w:rsidRPr="005A67C4">
              <w:t>Amount requested:</w:t>
            </w:r>
          </w:p>
        </w:tc>
        <w:tc>
          <w:tcPr>
            <w:tcW w:w="1640" w:type="dxa"/>
            <w:tcBorders>
              <w:top w:val="single" w:sz="4" w:space="0" w:color="auto"/>
            </w:tcBorders>
          </w:tcPr>
          <w:p w14:paraId="7F39FB5A" w14:textId="7D59DA41" w:rsidR="005A67C4" w:rsidRPr="00D63874" w:rsidRDefault="005A67C4" w:rsidP="005A67C4">
            <w:pPr>
              <w:pStyle w:val="BodyText"/>
              <w:spacing w:before="240"/>
              <w:jc w:val="right"/>
              <w:rPr>
                <w:sz w:val="16"/>
                <w:szCs w:val="16"/>
              </w:rPr>
            </w:pPr>
          </w:p>
        </w:tc>
      </w:tr>
      <w:tr w:rsidR="00D63874" w:rsidRPr="005A67C4" w14:paraId="04229759" w14:textId="77777777" w:rsidTr="00DB2A53">
        <w:trPr>
          <w:gridAfter w:val="5"/>
          <w:wAfter w:w="5951" w:type="dxa"/>
        </w:trPr>
        <w:tc>
          <w:tcPr>
            <w:tcW w:w="2048" w:type="dxa"/>
          </w:tcPr>
          <w:p w14:paraId="48469B76" w14:textId="7D63227B" w:rsidR="00D63874" w:rsidRPr="005A67C4" w:rsidRDefault="00D63874" w:rsidP="005A67C4">
            <w:pPr>
              <w:pStyle w:val="BodyText"/>
            </w:pPr>
            <w:r w:rsidRPr="00D63874">
              <w:rPr>
                <w:sz w:val="16"/>
                <w:szCs w:val="16"/>
              </w:rPr>
              <w:t xml:space="preserve"> </w:t>
            </w:r>
            <w:r w:rsidR="00BF7089">
              <w:rPr>
                <w:sz w:val="16"/>
                <w:szCs w:val="16"/>
              </w:rPr>
              <w:t>Annual</w:t>
            </w:r>
            <w:r w:rsidR="00D82B3F">
              <w:rPr>
                <w:sz w:val="16"/>
                <w:szCs w:val="16"/>
              </w:rPr>
              <w:t xml:space="preserve"> gratuity</w:t>
            </w:r>
            <w:r w:rsidRPr="00D63874">
              <w:rPr>
                <w:sz w:val="16"/>
                <w:szCs w:val="16"/>
              </w:rPr>
              <w:t xml:space="preserve"> amount accrued)</w:t>
            </w:r>
          </w:p>
        </w:tc>
        <w:tc>
          <w:tcPr>
            <w:tcW w:w="1640" w:type="dxa"/>
            <w:tcBorders>
              <w:bottom w:val="single" w:sz="4" w:space="0" w:color="auto"/>
            </w:tcBorders>
          </w:tcPr>
          <w:p w14:paraId="57C6E3EB" w14:textId="77777777" w:rsidR="00D63874" w:rsidRPr="00D63874" w:rsidRDefault="00D63874" w:rsidP="005A67C4">
            <w:pPr>
              <w:pStyle w:val="BodyText"/>
              <w:jc w:val="right"/>
              <w:rPr>
                <w:sz w:val="16"/>
                <w:szCs w:val="16"/>
              </w:rPr>
            </w:pPr>
          </w:p>
        </w:tc>
      </w:tr>
      <w:tr w:rsidR="0011149A" w:rsidRPr="005A67C4" w14:paraId="343E0729" w14:textId="77777777" w:rsidTr="00BF4856">
        <w:tc>
          <w:tcPr>
            <w:tcW w:w="2048" w:type="dxa"/>
            <w:vAlign w:val="bottom"/>
          </w:tcPr>
          <w:p w14:paraId="5B479A13" w14:textId="77777777" w:rsidR="0011149A" w:rsidRPr="005A67C4" w:rsidRDefault="0011149A" w:rsidP="0011149A">
            <w:pPr>
              <w:pStyle w:val="BodyText"/>
              <w:spacing w:before="240"/>
            </w:pPr>
            <w:r w:rsidRPr="005A67C4">
              <w:t>Reason for requesting an advance:</w:t>
            </w:r>
          </w:p>
        </w:tc>
        <w:tc>
          <w:tcPr>
            <w:tcW w:w="7591" w:type="dxa"/>
            <w:gridSpan w:val="6"/>
            <w:tcBorders>
              <w:bottom w:val="single" w:sz="4" w:space="0" w:color="auto"/>
            </w:tcBorders>
            <w:vAlign w:val="bottom"/>
          </w:tcPr>
          <w:p w14:paraId="64EEB260" w14:textId="77777777" w:rsidR="0011149A" w:rsidRPr="005A67C4" w:rsidRDefault="0011149A" w:rsidP="0011149A">
            <w:pPr>
              <w:pStyle w:val="BodyText"/>
              <w:spacing w:before="240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fldChar w:fldCharType="end"/>
            </w:r>
          </w:p>
        </w:tc>
      </w:tr>
      <w:tr w:rsidR="00BF4856" w:rsidRPr="005A67C4" w14:paraId="088A5CFA" w14:textId="77777777" w:rsidTr="00BF4856">
        <w:tc>
          <w:tcPr>
            <w:tcW w:w="2048" w:type="dxa"/>
          </w:tcPr>
          <w:p w14:paraId="4AA57427" w14:textId="77777777" w:rsidR="00BF4856" w:rsidRPr="005A67C4" w:rsidRDefault="00BF4856" w:rsidP="00BF4856">
            <w:pPr>
              <w:pStyle w:val="BodyText"/>
              <w:spacing w:before="240"/>
            </w:pPr>
          </w:p>
        </w:tc>
        <w:tc>
          <w:tcPr>
            <w:tcW w:w="7591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865E837" w14:textId="00282F1D" w:rsidR="00BF4856" w:rsidRPr="005A67C4" w:rsidRDefault="00BF4856" w:rsidP="00BF4856">
            <w:pPr>
              <w:pStyle w:val="BodyText"/>
              <w:spacing w:before="240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fldChar w:fldCharType="end"/>
            </w:r>
          </w:p>
        </w:tc>
      </w:tr>
      <w:tr w:rsidR="00CC2948" w:rsidRPr="005A67C4" w14:paraId="64B7E10A" w14:textId="77777777" w:rsidTr="003D772C">
        <w:tc>
          <w:tcPr>
            <w:tcW w:w="2048" w:type="dxa"/>
          </w:tcPr>
          <w:p w14:paraId="197708D3" w14:textId="77777777" w:rsidR="00CC2948" w:rsidRPr="005A67C4" w:rsidRDefault="00CC2948" w:rsidP="005A67C4">
            <w:pPr>
              <w:pStyle w:val="BodyText"/>
            </w:pPr>
          </w:p>
        </w:tc>
        <w:tc>
          <w:tcPr>
            <w:tcW w:w="7591" w:type="dxa"/>
            <w:gridSpan w:val="6"/>
            <w:tcBorders>
              <w:top w:val="single" w:sz="4" w:space="0" w:color="auto"/>
            </w:tcBorders>
          </w:tcPr>
          <w:p w14:paraId="069A338A" w14:textId="77777777" w:rsidR="00CC2948" w:rsidRPr="005A67C4" w:rsidRDefault="00CC2948" w:rsidP="005A67C4">
            <w:pPr>
              <w:pStyle w:val="BodyText"/>
            </w:pPr>
          </w:p>
        </w:tc>
      </w:tr>
      <w:tr w:rsidR="003D772C" w:rsidRPr="005A67C4" w14:paraId="37A198C8" w14:textId="77777777" w:rsidTr="003D772C">
        <w:tc>
          <w:tcPr>
            <w:tcW w:w="2048" w:type="dxa"/>
          </w:tcPr>
          <w:p w14:paraId="2410D7D3" w14:textId="77777777" w:rsidR="003D772C" w:rsidRPr="005A67C4" w:rsidRDefault="003D772C" w:rsidP="005A67C4">
            <w:pPr>
              <w:pStyle w:val="BodyText"/>
            </w:pPr>
          </w:p>
        </w:tc>
        <w:tc>
          <w:tcPr>
            <w:tcW w:w="7591" w:type="dxa"/>
            <w:gridSpan w:val="6"/>
          </w:tcPr>
          <w:p w14:paraId="35346F60" w14:textId="77777777" w:rsidR="003D772C" w:rsidRPr="005A67C4" w:rsidRDefault="003D772C" w:rsidP="005A67C4">
            <w:pPr>
              <w:pStyle w:val="BodyText"/>
            </w:pPr>
          </w:p>
        </w:tc>
      </w:tr>
      <w:tr w:rsidR="00CC2948" w:rsidRPr="005A67C4" w14:paraId="6EEEAAA5" w14:textId="77777777" w:rsidTr="00BF4856">
        <w:tc>
          <w:tcPr>
            <w:tcW w:w="2048" w:type="dxa"/>
          </w:tcPr>
          <w:p w14:paraId="1C6736DA" w14:textId="5CD2CB38" w:rsidR="00CC2948" w:rsidRPr="005A67C4" w:rsidRDefault="003D772C" w:rsidP="00474B68">
            <w:pPr>
              <w:pStyle w:val="BodyText"/>
              <w:spacing w:before="120"/>
            </w:pPr>
            <w:r>
              <w:t>Contract end date</w:t>
            </w:r>
          </w:p>
        </w:tc>
        <w:tc>
          <w:tcPr>
            <w:tcW w:w="3675" w:type="dxa"/>
            <w:gridSpan w:val="2"/>
            <w:tcBorders>
              <w:bottom w:val="single" w:sz="4" w:space="0" w:color="auto"/>
            </w:tcBorders>
            <w:vAlign w:val="bottom"/>
          </w:tcPr>
          <w:p w14:paraId="3EB01A1E" w14:textId="77777777" w:rsidR="00CC2948" w:rsidRPr="005A67C4" w:rsidRDefault="00CC2948" w:rsidP="00474B68">
            <w:pPr>
              <w:pStyle w:val="BodyText"/>
              <w:spacing w:before="120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fldChar w:fldCharType="end"/>
            </w:r>
          </w:p>
        </w:tc>
        <w:tc>
          <w:tcPr>
            <w:tcW w:w="1349" w:type="dxa"/>
          </w:tcPr>
          <w:p w14:paraId="04E6D156" w14:textId="6BD62CB7" w:rsidR="00CC2948" w:rsidRPr="005A67C4" w:rsidRDefault="00CC2948" w:rsidP="00474B68">
            <w:pPr>
              <w:pStyle w:val="BodyText"/>
              <w:spacing w:before="120"/>
            </w:pPr>
          </w:p>
        </w:tc>
        <w:tc>
          <w:tcPr>
            <w:tcW w:w="2567" w:type="dxa"/>
            <w:gridSpan w:val="3"/>
          </w:tcPr>
          <w:p w14:paraId="25F97AF4" w14:textId="7830848F" w:rsidR="00CC2948" w:rsidRPr="005A67C4" w:rsidRDefault="00CC2948" w:rsidP="00474B68">
            <w:pPr>
              <w:pStyle w:val="BodyText"/>
              <w:spacing w:before="120"/>
            </w:pPr>
          </w:p>
        </w:tc>
      </w:tr>
      <w:tr w:rsidR="00CC2948" w:rsidRPr="005A67C4" w14:paraId="6A529324" w14:textId="77777777" w:rsidTr="00BF4856">
        <w:tc>
          <w:tcPr>
            <w:tcW w:w="2048" w:type="dxa"/>
          </w:tcPr>
          <w:p w14:paraId="55156B22" w14:textId="77777777" w:rsidR="00CC2948" w:rsidRPr="005A67C4" w:rsidRDefault="00CC2948" w:rsidP="00474B68">
            <w:pPr>
              <w:pStyle w:val="BodyText"/>
              <w:spacing w:before="240"/>
            </w:pPr>
            <w:r w:rsidRPr="005A67C4">
              <w:t>Signature of Employee:</w:t>
            </w:r>
          </w:p>
        </w:tc>
        <w:tc>
          <w:tcPr>
            <w:tcW w:w="5024" w:type="dxa"/>
            <w:gridSpan w:val="3"/>
            <w:tcBorders>
              <w:bottom w:val="single" w:sz="4" w:space="0" w:color="auto"/>
            </w:tcBorders>
          </w:tcPr>
          <w:p w14:paraId="31BBE679" w14:textId="77BD9CC8" w:rsidR="00CC2948" w:rsidRPr="005A67C4" w:rsidRDefault="00CC2948" w:rsidP="00474B68">
            <w:pPr>
              <w:pStyle w:val="BodyText"/>
              <w:spacing w:before="240"/>
            </w:pPr>
          </w:p>
        </w:tc>
        <w:tc>
          <w:tcPr>
            <w:tcW w:w="773" w:type="dxa"/>
            <w:gridSpan w:val="2"/>
          </w:tcPr>
          <w:p w14:paraId="108571BF" w14:textId="36DF54A6" w:rsidR="00CC2948" w:rsidRPr="005A67C4" w:rsidRDefault="00CC2948" w:rsidP="00474B68">
            <w:pPr>
              <w:pStyle w:val="BodyText"/>
              <w:spacing w:before="240"/>
              <w:jc w:val="right"/>
            </w:pPr>
          </w:p>
        </w:tc>
        <w:tc>
          <w:tcPr>
            <w:tcW w:w="1794" w:type="dxa"/>
            <w:tcBorders>
              <w:bottom w:val="single" w:sz="4" w:space="0" w:color="auto"/>
            </w:tcBorders>
          </w:tcPr>
          <w:p w14:paraId="6A69724B" w14:textId="26BD1786" w:rsidR="00CC2948" w:rsidRPr="005A67C4" w:rsidRDefault="00CC2948" w:rsidP="00CC2948">
            <w:pPr>
              <w:pStyle w:val="BodyText"/>
              <w:spacing w:before="240"/>
            </w:pPr>
            <w:r w:rsidRPr="005A67C4">
              <w:t xml:space="preserve"> </w:t>
            </w:r>
          </w:p>
        </w:tc>
      </w:tr>
    </w:tbl>
    <w:p w14:paraId="7CE3BB7E" w14:textId="77777777" w:rsidR="005A67C4" w:rsidRPr="005A67C4" w:rsidRDefault="005A67C4" w:rsidP="005A67C4">
      <w:pPr>
        <w:pStyle w:val="BodyText"/>
        <w:rPr>
          <w:b/>
        </w:rPr>
      </w:pPr>
      <w:r w:rsidRPr="005A67C4">
        <w:rPr>
          <w:b/>
        </w:rPr>
        <w:t>Part 2 (Approval by Supervisor/Head teacher):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566"/>
        <w:gridCol w:w="478"/>
        <w:gridCol w:w="2059"/>
        <w:gridCol w:w="709"/>
        <w:gridCol w:w="535"/>
        <w:gridCol w:w="887"/>
        <w:gridCol w:w="2264"/>
      </w:tblGrid>
      <w:tr w:rsidR="005A67C4" w:rsidRPr="005A67C4" w14:paraId="14530907" w14:textId="77777777" w:rsidTr="0011149A">
        <w:trPr>
          <w:gridAfter w:val="3"/>
          <w:wAfter w:w="3686" w:type="dxa"/>
        </w:trPr>
        <w:tc>
          <w:tcPr>
            <w:tcW w:w="2566" w:type="dxa"/>
          </w:tcPr>
          <w:p w14:paraId="479CD4CC" w14:textId="77777777" w:rsidR="005A67C4" w:rsidRPr="005A67C4" w:rsidRDefault="005A67C4" w:rsidP="005A67C4">
            <w:pPr>
              <w:pStyle w:val="BodyText"/>
              <w:spacing w:before="120"/>
              <w:jc w:val="right"/>
            </w:pPr>
            <w:r w:rsidRPr="005A67C4">
              <w:t>Recommended</w:t>
            </w:r>
            <w:r>
              <w:t>:</w:t>
            </w:r>
          </w:p>
        </w:tc>
        <w:tc>
          <w:tcPr>
            <w:tcW w:w="478" w:type="dxa"/>
          </w:tcPr>
          <w:p w14:paraId="669C720B" w14:textId="77777777" w:rsidR="005A67C4" w:rsidRPr="005A67C4" w:rsidRDefault="005A67C4" w:rsidP="005A67C4">
            <w:pPr>
              <w:pStyle w:val="BodyText"/>
              <w:spacing w:before="120"/>
            </w:pPr>
            <w:r w:rsidRPr="005A67C4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67C4">
              <w:instrText xml:space="preserve"> FORMCHECKBOX </w:instrText>
            </w:r>
            <w:r w:rsidRPr="005A67C4">
              <w:fldChar w:fldCharType="separate"/>
            </w:r>
            <w:r w:rsidRPr="005A67C4">
              <w:fldChar w:fldCharType="end"/>
            </w:r>
          </w:p>
        </w:tc>
        <w:tc>
          <w:tcPr>
            <w:tcW w:w="2059" w:type="dxa"/>
          </w:tcPr>
          <w:p w14:paraId="1AD00B55" w14:textId="77777777" w:rsidR="005A67C4" w:rsidRPr="005A67C4" w:rsidRDefault="005A67C4" w:rsidP="005A67C4">
            <w:pPr>
              <w:pStyle w:val="BodyText"/>
              <w:spacing w:before="120"/>
              <w:jc w:val="right"/>
            </w:pPr>
            <w:r w:rsidRPr="005A67C4">
              <w:t>Not Recommended</w:t>
            </w:r>
            <w:r>
              <w:t>:</w:t>
            </w:r>
          </w:p>
        </w:tc>
        <w:tc>
          <w:tcPr>
            <w:tcW w:w="709" w:type="dxa"/>
          </w:tcPr>
          <w:p w14:paraId="3A4F6E9B" w14:textId="77777777" w:rsidR="005A67C4" w:rsidRPr="005A67C4" w:rsidRDefault="005A67C4" w:rsidP="005A67C4">
            <w:pPr>
              <w:pStyle w:val="BodyText"/>
              <w:spacing w:before="120"/>
            </w:pPr>
            <w:r w:rsidRPr="005A67C4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67C4">
              <w:instrText xml:space="preserve"> FORMCHECKBOX </w:instrText>
            </w:r>
            <w:r w:rsidRPr="005A67C4">
              <w:fldChar w:fldCharType="separate"/>
            </w:r>
            <w:r w:rsidRPr="005A67C4">
              <w:fldChar w:fldCharType="end"/>
            </w:r>
          </w:p>
        </w:tc>
      </w:tr>
      <w:tr w:rsidR="0011149A" w:rsidRPr="005A67C4" w14:paraId="0F936B4E" w14:textId="77777777" w:rsidTr="0011149A">
        <w:tc>
          <w:tcPr>
            <w:tcW w:w="2566" w:type="dxa"/>
            <w:vAlign w:val="bottom"/>
          </w:tcPr>
          <w:p w14:paraId="508E076A" w14:textId="77777777" w:rsidR="0011149A" w:rsidRPr="005A67C4" w:rsidRDefault="0011149A" w:rsidP="0011149A">
            <w:pPr>
              <w:pStyle w:val="BodyText"/>
              <w:spacing w:before="120"/>
            </w:pPr>
            <w:r>
              <w:t>Comments</w:t>
            </w:r>
            <w:r w:rsidRPr="005A67C4">
              <w:t>:</w:t>
            </w:r>
          </w:p>
        </w:tc>
        <w:tc>
          <w:tcPr>
            <w:tcW w:w="6932" w:type="dxa"/>
            <w:gridSpan w:val="6"/>
            <w:tcBorders>
              <w:bottom w:val="single" w:sz="4" w:space="0" w:color="auto"/>
            </w:tcBorders>
            <w:vAlign w:val="bottom"/>
          </w:tcPr>
          <w:p w14:paraId="73BF5E59" w14:textId="77777777" w:rsidR="0011149A" w:rsidRPr="005A67C4" w:rsidRDefault="0011149A" w:rsidP="0011149A">
            <w:pPr>
              <w:pStyle w:val="BodyText"/>
              <w:spacing w:before="240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fldChar w:fldCharType="end"/>
            </w:r>
          </w:p>
        </w:tc>
      </w:tr>
      <w:tr w:rsidR="0011149A" w:rsidRPr="005A67C4" w14:paraId="013C7699" w14:textId="77777777" w:rsidTr="0011149A">
        <w:tc>
          <w:tcPr>
            <w:tcW w:w="2566" w:type="dxa"/>
          </w:tcPr>
          <w:p w14:paraId="25884343" w14:textId="77777777" w:rsidR="0011149A" w:rsidRPr="005A67C4" w:rsidRDefault="0011149A" w:rsidP="005A67C4">
            <w:pPr>
              <w:pStyle w:val="BodyText"/>
              <w:spacing w:before="240"/>
            </w:pPr>
            <w:r w:rsidRPr="005A67C4">
              <w:t>Signature of Supervisor:</w:t>
            </w:r>
          </w:p>
        </w:tc>
        <w:tc>
          <w:tcPr>
            <w:tcW w:w="3781" w:type="dxa"/>
            <w:gridSpan w:val="4"/>
            <w:tcBorders>
              <w:bottom w:val="single" w:sz="4" w:space="0" w:color="auto"/>
            </w:tcBorders>
          </w:tcPr>
          <w:p w14:paraId="77893675" w14:textId="77777777" w:rsidR="0011149A" w:rsidRPr="005A67C4" w:rsidRDefault="0011149A" w:rsidP="005A67C4">
            <w:pPr>
              <w:pStyle w:val="BodyText"/>
              <w:spacing w:before="240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fldChar w:fldCharType="end"/>
            </w:r>
          </w:p>
        </w:tc>
        <w:tc>
          <w:tcPr>
            <w:tcW w:w="887" w:type="dxa"/>
            <w:tcBorders>
              <w:top w:val="single" w:sz="4" w:space="0" w:color="auto"/>
            </w:tcBorders>
          </w:tcPr>
          <w:p w14:paraId="65FB0D87" w14:textId="77777777" w:rsidR="0011149A" w:rsidRPr="005A67C4" w:rsidRDefault="0011149A" w:rsidP="005A67C4">
            <w:pPr>
              <w:pStyle w:val="BodyText"/>
              <w:spacing w:before="240"/>
              <w:jc w:val="right"/>
            </w:pPr>
          </w:p>
        </w:tc>
        <w:tc>
          <w:tcPr>
            <w:tcW w:w="2264" w:type="dxa"/>
            <w:tcBorders>
              <w:bottom w:val="single" w:sz="4" w:space="0" w:color="auto"/>
            </w:tcBorders>
          </w:tcPr>
          <w:p w14:paraId="6B42EAF4" w14:textId="77777777" w:rsidR="0011149A" w:rsidRPr="005A67C4" w:rsidRDefault="0011149A" w:rsidP="005A67C4">
            <w:pPr>
              <w:pStyle w:val="BodyText"/>
              <w:spacing w:before="240"/>
              <w:jc w:val="center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fldChar w:fldCharType="end"/>
            </w:r>
          </w:p>
        </w:tc>
      </w:tr>
    </w:tbl>
    <w:p w14:paraId="079E8B0D" w14:textId="77777777" w:rsidR="0011149A" w:rsidRPr="005A67C4" w:rsidRDefault="0011149A" w:rsidP="0011149A">
      <w:pPr>
        <w:pStyle w:val="BodyText"/>
        <w:rPr>
          <w:b/>
        </w:rPr>
      </w:pPr>
      <w:r>
        <w:rPr>
          <w:b/>
        </w:rPr>
        <w:t>Part 3</w:t>
      </w:r>
      <w:r w:rsidRPr="005A67C4">
        <w:rPr>
          <w:b/>
        </w:rPr>
        <w:t xml:space="preserve"> (Approval by </w:t>
      </w:r>
      <w:r>
        <w:rPr>
          <w:b/>
        </w:rPr>
        <w:t>HR</w:t>
      </w:r>
      <w:r w:rsidRPr="005A67C4">
        <w:rPr>
          <w:b/>
        </w:rPr>
        <w:t>):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566"/>
        <w:gridCol w:w="478"/>
        <w:gridCol w:w="2059"/>
        <w:gridCol w:w="709"/>
        <w:gridCol w:w="535"/>
        <w:gridCol w:w="887"/>
        <w:gridCol w:w="2264"/>
      </w:tblGrid>
      <w:tr w:rsidR="0011149A" w:rsidRPr="005A67C4" w14:paraId="2CE7B6FE" w14:textId="77777777" w:rsidTr="008F420C">
        <w:trPr>
          <w:gridAfter w:val="3"/>
          <w:wAfter w:w="3686" w:type="dxa"/>
        </w:trPr>
        <w:tc>
          <w:tcPr>
            <w:tcW w:w="2566" w:type="dxa"/>
          </w:tcPr>
          <w:p w14:paraId="68491F6E" w14:textId="77777777" w:rsidR="0011149A" w:rsidRPr="005A67C4" w:rsidRDefault="0011149A" w:rsidP="008F420C">
            <w:pPr>
              <w:pStyle w:val="BodyText"/>
              <w:spacing w:before="120"/>
              <w:jc w:val="right"/>
            </w:pPr>
            <w:r w:rsidRPr="005A67C4">
              <w:t>Recommended</w:t>
            </w:r>
            <w:r>
              <w:t>:</w:t>
            </w:r>
          </w:p>
        </w:tc>
        <w:tc>
          <w:tcPr>
            <w:tcW w:w="478" w:type="dxa"/>
          </w:tcPr>
          <w:p w14:paraId="58479CA8" w14:textId="77777777" w:rsidR="0011149A" w:rsidRPr="005A67C4" w:rsidRDefault="0011149A" w:rsidP="008F420C">
            <w:pPr>
              <w:pStyle w:val="BodyText"/>
              <w:spacing w:before="120"/>
            </w:pPr>
            <w:r w:rsidRPr="005A67C4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67C4">
              <w:instrText xml:space="preserve"> FORMCHECKBOX </w:instrText>
            </w:r>
            <w:r w:rsidRPr="005A67C4">
              <w:fldChar w:fldCharType="separate"/>
            </w:r>
            <w:r w:rsidRPr="005A67C4">
              <w:fldChar w:fldCharType="end"/>
            </w:r>
          </w:p>
        </w:tc>
        <w:tc>
          <w:tcPr>
            <w:tcW w:w="2059" w:type="dxa"/>
          </w:tcPr>
          <w:p w14:paraId="4E51CB85" w14:textId="77777777" w:rsidR="0011149A" w:rsidRPr="005A67C4" w:rsidRDefault="0011149A" w:rsidP="008F420C">
            <w:pPr>
              <w:pStyle w:val="BodyText"/>
              <w:spacing w:before="120"/>
              <w:jc w:val="right"/>
            </w:pPr>
            <w:r w:rsidRPr="005A67C4">
              <w:t>Not Recommended</w:t>
            </w:r>
            <w:r>
              <w:t>:</w:t>
            </w:r>
          </w:p>
        </w:tc>
        <w:tc>
          <w:tcPr>
            <w:tcW w:w="709" w:type="dxa"/>
          </w:tcPr>
          <w:p w14:paraId="32F99C23" w14:textId="77777777" w:rsidR="0011149A" w:rsidRPr="005A67C4" w:rsidRDefault="0011149A" w:rsidP="008F420C">
            <w:pPr>
              <w:pStyle w:val="BodyText"/>
              <w:spacing w:before="120"/>
            </w:pPr>
            <w:r w:rsidRPr="005A67C4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67C4">
              <w:instrText xml:space="preserve"> FORMCHECKBOX </w:instrText>
            </w:r>
            <w:r w:rsidRPr="005A67C4">
              <w:fldChar w:fldCharType="separate"/>
            </w:r>
            <w:r w:rsidRPr="005A67C4">
              <w:fldChar w:fldCharType="end"/>
            </w:r>
          </w:p>
        </w:tc>
      </w:tr>
      <w:tr w:rsidR="0011149A" w:rsidRPr="005A67C4" w14:paraId="1C584DAD" w14:textId="77777777" w:rsidTr="0011149A">
        <w:tc>
          <w:tcPr>
            <w:tcW w:w="2566" w:type="dxa"/>
          </w:tcPr>
          <w:p w14:paraId="506404AA" w14:textId="77777777" w:rsidR="0011149A" w:rsidRPr="005A67C4" w:rsidRDefault="0011149A" w:rsidP="008F420C">
            <w:pPr>
              <w:pStyle w:val="BodyText"/>
              <w:spacing w:before="240"/>
            </w:pPr>
            <w:r>
              <w:t>Comments</w:t>
            </w:r>
            <w:r w:rsidRPr="005A67C4">
              <w:t>:</w:t>
            </w:r>
          </w:p>
        </w:tc>
        <w:tc>
          <w:tcPr>
            <w:tcW w:w="6932" w:type="dxa"/>
            <w:gridSpan w:val="6"/>
            <w:tcBorders>
              <w:bottom w:val="single" w:sz="4" w:space="0" w:color="auto"/>
            </w:tcBorders>
            <w:vAlign w:val="bottom"/>
          </w:tcPr>
          <w:p w14:paraId="2813D828" w14:textId="77777777" w:rsidR="0011149A" w:rsidRPr="005A67C4" w:rsidRDefault="0011149A" w:rsidP="0011149A">
            <w:pPr>
              <w:pStyle w:val="BodyText"/>
              <w:spacing w:before="240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fldChar w:fldCharType="end"/>
            </w:r>
          </w:p>
        </w:tc>
      </w:tr>
      <w:tr w:rsidR="0011149A" w:rsidRPr="005A67C4" w14:paraId="0AC7309F" w14:textId="77777777" w:rsidTr="008F420C">
        <w:tc>
          <w:tcPr>
            <w:tcW w:w="2566" w:type="dxa"/>
          </w:tcPr>
          <w:p w14:paraId="02A8A2D8" w14:textId="77777777" w:rsidR="0011149A" w:rsidRPr="005A67C4" w:rsidRDefault="0011149A" w:rsidP="008F420C">
            <w:pPr>
              <w:pStyle w:val="BodyText"/>
              <w:spacing w:before="240"/>
            </w:pPr>
            <w:r w:rsidRPr="005A67C4">
              <w:t xml:space="preserve">Signature of </w:t>
            </w:r>
            <w:r w:rsidR="00DB7CA7">
              <w:t>HR Manager</w:t>
            </w:r>
            <w:r w:rsidRPr="005A67C4">
              <w:t>:</w:t>
            </w:r>
          </w:p>
        </w:tc>
        <w:tc>
          <w:tcPr>
            <w:tcW w:w="3781" w:type="dxa"/>
            <w:gridSpan w:val="4"/>
            <w:tcBorders>
              <w:bottom w:val="single" w:sz="4" w:space="0" w:color="auto"/>
            </w:tcBorders>
          </w:tcPr>
          <w:p w14:paraId="1A7BE667" w14:textId="77777777" w:rsidR="0011149A" w:rsidRPr="005A67C4" w:rsidRDefault="0011149A" w:rsidP="008F420C">
            <w:pPr>
              <w:pStyle w:val="BodyText"/>
              <w:spacing w:before="240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fldChar w:fldCharType="end"/>
            </w:r>
          </w:p>
        </w:tc>
        <w:tc>
          <w:tcPr>
            <w:tcW w:w="887" w:type="dxa"/>
            <w:tcBorders>
              <w:top w:val="single" w:sz="4" w:space="0" w:color="auto"/>
            </w:tcBorders>
          </w:tcPr>
          <w:p w14:paraId="1E42BE29" w14:textId="77777777" w:rsidR="0011149A" w:rsidRPr="005A67C4" w:rsidRDefault="0011149A" w:rsidP="008F420C">
            <w:pPr>
              <w:pStyle w:val="BodyText"/>
              <w:spacing w:before="240"/>
              <w:jc w:val="right"/>
            </w:pPr>
          </w:p>
        </w:tc>
        <w:tc>
          <w:tcPr>
            <w:tcW w:w="2264" w:type="dxa"/>
            <w:tcBorders>
              <w:bottom w:val="single" w:sz="4" w:space="0" w:color="auto"/>
            </w:tcBorders>
          </w:tcPr>
          <w:p w14:paraId="0185F2FB" w14:textId="77777777" w:rsidR="0011149A" w:rsidRPr="005A67C4" w:rsidRDefault="0011149A" w:rsidP="008F420C">
            <w:pPr>
              <w:pStyle w:val="BodyText"/>
              <w:spacing w:before="240"/>
              <w:jc w:val="center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fldChar w:fldCharType="end"/>
            </w:r>
          </w:p>
        </w:tc>
      </w:tr>
    </w:tbl>
    <w:p w14:paraId="16A10866" w14:textId="2F9D7CD5" w:rsidR="005A67C4" w:rsidRPr="005A67C4" w:rsidRDefault="005B149F" w:rsidP="005A67C4">
      <w:pPr>
        <w:pStyle w:val="BodyText"/>
        <w:rPr>
          <w:b/>
        </w:rPr>
      </w:pPr>
      <w:r>
        <w:rPr>
          <w:b/>
        </w:rPr>
        <w:t>Part 4</w:t>
      </w:r>
      <w:r w:rsidR="005A67C4" w:rsidRPr="005A67C4">
        <w:rPr>
          <w:b/>
        </w:rPr>
        <w:t xml:space="preserve"> (Authorisation by </w:t>
      </w:r>
      <w:r w:rsidR="003D772C">
        <w:rPr>
          <w:b/>
        </w:rPr>
        <w:t>Finance</w:t>
      </w:r>
      <w:r w:rsidR="00DB7CA7" w:rsidRPr="005A67C4">
        <w:rPr>
          <w:b/>
        </w:rPr>
        <w:t xml:space="preserve"> </w:t>
      </w:r>
      <w:r w:rsidR="005A67C4" w:rsidRPr="005A67C4">
        <w:rPr>
          <w:b/>
        </w:rPr>
        <w:t>Manager):</w:t>
      </w:r>
    </w:p>
    <w:tbl>
      <w:tblPr>
        <w:tblStyle w:val="TableGrid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14"/>
        <w:gridCol w:w="476"/>
        <w:gridCol w:w="2013"/>
        <w:gridCol w:w="709"/>
        <w:gridCol w:w="596"/>
        <w:gridCol w:w="900"/>
        <w:gridCol w:w="2190"/>
      </w:tblGrid>
      <w:tr w:rsidR="005A67C4" w:rsidRPr="005A67C4" w14:paraId="142F6C40" w14:textId="77777777" w:rsidTr="005A67C4">
        <w:trPr>
          <w:gridAfter w:val="3"/>
          <w:wAfter w:w="3686" w:type="dxa"/>
        </w:trPr>
        <w:tc>
          <w:tcPr>
            <w:tcW w:w="2614" w:type="dxa"/>
          </w:tcPr>
          <w:p w14:paraId="3ACBFEB8" w14:textId="77777777" w:rsidR="005A67C4" w:rsidRPr="005A67C4" w:rsidRDefault="005A67C4" w:rsidP="005A67C4">
            <w:pPr>
              <w:pStyle w:val="BodyText"/>
              <w:spacing w:before="120"/>
              <w:jc w:val="right"/>
            </w:pPr>
            <w:r w:rsidRPr="005A67C4">
              <w:t>Approved</w:t>
            </w:r>
            <w:r>
              <w:t>:</w:t>
            </w:r>
          </w:p>
        </w:tc>
        <w:tc>
          <w:tcPr>
            <w:tcW w:w="476" w:type="dxa"/>
          </w:tcPr>
          <w:p w14:paraId="3EF7A9E1" w14:textId="77777777" w:rsidR="005A67C4" w:rsidRPr="005A67C4" w:rsidRDefault="005A67C4" w:rsidP="005A67C4">
            <w:pPr>
              <w:pStyle w:val="BodyText"/>
              <w:spacing w:before="120"/>
            </w:pPr>
            <w:r w:rsidRPr="005A67C4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67C4">
              <w:instrText xml:space="preserve"> FORMCHECKBOX </w:instrText>
            </w:r>
            <w:r w:rsidRPr="005A67C4">
              <w:fldChar w:fldCharType="separate"/>
            </w:r>
            <w:r w:rsidRPr="005A67C4">
              <w:fldChar w:fldCharType="end"/>
            </w:r>
          </w:p>
        </w:tc>
        <w:tc>
          <w:tcPr>
            <w:tcW w:w="2013" w:type="dxa"/>
          </w:tcPr>
          <w:p w14:paraId="3E3CF468" w14:textId="77777777" w:rsidR="005A67C4" w:rsidRPr="005A67C4" w:rsidRDefault="005A67C4" w:rsidP="005A67C4">
            <w:pPr>
              <w:pStyle w:val="BodyText"/>
              <w:spacing w:before="120"/>
              <w:jc w:val="right"/>
            </w:pPr>
            <w:r w:rsidRPr="005A67C4">
              <w:t>Not Approved</w:t>
            </w:r>
            <w:r>
              <w:t>:</w:t>
            </w:r>
          </w:p>
        </w:tc>
        <w:tc>
          <w:tcPr>
            <w:tcW w:w="709" w:type="dxa"/>
          </w:tcPr>
          <w:p w14:paraId="43790130" w14:textId="77777777" w:rsidR="005A67C4" w:rsidRPr="005A67C4" w:rsidRDefault="005A67C4" w:rsidP="005A67C4">
            <w:pPr>
              <w:pStyle w:val="BodyText"/>
              <w:spacing w:before="120"/>
            </w:pPr>
            <w:r w:rsidRPr="005A67C4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A67C4">
              <w:instrText xml:space="preserve"> FORMCHECKBOX </w:instrText>
            </w:r>
            <w:r w:rsidRPr="005A67C4">
              <w:fldChar w:fldCharType="separate"/>
            </w:r>
            <w:r w:rsidRPr="005A67C4">
              <w:fldChar w:fldCharType="end"/>
            </w:r>
          </w:p>
        </w:tc>
      </w:tr>
      <w:tr w:rsidR="005A67C4" w:rsidRPr="005A67C4" w14:paraId="39E357E2" w14:textId="77777777" w:rsidTr="005A67C4">
        <w:tc>
          <w:tcPr>
            <w:tcW w:w="2614" w:type="dxa"/>
          </w:tcPr>
          <w:p w14:paraId="7A58969B" w14:textId="77777777" w:rsidR="005A67C4" w:rsidRPr="005A67C4" w:rsidRDefault="005A67C4" w:rsidP="005A67C4">
            <w:pPr>
              <w:pStyle w:val="BodyText"/>
              <w:spacing w:before="240"/>
            </w:pPr>
            <w:r w:rsidRPr="005A67C4">
              <w:t>Comments:</w:t>
            </w:r>
          </w:p>
        </w:tc>
        <w:tc>
          <w:tcPr>
            <w:tcW w:w="6884" w:type="dxa"/>
            <w:gridSpan w:val="6"/>
            <w:tcBorders>
              <w:bottom w:val="single" w:sz="4" w:space="0" w:color="auto"/>
            </w:tcBorders>
          </w:tcPr>
          <w:p w14:paraId="3396C3D3" w14:textId="77777777" w:rsidR="005A67C4" w:rsidRPr="005A67C4" w:rsidRDefault="005A67C4" w:rsidP="005A67C4">
            <w:pPr>
              <w:pStyle w:val="BodyText"/>
              <w:spacing w:before="240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fldChar w:fldCharType="end"/>
            </w:r>
          </w:p>
        </w:tc>
      </w:tr>
      <w:tr w:rsidR="005A67C4" w:rsidRPr="005A67C4" w14:paraId="158E5A41" w14:textId="77777777" w:rsidTr="005A67C4">
        <w:tc>
          <w:tcPr>
            <w:tcW w:w="2614" w:type="dxa"/>
          </w:tcPr>
          <w:p w14:paraId="61AF57F6" w14:textId="66C18CA1" w:rsidR="005A67C4" w:rsidRPr="005A67C4" w:rsidRDefault="005A67C4" w:rsidP="005A67C4">
            <w:pPr>
              <w:pStyle w:val="BodyText"/>
              <w:spacing w:before="240"/>
            </w:pPr>
            <w:r w:rsidRPr="005A67C4">
              <w:t>Signature:</w:t>
            </w:r>
          </w:p>
        </w:tc>
        <w:tc>
          <w:tcPr>
            <w:tcW w:w="3794" w:type="dxa"/>
            <w:gridSpan w:val="4"/>
            <w:tcBorders>
              <w:bottom w:val="single" w:sz="4" w:space="0" w:color="auto"/>
            </w:tcBorders>
          </w:tcPr>
          <w:p w14:paraId="1ECE508F" w14:textId="77777777" w:rsidR="005A67C4" w:rsidRPr="005A67C4" w:rsidRDefault="005A67C4" w:rsidP="005A67C4">
            <w:pPr>
              <w:pStyle w:val="BodyText"/>
              <w:spacing w:before="240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fldChar w:fldCharType="end"/>
            </w:r>
          </w:p>
        </w:tc>
        <w:tc>
          <w:tcPr>
            <w:tcW w:w="900" w:type="dxa"/>
          </w:tcPr>
          <w:p w14:paraId="6BF54FC5" w14:textId="77777777" w:rsidR="005A67C4" w:rsidRPr="005A67C4" w:rsidRDefault="005A67C4" w:rsidP="005A67C4">
            <w:pPr>
              <w:pStyle w:val="BodyText"/>
              <w:spacing w:before="240"/>
              <w:jc w:val="right"/>
            </w:pPr>
            <w:r w:rsidRPr="005A67C4">
              <w:t>Date:</w:t>
            </w:r>
          </w:p>
        </w:tc>
        <w:tc>
          <w:tcPr>
            <w:tcW w:w="2190" w:type="dxa"/>
            <w:tcBorders>
              <w:bottom w:val="single" w:sz="4" w:space="0" w:color="auto"/>
            </w:tcBorders>
          </w:tcPr>
          <w:p w14:paraId="3D021FE5" w14:textId="77777777" w:rsidR="005A67C4" w:rsidRPr="005A67C4" w:rsidRDefault="005A67C4" w:rsidP="005A67C4">
            <w:pPr>
              <w:pStyle w:val="BodyText"/>
              <w:spacing w:before="240"/>
              <w:jc w:val="center"/>
            </w:pPr>
            <w:r w:rsidRPr="005A67C4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A67C4">
              <w:instrText xml:space="preserve"> FORMTEXT </w:instrText>
            </w:r>
            <w:r w:rsidRPr="005A67C4">
              <w:fldChar w:fldCharType="separate"/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t> </w:t>
            </w:r>
            <w:r w:rsidRPr="005A67C4">
              <w:fldChar w:fldCharType="end"/>
            </w:r>
          </w:p>
        </w:tc>
      </w:tr>
    </w:tbl>
    <w:p w14:paraId="11291CB9" w14:textId="77777777" w:rsidR="005A67C4" w:rsidRPr="005A67C4" w:rsidRDefault="005A67C4" w:rsidP="005A67C4">
      <w:pPr>
        <w:pStyle w:val="BodyText"/>
      </w:pPr>
      <w:r w:rsidRPr="005A67C4">
        <w:t>Original:</w:t>
      </w:r>
      <w:r w:rsidRPr="005A67C4">
        <w:tab/>
        <w:t>HRM (File)</w:t>
      </w:r>
    </w:p>
    <w:p w14:paraId="713FA604" w14:textId="7B2803FC" w:rsidR="005A67C4" w:rsidRDefault="005A67C4" w:rsidP="005A67C4">
      <w:pPr>
        <w:pStyle w:val="BodyText"/>
        <w:spacing w:before="0"/>
      </w:pPr>
      <w:r w:rsidRPr="005A67C4">
        <w:t>Copies to:</w:t>
      </w:r>
      <w:r w:rsidRPr="005A67C4">
        <w:tab/>
        <w:t xml:space="preserve">Applicant, </w:t>
      </w:r>
      <w:r w:rsidR="00474B68">
        <w:t>F</w:t>
      </w:r>
      <w:r w:rsidR="00DB7CA7" w:rsidRPr="005A67C4">
        <w:t>M</w:t>
      </w:r>
    </w:p>
    <w:sectPr w:rsidR="005A67C4" w:rsidSect="004A2D5F">
      <w:headerReference w:type="default" r:id="rId11"/>
      <w:footerReference w:type="default" r:id="rId12"/>
      <w:headerReference w:type="first" r:id="rId13"/>
      <w:footerReference w:type="first" r:id="rId14"/>
      <w:pgSz w:w="11907" w:h="16840" w:code="9"/>
      <w:pgMar w:top="1701" w:right="1134" w:bottom="1247" w:left="1134" w:header="851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04E6A" w14:textId="77777777" w:rsidR="008C7356" w:rsidRDefault="008C7356">
      <w:r>
        <w:separator/>
      </w:r>
    </w:p>
  </w:endnote>
  <w:endnote w:type="continuationSeparator" w:id="0">
    <w:p w14:paraId="1BAD845F" w14:textId="77777777" w:rsidR="008C7356" w:rsidRDefault="008C73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810"/>
      <w:gridCol w:w="2976"/>
    </w:tblGrid>
    <w:tr w:rsidR="00D50564" w14:paraId="66EC143F" w14:textId="77777777" w:rsidTr="00D50564">
      <w:tc>
        <w:tcPr>
          <w:tcW w:w="6810" w:type="dxa"/>
        </w:tcPr>
        <w:p w14:paraId="1BF39480" w14:textId="77777777" w:rsidR="00D50564" w:rsidRPr="00953101" w:rsidRDefault="00D50564" w:rsidP="00953101">
          <w:pPr>
            <w:pStyle w:val="Footer"/>
            <w:rPr>
              <w:sz w:val="14"/>
              <w:szCs w:val="14"/>
            </w:rPr>
          </w:pPr>
          <w:r w:rsidRPr="00953101">
            <w:rPr>
              <w:sz w:val="14"/>
              <w:szCs w:val="14"/>
              <w:lang w:val="de-DE"/>
            </w:rPr>
            <w:t xml:space="preserve">Page </w:t>
          </w:r>
          <w:r w:rsidRPr="00953101">
            <w:rPr>
              <w:rStyle w:val="PageNumber"/>
              <w:sz w:val="14"/>
              <w:szCs w:val="14"/>
            </w:rPr>
            <w:fldChar w:fldCharType="begin"/>
          </w:r>
          <w:r w:rsidRPr="00953101">
            <w:rPr>
              <w:rStyle w:val="PageNumber"/>
              <w:sz w:val="14"/>
              <w:szCs w:val="14"/>
            </w:rPr>
            <w:instrText xml:space="preserve"> PAGE </w:instrText>
          </w:r>
          <w:r w:rsidRPr="00953101">
            <w:rPr>
              <w:rStyle w:val="PageNumber"/>
              <w:sz w:val="14"/>
              <w:szCs w:val="14"/>
            </w:rPr>
            <w:fldChar w:fldCharType="separate"/>
          </w:r>
          <w:r w:rsidR="0011149A">
            <w:rPr>
              <w:rStyle w:val="PageNumber"/>
              <w:noProof/>
              <w:sz w:val="14"/>
              <w:szCs w:val="14"/>
            </w:rPr>
            <w:t>2</w:t>
          </w:r>
          <w:r w:rsidRPr="00953101">
            <w:rPr>
              <w:rStyle w:val="PageNumber"/>
              <w:sz w:val="14"/>
              <w:szCs w:val="14"/>
            </w:rPr>
            <w:fldChar w:fldCharType="end"/>
          </w:r>
          <w:r w:rsidRPr="00953101">
            <w:rPr>
              <w:rStyle w:val="PageNumber"/>
              <w:sz w:val="14"/>
              <w:szCs w:val="14"/>
            </w:rPr>
            <w:t xml:space="preserve"> of </w:t>
          </w:r>
          <w:r w:rsidRPr="00953101">
            <w:rPr>
              <w:rStyle w:val="PageNumber"/>
              <w:sz w:val="14"/>
              <w:szCs w:val="14"/>
            </w:rPr>
            <w:fldChar w:fldCharType="begin"/>
          </w:r>
          <w:r w:rsidRPr="00953101">
            <w:rPr>
              <w:rStyle w:val="PageNumber"/>
              <w:sz w:val="14"/>
              <w:szCs w:val="14"/>
            </w:rPr>
            <w:instrText xml:space="preserve"> NUMPAGES </w:instrText>
          </w:r>
          <w:r w:rsidRPr="00953101">
            <w:rPr>
              <w:rStyle w:val="PageNumber"/>
              <w:sz w:val="14"/>
              <w:szCs w:val="14"/>
            </w:rPr>
            <w:fldChar w:fldCharType="separate"/>
          </w:r>
          <w:r w:rsidR="008F3ACF">
            <w:rPr>
              <w:rStyle w:val="PageNumber"/>
              <w:noProof/>
              <w:sz w:val="14"/>
              <w:szCs w:val="14"/>
            </w:rPr>
            <w:t>1</w:t>
          </w:r>
          <w:r w:rsidRPr="00953101">
            <w:rPr>
              <w:rStyle w:val="PageNumber"/>
              <w:sz w:val="14"/>
              <w:szCs w:val="14"/>
            </w:rPr>
            <w:fldChar w:fldCharType="end"/>
          </w:r>
        </w:p>
      </w:tc>
      <w:tc>
        <w:tcPr>
          <w:tcW w:w="2976" w:type="dxa"/>
          <w:vMerge w:val="restart"/>
        </w:tcPr>
        <w:p w14:paraId="6A94BB8E" w14:textId="77777777" w:rsidR="00D50564" w:rsidRPr="00187904" w:rsidRDefault="00D50564" w:rsidP="00953101">
          <w:pPr>
            <w:pStyle w:val="Footer"/>
            <w:rPr>
              <w:szCs w:val="14"/>
            </w:rPr>
          </w:pPr>
          <w:r w:rsidRPr="00187904">
            <w:rPr>
              <w:szCs w:val="14"/>
            </w:rPr>
            <w:t>Educore Services provides leading education through</w:t>
          </w:r>
          <w:r>
            <w:rPr>
              <w:szCs w:val="14"/>
            </w:rPr>
            <w:t xml:space="preserve"> the </w:t>
          </w:r>
          <w:r w:rsidRPr="00187904">
            <w:rPr>
              <w:szCs w:val="14"/>
            </w:rPr>
            <w:t>following network of schools</w:t>
          </w:r>
          <w:r>
            <w:rPr>
              <w:szCs w:val="14"/>
            </w:rPr>
            <w:t xml:space="preserve"> -</w:t>
          </w:r>
          <w:r w:rsidRPr="00187904">
            <w:rPr>
              <w:szCs w:val="14"/>
            </w:rPr>
            <w:t xml:space="preserve"> Frontier, Sentinel, Trident and the Educore Academy</w:t>
          </w:r>
        </w:p>
      </w:tc>
    </w:tr>
    <w:tr w:rsidR="00D50564" w14:paraId="13A9B013" w14:textId="77777777" w:rsidTr="00D50564">
      <w:tc>
        <w:tcPr>
          <w:tcW w:w="6810" w:type="dxa"/>
        </w:tcPr>
        <w:p w14:paraId="09D190AD" w14:textId="4A7C59CB" w:rsidR="00D50564" w:rsidRDefault="00D50564" w:rsidP="00953101">
          <w:pPr>
            <w:pStyle w:val="Footer"/>
          </w:pP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FILENAME  \* MERGEFORMAT </w:instrText>
          </w:r>
          <w:r w:rsidRPr="00187904">
            <w:rPr>
              <w:szCs w:val="14"/>
            </w:rPr>
            <w:fldChar w:fldCharType="separate"/>
          </w:r>
          <w:r w:rsidR="00BF5F47">
            <w:rPr>
              <w:noProof/>
              <w:szCs w:val="14"/>
            </w:rPr>
            <w:t>Gratuity advance application form</w:t>
          </w:r>
          <w:r w:rsidRPr="00187904">
            <w:rPr>
              <w:noProof/>
              <w:szCs w:val="14"/>
            </w:rPr>
            <w:fldChar w:fldCharType="end"/>
          </w:r>
        </w:p>
      </w:tc>
      <w:tc>
        <w:tcPr>
          <w:tcW w:w="2976" w:type="dxa"/>
          <w:vMerge/>
        </w:tcPr>
        <w:p w14:paraId="47A803E1" w14:textId="77777777" w:rsidR="00D50564" w:rsidRDefault="00D50564" w:rsidP="00953101">
          <w:pPr>
            <w:pStyle w:val="Footer"/>
          </w:pPr>
        </w:p>
      </w:tc>
    </w:tr>
    <w:tr w:rsidR="00D50564" w14:paraId="6FFC7AD7" w14:textId="77777777" w:rsidTr="00D50564">
      <w:tc>
        <w:tcPr>
          <w:tcW w:w="6810" w:type="dxa"/>
        </w:tcPr>
        <w:p w14:paraId="6FD47A81" w14:textId="0E4ECE74" w:rsidR="00D50564" w:rsidRDefault="00D50564" w:rsidP="00953101">
          <w:pPr>
            <w:pStyle w:val="Footer"/>
          </w:pP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AUTHOR  \* MERGEFORMAT </w:instrText>
          </w:r>
          <w:r w:rsidRPr="00187904">
            <w:rPr>
              <w:szCs w:val="14"/>
            </w:rPr>
            <w:fldChar w:fldCharType="separate"/>
          </w:r>
          <w:r w:rsidR="00BF5F47">
            <w:rPr>
              <w:noProof/>
              <w:szCs w:val="14"/>
            </w:rPr>
            <w:t>Enka Ng’andwe</w:t>
          </w:r>
          <w:r w:rsidRPr="00187904">
            <w:rPr>
              <w:noProof/>
              <w:szCs w:val="14"/>
            </w:rPr>
            <w:fldChar w:fldCharType="end"/>
          </w:r>
          <w:r w:rsidRPr="00187904">
            <w:rPr>
              <w:szCs w:val="14"/>
            </w:rPr>
            <w:t xml:space="preserve"> / </w:t>
          </w: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SAVEDATE \@ "dd.MM.yy" \* MERGEFORMAT </w:instrText>
          </w:r>
          <w:r w:rsidRPr="00187904">
            <w:rPr>
              <w:szCs w:val="14"/>
            </w:rPr>
            <w:fldChar w:fldCharType="separate"/>
          </w:r>
          <w:r w:rsidR="00564AA5">
            <w:rPr>
              <w:noProof/>
              <w:szCs w:val="14"/>
            </w:rPr>
            <w:t>28.08.24</w:t>
          </w:r>
          <w:r w:rsidRPr="00187904">
            <w:rPr>
              <w:noProof/>
              <w:szCs w:val="14"/>
            </w:rPr>
            <w:fldChar w:fldCharType="end"/>
          </w:r>
          <w:r w:rsidRPr="00187904">
            <w:rPr>
              <w:szCs w:val="14"/>
            </w:rPr>
            <w:t xml:space="preserve"> / </w:t>
          </w: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TIME \@ "HH:mm:ss" </w:instrText>
          </w:r>
          <w:r w:rsidRPr="00187904">
            <w:rPr>
              <w:szCs w:val="14"/>
            </w:rPr>
            <w:fldChar w:fldCharType="separate"/>
          </w:r>
          <w:r w:rsidR="00564AA5">
            <w:rPr>
              <w:noProof/>
              <w:szCs w:val="14"/>
            </w:rPr>
            <w:t>08:26:44</w:t>
          </w:r>
          <w:r w:rsidRPr="00187904">
            <w:rPr>
              <w:noProof/>
              <w:szCs w:val="14"/>
            </w:rPr>
            <w:fldChar w:fldCharType="end"/>
          </w:r>
        </w:p>
      </w:tc>
      <w:tc>
        <w:tcPr>
          <w:tcW w:w="2976" w:type="dxa"/>
          <w:vMerge/>
        </w:tcPr>
        <w:p w14:paraId="456C8A25" w14:textId="77777777" w:rsidR="00D50564" w:rsidRDefault="00D50564" w:rsidP="00953101">
          <w:pPr>
            <w:pStyle w:val="Footer"/>
          </w:pPr>
        </w:p>
      </w:tc>
    </w:tr>
  </w:tbl>
  <w:p w14:paraId="44017C4C" w14:textId="77777777" w:rsidR="00D50564" w:rsidRPr="00953101" w:rsidRDefault="00D50564" w:rsidP="009531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810"/>
      <w:gridCol w:w="2976"/>
    </w:tblGrid>
    <w:tr w:rsidR="00D50564" w14:paraId="433B466A" w14:textId="77777777" w:rsidTr="00953101">
      <w:tc>
        <w:tcPr>
          <w:tcW w:w="6810" w:type="dxa"/>
        </w:tcPr>
        <w:p w14:paraId="21FF5846" w14:textId="77777777" w:rsidR="00D50564" w:rsidRPr="00953101" w:rsidRDefault="00D50564" w:rsidP="00B82375">
          <w:pPr>
            <w:pStyle w:val="Footer"/>
            <w:rPr>
              <w:sz w:val="14"/>
              <w:szCs w:val="14"/>
            </w:rPr>
          </w:pPr>
          <w:r w:rsidRPr="00953101">
            <w:rPr>
              <w:sz w:val="14"/>
              <w:szCs w:val="14"/>
              <w:lang w:val="de-DE"/>
            </w:rPr>
            <w:t xml:space="preserve">Page </w:t>
          </w:r>
          <w:r w:rsidRPr="00953101">
            <w:rPr>
              <w:rStyle w:val="PageNumber"/>
              <w:sz w:val="14"/>
              <w:szCs w:val="14"/>
            </w:rPr>
            <w:fldChar w:fldCharType="begin"/>
          </w:r>
          <w:r w:rsidRPr="00953101">
            <w:rPr>
              <w:rStyle w:val="PageNumber"/>
              <w:sz w:val="14"/>
              <w:szCs w:val="14"/>
            </w:rPr>
            <w:instrText xml:space="preserve"> PAGE </w:instrText>
          </w:r>
          <w:r w:rsidRPr="00953101">
            <w:rPr>
              <w:rStyle w:val="PageNumber"/>
              <w:sz w:val="14"/>
              <w:szCs w:val="14"/>
            </w:rPr>
            <w:fldChar w:fldCharType="separate"/>
          </w:r>
          <w:r w:rsidR="00DB7CA7">
            <w:rPr>
              <w:rStyle w:val="PageNumber"/>
              <w:noProof/>
              <w:sz w:val="14"/>
              <w:szCs w:val="14"/>
            </w:rPr>
            <w:t>1</w:t>
          </w:r>
          <w:r w:rsidRPr="00953101">
            <w:rPr>
              <w:rStyle w:val="PageNumber"/>
              <w:sz w:val="14"/>
              <w:szCs w:val="14"/>
            </w:rPr>
            <w:fldChar w:fldCharType="end"/>
          </w:r>
          <w:r w:rsidRPr="00953101">
            <w:rPr>
              <w:rStyle w:val="PageNumber"/>
              <w:sz w:val="14"/>
              <w:szCs w:val="14"/>
            </w:rPr>
            <w:t xml:space="preserve"> of </w:t>
          </w:r>
          <w:r w:rsidRPr="00953101">
            <w:rPr>
              <w:rStyle w:val="PageNumber"/>
              <w:sz w:val="14"/>
              <w:szCs w:val="14"/>
            </w:rPr>
            <w:fldChar w:fldCharType="begin"/>
          </w:r>
          <w:r w:rsidRPr="00953101">
            <w:rPr>
              <w:rStyle w:val="PageNumber"/>
              <w:sz w:val="14"/>
              <w:szCs w:val="14"/>
            </w:rPr>
            <w:instrText xml:space="preserve"> NUMPAGES </w:instrText>
          </w:r>
          <w:r w:rsidRPr="00953101">
            <w:rPr>
              <w:rStyle w:val="PageNumber"/>
              <w:sz w:val="14"/>
              <w:szCs w:val="14"/>
            </w:rPr>
            <w:fldChar w:fldCharType="separate"/>
          </w:r>
          <w:r w:rsidR="00DB7CA7">
            <w:rPr>
              <w:rStyle w:val="PageNumber"/>
              <w:noProof/>
              <w:sz w:val="14"/>
              <w:szCs w:val="14"/>
            </w:rPr>
            <w:t>1</w:t>
          </w:r>
          <w:r w:rsidRPr="00953101">
            <w:rPr>
              <w:rStyle w:val="PageNumber"/>
              <w:sz w:val="14"/>
              <w:szCs w:val="14"/>
            </w:rPr>
            <w:fldChar w:fldCharType="end"/>
          </w:r>
        </w:p>
      </w:tc>
      <w:tc>
        <w:tcPr>
          <w:tcW w:w="2976" w:type="dxa"/>
          <w:vMerge w:val="restart"/>
        </w:tcPr>
        <w:p w14:paraId="5BEA368A" w14:textId="77777777" w:rsidR="00D50564" w:rsidRPr="00187904" w:rsidRDefault="00D50564" w:rsidP="00B82375">
          <w:pPr>
            <w:pStyle w:val="Footer"/>
            <w:rPr>
              <w:szCs w:val="14"/>
            </w:rPr>
          </w:pPr>
          <w:r w:rsidRPr="00187904">
            <w:rPr>
              <w:szCs w:val="14"/>
            </w:rPr>
            <w:t>Educore Services provides leading education through</w:t>
          </w:r>
          <w:r>
            <w:rPr>
              <w:szCs w:val="14"/>
            </w:rPr>
            <w:t xml:space="preserve"> the </w:t>
          </w:r>
          <w:r w:rsidRPr="00187904">
            <w:rPr>
              <w:szCs w:val="14"/>
            </w:rPr>
            <w:t>following network of schools</w:t>
          </w:r>
          <w:r>
            <w:rPr>
              <w:szCs w:val="14"/>
            </w:rPr>
            <w:t xml:space="preserve"> -</w:t>
          </w:r>
          <w:r w:rsidRPr="00187904">
            <w:rPr>
              <w:szCs w:val="14"/>
            </w:rPr>
            <w:t xml:space="preserve"> Frontier, Sentinel, Trident and the Educore Academy</w:t>
          </w:r>
        </w:p>
      </w:tc>
    </w:tr>
    <w:tr w:rsidR="00D50564" w14:paraId="684E2942" w14:textId="77777777" w:rsidTr="00953101">
      <w:tc>
        <w:tcPr>
          <w:tcW w:w="6810" w:type="dxa"/>
        </w:tcPr>
        <w:p w14:paraId="54093B21" w14:textId="2E5C8280" w:rsidR="00D50564" w:rsidRDefault="00D50564" w:rsidP="00B82375">
          <w:pPr>
            <w:pStyle w:val="Footer"/>
          </w:pP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FILENAME  \* MERGEFORMAT </w:instrText>
          </w:r>
          <w:r w:rsidRPr="00187904">
            <w:rPr>
              <w:szCs w:val="14"/>
            </w:rPr>
            <w:fldChar w:fldCharType="separate"/>
          </w:r>
          <w:r w:rsidR="00BF5F47">
            <w:rPr>
              <w:noProof/>
              <w:szCs w:val="14"/>
            </w:rPr>
            <w:t>Gratuity advance application form</w:t>
          </w:r>
          <w:r w:rsidRPr="00187904">
            <w:rPr>
              <w:noProof/>
              <w:szCs w:val="14"/>
            </w:rPr>
            <w:fldChar w:fldCharType="end"/>
          </w:r>
        </w:p>
      </w:tc>
      <w:tc>
        <w:tcPr>
          <w:tcW w:w="2976" w:type="dxa"/>
          <w:vMerge/>
        </w:tcPr>
        <w:p w14:paraId="012E4D0A" w14:textId="77777777" w:rsidR="00D50564" w:rsidRDefault="00D50564" w:rsidP="00B82375">
          <w:pPr>
            <w:pStyle w:val="Footer"/>
          </w:pPr>
        </w:p>
      </w:tc>
    </w:tr>
    <w:tr w:rsidR="00D50564" w14:paraId="21A1DCA8" w14:textId="77777777" w:rsidTr="00953101">
      <w:tc>
        <w:tcPr>
          <w:tcW w:w="6810" w:type="dxa"/>
        </w:tcPr>
        <w:p w14:paraId="1991C4C3" w14:textId="22FC85B8" w:rsidR="00D50564" w:rsidRDefault="00D50564" w:rsidP="00B82375">
          <w:pPr>
            <w:pStyle w:val="Footer"/>
          </w:pP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AUTHOR  \* MERGEFORMAT </w:instrText>
          </w:r>
          <w:r w:rsidRPr="00187904">
            <w:rPr>
              <w:szCs w:val="14"/>
            </w:rPr>
            <w:fldChar w:fldCharType="separate"/>
          </w:r>
          <w:r w:rsidR="00BF5F47">
            <w:rPr>
              <w:noProof/>
              <w:szCs w:val="14"/>
            </w:rPr>
            <w:t>Enka Ng’andwe</w:t>
          </w:r>
          <w:r w:rsidRPr="00187904">
            <w:rPr>
              <w:noProof/>
              <w:szCs w:val="14"/>
            </w:rPr>
            <w:fldChar w:fldCharType="end"/>
          </w:r>
          <w:r w:rsidRPr="00187904">
            <w:rPr>
              <w:szCs w:val="14"/>
            </w:rPr>
            <w:t xml:space="preserve"> / </w:t>
          </w: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SAVEDATE \@ "dd.MM.yy" \* MERGEFORMAT </w:instrText>
          </w:r>
          <w:r w:rsidRPr="00187904">
            <w:rPr>
              <w:szCs w:val="14"/>
            </w:rPr>
            <w:fldChar w:fldCharType="separate"/>
          </w:r>
          <w:r w:rsidR="00262068">
            <w:rPr>
              <w:noProof/>
              <w:szCs w:val="14"/>
            </w:rPr>
            <w:t>03.02.26</w:t>
          </w:r>
          <w:r w:rsidRPr="00187904">
            <w:rPr>
              <w:noProof/>
              <w:szCs w:val="14"/>
            </w:rPr>
            <w:fldChar w:fldCharType="end"/>
          </w:r>
          <w:r w:rsidRPr="00187904">
            <w:rPr>
              <w:szCs w:val="14"/>
            </w:rPr>
            <w:t xml:space="preserve"> / </w:t>
          </w: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TIME \@ "HH:mm:ss" </w:instrText>
          </w:r>
          <w:r w:rsidRPr="00187904">
            <w:rPr>
              <w:szCs w:val="14"/>
            </w:rPr>
            <w:fldChar w:fldCharType="separate"/>
          </w:r>
          <w:r w:rsidR="00564AA5">
            <w:rPr>
              <w:noProof/>
              <w:szCs w:val="14"/>
            </w:rPr>
            <w:t>08:26:44</w:t>
          </w:r>
          <w:r w:rsidRPr="00187904">
            <w:rPr>
              <w:noProof/>
              <w:szCs w:val="14"/>
            </w:rPr>
            <w:fldChar w:fldCharType="end"/>
          </w:r>
        </w:p>
      </w:tc>
      <w:tc>
        <w:tcPr>
          <w:tcW w:w="2976" w:type="dxa"/>
          <w:vMerge/>
        </w:tcPr>
        <w:p w14:paraId="08362E7B" w14:textId="77777777" w:rsidR="00D50564" w:rsidRDefault="00D50564" w:rsidP="00B82375">
          <w:pPr>
            <w:pStyle w:val="Footer"/>
          </w:pPr>
        </w:p>
      </w:tc>
    </w:tr>
  </w:tbl>
  <w:p w14:paraId="599AE6CE" w14:textId="77777777" w:rsidR="00D50564" w:rsidRPr="00B82375" w:rsidRDefault="00D50564" w:rsidP="00B823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FA059" w14:textId="77777777" w:rsidR="008C7356" w:rsidRDefault="008C7356">
      <w:r>
        <w:separator/>
      </w:r>
    </w:p>
  </w:footnote>
  <w:footnote w:type="continuationSeparator" w:id="0">
    <w:p w14:paraId="192BE13C" w14:textId="77777777" w:rsidR="008C7356" w:rsidRDefault="008C73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81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54"/>
      <w:gridCol w:w="3402"/>
      <w:gridCol w:w="4225"/>
    </w:tblGrid>
    <w:tr w:rsidR="00D50564" w14:paraId="12196C89" w14:textId="77777777" w:rsidTr="00D50564">
      <w:tc>
        <w:tcPr>
          <w:tcW w:w="2154" w:type="dxa"/>
        </w:tcPr>
        <w:p w14:paraId="43CD3A46" w14:textId="77777777" w:rsidR="00D50564" w:rsidRPr="00B82375" w:rsidRDefault="00D50564" w:rsidP="00B82375">
          <w:pPr>
            <w:pStyle w:val="Header"/>
            <w:jc w:val="left"/>
            <w:rPr>
              <w:sz w:val="20"/>
              <w:szCs w:val="20"/>
            </w:rPr>
          </w:pPr>
          <w:r w:rsidRPr="00B82375">
            <w:rPr>
              <w:sz w:val="20"/>
              <w:szCs w:val="20"/>
            </w:rPr>
            <w:t>ENGAGE</w:t>
          </w:r>
        </w:p>
        <w:p w14:paraId="334157F6" w14:textId="77777777" w:rsidR="00D50564" w:rsidRPr="00B82375" w:rsidRDefault="00D50564" w:rsidP="00B82375">
          <w:pPr>
            <w:pStyle w:val="Header"/>
            <w:jc w:val="left"/>
            <w:rPr>
              <w:sz w:val="20"/>
              <w:szCs w:val="20"/>
            </w:rPr>
          </w:pPr>
          <w:r w:rsidRPr="00B82375">
            <w:rPr>
              <w:sz w:val="20"/>
              <w:szCs w:val="20"/>
            </w:rPr>
            <w:t>ENLIGHTEN</w:t>
          </w:r>
        </w:p>
        <w:p w14:paraId="6CD84B9C" w14:textId="77777777" w:rsidR="00D50564" w:rsidRPr="00B82375" w:rsidRDefault="00D50564" w:rsidP="00B82375">
          <w:pPr>
            <w:pStyle w:val="Header"/>
            <w:jc w:val="left"/>
            <w:rPr>
              <w:sz w:val="20"/>
              <w:szCs w:val="20"/>
            </w:rPr>
          </w:pPr>
          <w:r w:rsidRPr="00B82375">
            <w:rPr>
              <w:sz w:val="20"/>
              <w:szCs w:val="20"/>
            </w:rPr>
            <w:t>EMPOWER</w:t>
          </w:r>
        </w:p>
      </w:tc>
      <w:tc>
        <w:tcPr>
          <w:tcW w:w="3402" w:type="dxa"/>
        </w:tcPr>
        <w:p w14:paraId="40D9984F" w14:textId="77777777" w:rsidR="00D50564" w:rsidRPr="004972EE" w:rsidRDefault="00D50564" w:rsidP="00B82375">
          <w:pPr>
            <w:pStyle w:val="Header"/>
            <w:jc w:val="left"/>
            <w:rPr>
              <w:szCs w:val="18"/>
            </w:rPr>
          </w:pPr>
        </w:p>
      </w:tc>
      <w:tc>
        <w:tcPr>
          <w:tcW w:w="4225" w:type="dxa"/>
        </w:tcPr>
        <w:p w14:paraId="76B4D341" w14:textId="77777777" w:rsidR="00D50564" w:rsidRDefault="00D50564" w:rsidP="00B82375">
          <w:pPr>
            <w:pStyle w:val="Header"/>
            <w:jc w:val="right"/>
          </w:pPr>
          <w:r>
            <w:rPr>
              <w:noProof/>
              <w:szCs w:val="18"/>
              <w:lang w:val="x-none" w:eastAsia="x-none"/>
            </w:rPr>
            <w:drawing>
              <wp:inline distT="0" distB="0" distL="0" distR="0" wp14:anchorId="32C0C150" wp14:editId="27C4DD5A">
                <wp:extent cx="1461600" cy="432000"/>
                <wp:effectExtent l="0" t="0" r="5715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EducoreServices_Logotype_CORE_CROP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16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4658A6D" w14:textId="77777777" w:rsidR="00D50564" w:rsidRPr="00B82375" w:rsidRDefault="00D50564" w:rsidP="00B82375">
    <w:pPr>
      <w:pStyle w:val="Header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10" w:type="dxa"/>
      <w:tblInd w:w="-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41"/>
      <w:gridCol w:w="3402"/>
      <w:gridCol w:w="4367"/>
    </w:tblGrid>
    <w:tr w:rsidR="00D50564" w14:paraId="52CA6827" w14:textId="77777777" w:rsidTr="00D50564">
      <w:trPr>
        <w:trHeight w:val="1244"/>
      </w:trPr>
      <w:tc>
        <w:tcPr>
          <w:tcW w:w="1941" w:type="dxa"/>
        </w:tcPr>
        <w:p w14:paraId="0CA81E5A" w14:textId="77777777" w:rsidR="00D50564" w:rsidRPr="004972EE" w:rsidRDefault="00D50564" w:rsidP="00B82375">
          <w:pPr>
            <w:pStyle w:val="Header"/>
            <w:jc w:val="left"/>
            <w:rPr>
              <w:sz w:val="24"/>
              <w:szCs w:val="24"/>
            </w:rPr>
          </w:pPr>
          <w:r w:rsidRPr="004972EE">
            <w:rPr>
              <w:sz w:val="24"/>
              <w:szCs w:val="24"/>
            </w:rPr>
            <w:t>ENGAGE</w:t>
          </w:r>
        </w:p>
        <w:p w14:paraId="28A1113A" w14:textId="77777777" w:rsidR="00D50564" w:rsidRPr="004972EE" w:rsidRDefault="00D50564" w:rsidP="00B82375">
          <w:pPr>
            <w:pStyle w:val="Header"/>
            <w:jc w:val="left"/>
            <w:rPr>
              <w:sz w:val="24"/>
              <w:szCs w:val="24"/>
            </w:rPr>
          </w:pPr>
          <w:r w:rsidRPr="004972EE">
            <w:rPr>
              <w:sz w:val="24"/>
              <w:szCs w:val="24"/>
            </w:rPr>
            <w:t>ENLIGHTEN</w:t>
          </w:r>
        </w:p>
        <w:p w14:paraId="461EB031" w14:textId="77777777" w:rsidR="00D50564" w:rsidRPr="004972EE" w:rsidRDefault="00D50564" w:rsidP="00B82375">
          <w:pPr>
            <w:pStyle w:val="Header"/>
            <w:jc w:val="left"/>
            <w:rPr>
              <w:sz w:val="24"/>
              <w:szCs w:val="24"/>
            </w:rPr>
          </w:pPr>
          <w:r w:rsidRPr="004972EE">
            <w:rPr>
              <w:sz w:val="24"/>
              <w:szCs w:val="24"/>
            </w:rPr>
            <w:t>EMPOWER</w:t>
          </w:r>
        </w:p>
      </w:tc>
      <w:tc>
        <w:tcPr>
          <w:tcW w:w="3402" w:type="dxa"/>
        </w:tcPr>
        <w:p w14:paraId="225A24A4" w14:textId="77777777" w:rsidR="00D50564" w:rsidRPr="004972EE" w:rsidRDefault="00D50564" w:rsidP="00B82375">
          <w:pPr>
            <w:pStyle w:val="Header"/>
            <w:jc w:val="left"/>
            <w:rPr>
              <w:szCs w:val="18"/>
            </w:rPr>
          </w:pPr>
          <w:r w:rsidRPr="004972EE">
            <w:rPr>
              <w:szCs w:val="18"/>
            </w:rPr>
            <w:t>Educore Services</w:t>
          </w:r>
        </w:p>
        <w:p w14:paraId="773C5D13" w14:textId="77777777" w:rsidR="00D50564" w:rsidRPr="004972EE" w:rsidRDefault="00D50564" w:rsidP="00B82375">
          <w:pPr>
            <w:pStyle w:val="Header"/>
            <w:jc w:val="left"/>
            <w:rPr>
              <w:szCs w:val="18"/>
            </w:rPr>
          </w:pPr>
          <w:r w:rsidRPr="004972EE">
            <w:rPr>
              <w:szCs w:val="18"/>
            </w:rPr>
            <w:t>PO Box 110506</w:t>
          </w:r>
        </w:p>
        <w:p w14:paraId="61CB9644" w14:textId="77777777" w:rsidR="00D50564" w:rsidRPr="004972EE" w:rsidRDefault="00D50564" w:rsidP="00B82375">
          <w:pPr>
            <w:pStyle w:val="Header"/>
            <w:jc w:val="left"/>
            <w:rPr>
              <w:szCs w:val="18"/>
            </w:rPr>
          </w:pPr>
          <w:r w:rsidRPr="004972EE">
            <w:rPr>
              <w:szCs w:val="18"/>
            </w:rPr>
            <w:t>Solwezi, Zambia</w:t>
          </w:r>
        </w:p>
        <w:p w14:paraId="5A508BFD" w14:textId="59D2A053" w:rsidR="00D50564" w:rsidRPr="004972EE" w:rsidRDefault="00D50564" w:rsidP="00B82375">
          <w:pPr>
            <w:pStyle w:val="Header"/>
            <w:jc w:val="left"/>
            <w:rPr>
              <w:szCs w:val="18"/>
            </w:rPr>
          </w:pPr>
          <w:r>
            <w:rPr>
              <w:szCs w:val="18"/>
            </w:rPr>
            <w:t>Telephone: +260 96</w:t>
          </w:r>
          <w:r w:rsidR="00564AA5">
            <w:rPr>
              <w:szCs w:val="18"/>
            </w:rPr>
            <w:t xml:space="preserve"> 84 94 049</w:t>
          </w:r>
        </w:p>
        <w:p w14:paraId="5F174838" w14:textId="77777777" w:rsidR="00D50564" w:rsidRPr="004972EE" w:rsidRDefault="00D50564" w:rsidP="00B82375">
          <w:pPr>
            <w:pStyle w:val="Header"/>
            <w:jc w:val="left"/>
            <w:rPr>
              <w:szCs w:val="18"/>
            </w:rPr>
          </w:pPr>
          <w:r w:rsidRPr="004972EE">
            <w:rPr>
              <w:szCs w:val="18"/>
            </w:rPr>
            <w:t>enquiry@educoreservices.com</w:t>
          </w:r>
        </w:p>
        <w:p w14:paraId="1B3A67FC" w14:textId="77777777" w:rsidR="00D50564" w:rsidRPr="004972EE" w:rsidRDefault="00D50564" w:rsidP="00B82375">
          <w:pPr>
            <w:pStyle w:val="Header"/>
            <w:jc w:val="left"/>
            <w:rPr>
              <w:szCs w:val="18"/>
            </w:rPr>
          </w:pPr>
          <w:r>
            <w:rPr>
              <w:szCs w:val="18"/>
            </w:rPr>
            <w:t>www.</w:t>
          </w:r>
          <w:r w:rsidRPr="004972EE">
            <w:rPr>
              <w:szCs w:val="18"/>
            </w:rPr>
            <w:t>educoreservices.com</w:t>
          </w:r>
        </w:p>
      </w:tc>
      <w:tc>
        <w:tcPr>
          <w:tcW w:w="4367" w:type="dxa"/>
        </w:tcPr>
        <w:p w14:paraId="2AB3E7A5" w14:textId="77777777" w:rsidR="00D50564" w:rsidRDefault="00D50564" w:rsidP="00B82375">
          <w:pPr>
            <w:pStyle w:val="Header"/>
            <w:jc w:val="right"/>
          </w:pPr>
          <w:r>
            <w:rPr>
              <w:noProof/>
              <w:lang w:val="x-none" w:eastAsia="x-none"/>
            </w:rPr>
            <w:drawing>
              <wp:inline distT="0" distB="0" distL="0" distR="0" wp14:anchorId="466C7D84" wp14:editId="4B181728">
                <wp:extent cx="2678400" cy="792000"/>
                <wp:effectExtent l="0" t="0" r="8255" b="825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EducoreServices_Logotype_CORE_CROP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78400" cy="7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A0A7763" w14:textId="77777777" w:rsidR="00D50564" w:rsidRPr="00B82375" w:rsidRDefault="00D50564" w:rsidP="00B82375">
    <w:pPr>
      <w:pStyle w:val="Header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3E57"/>
    <w:multiLevelType w:val="hybridMultilevel"/>
    <w:tmpl w:val="AA4EFA78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9159B6"/>
    <w:multiLevelType w:val="singleLevel"/>
    <w:tmpl w:val="98B4C7C0"/>
    <w:lvl w:ilvl="0">
      <w:start w:val="1"/>
      <w:numFmt w:val="bullet"/>
      <w:lvlText w:val="-"/>
      <w:lvlJc w:val="left"/>
      <w:pPr>
        <w:tabs>
          <w:tab w:val="num" w:pos="1494"/>
        </w:tabs>
        <w:ind w:left="1418" w:hanging="284"/>
      </w:pPr>
      <w:rPr>
        <w:sz w:val="16"/>
      </w:rPr>
    </w:lvl>
  </w:abstractNum>
  <w:abstractNum w:abstractNumId="2" w15:restartNumberingAfterBreak="0">
    <w:nsid w:val="0FC36961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" w15:restartNumberingAfterBreak="0">
    <w:nsid w:val="1165766F"/>
    <w:multiLevelType w:val="singleLevel"/>
    <w:tmpl w:val="CED09714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4" w15:restartNumberingAfterBreak="0">
    <w:nsid w:val="12DA7BE5"/>
    <w:multiLevelType w:val="singleLevel"/>
    <w:tmpl w:val="42261D56"/>
    <w:lvl w:ilvl="0">
      <w:start w:val="1"/>
      <w:numFmt w:val="bullet"/>
      <w:lvlText w:val="-"/>
      <w:lvlJc w:val="left"/>
      <w:pPr>
        <w:tabs>
          <w:tab w:val="num" w:pos="1494"/>
        </w:tabs>
        <w:ind w:left="1418" w:hanging="284"/>
      </w:pPr>
      <w:rPr>
        <w:sz w:val="16"/>
      </w:rPr>
    </w:lvl>
  </w:abstractNum>
  <w:abstractNum w:abstractNumId="5" w15:restartNumberingAfterBreak="0">
    <w:nsid w:val="16630182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6" w15:restartNumberingAfterBreak="0">
    <w:nsid w:val="177354C3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7" w15:restartNumberingAfterBreak="0">
    <w:nsid w:val="17875ABA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8" w15:restartNumberingAfterBreak="0">
    <w:nsid w:val="1E4A2525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9" w15:restartNumberingAfterBreak="0">
    <w:nsid w:val="21212174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0" w15:restartNumberingAfterBreak="0">
    <w:nsid w:val="237C1310"/>
    <w:multiLevelType w:val="singleLevel"/>
    <w:tmpl w:val="F59CE712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11" w15:restartNumberingAfterBreak="0">
    <w:nsid w:val="24C97145"/>
    <w:multiLevelType w:val="singleLevel"/>
    <w:tmpl w:val="FE324BBA"/>
    <w:lvl w:ilvl="0">
      <w:start w:val="1"/>
      <w:numFmt w:val="bullet"/>
      <w:lvlText w:val="-"/>
      <w:lvlJc w:val="left"/>
      <w:pPr>
        <w:tabs>
          <w:tab w:val="num" w:pos="927"/>
        </w:tabs>
        <w:ind w:left="851" w:hanging="284"/>
      </w:pPr>
      <w:rPr>
        <w:sz w:val="16"/>
      </w:rPr>
    </w:lvl>
  </w:abstractNum>
  <w:abstractNum w:abstractNumId="12" w15:restartNumberingAfterBreak="0">
    <w:nsid w:val="28F452C0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3" w15:restartNumberingAfterBreak="0">
    <w:nsid w:val="2EEA0D55"/>
    <w:multiLevelType w:val="singleLevel"/>
    <w:tmpl w:val="FF7011D8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14" w15:restartNumberingAfterBreak="0">
    <w:nsid w:val="2F7B2BC6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5" w15:restartNumberingAfterBreak="0">
    <w:nsid w:val="315D753C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6" w15:restartNumberingAfterBreak="0">
    <w:nsid w:val="33E75D02"/>
    <w:multiLevelType w:val="singleLevel"/>
    <w:tmpl w:val="FBFEC99C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17" w15:restartNumberingAfterBreak="0">
    <w:nsid w:val="35D86069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8" w15:restartNumberingAfterBreak="0">
    <w:nsid w:val="3F277C5D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9" w15:restartNumberingAfterBreak="0">
    <w:nsid w:val="402D47C6"/>
    <w:multiLevelType w:val="singleLevel"/>
    <w:tmpl w:val="2D2A227E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20" w15:restartNumberingAfterBreak="0">
    <w:nsid w:val="4130075B"/>
    <w:multiLevelType w:val="hybridMultilevel"/>
    <w:tmpl w:val="CD3C128C"/>
    <w:lvl w:ilvl="0" w:tplc="3009000F">
      <w:start w:val="1"/>
      <w:numFmt w:val="decimal"/>
      <w:lvlText w:val="%1."/>
      <w:lvlJc w:val="left"/>
      <w:pPr>
        <w:ind w:left="720" w:hanging="360"/>
      </w:p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502EBF"/>
    <w:multiLevelType w:val="singleLevel"/>
    <w:tmpl w:val="E690AEA2"/>
    <w:lvl w:ilvl="0">
      <w:start w:val="1"/>
      <w:numFmt w:val="bullet"/>
      <w:lvlText w:val="-"/>
      <w:lvlJc w:val="left"/>
      <w:pPr>
        <w:tabs>
          <w:tab w:val="num" w:pos="1494"/>
        </w:tabs>
        <w:ind w:left="1418" w:hanging="284"/>
      </w:pPr>
      <w:rPr>
        <w:sz w:val="16"/>
      </w:rPr>
    </w:lvl>
  </w:abstractNum>
  <w:abstractNum w:abstractNumId="22" w15:restartNumberingAfterBreak="0">
    <w:nsid w:val="47302E72"/>
    <w:multiLevelType w:val="singleLevel"/>
    <w:tmpl w:val="AB3C9D36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23" w15:restartNumberingAfterBreak="0">
    <w:nsid w:val="4CFF153C"/>
    <w:multiLevelType w:val="hybridMultilevel"/>
    <w:tmpl w:val="AA4EFA7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3" w:tplc="0407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EE62081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5" w15:restartNumberingAfterBreak="0">
    <w:nsid w:val="5A5B0E29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6" w15:restartNumberingAfterBreak="0">
    <w:nsid w:val="5A7A538E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7" w15:restartNumberingAfterBreak="0">
    <w:nsid w:val="5BBD269E"/>
    <w:multiLevelType w:val="singleLevel"/>
    <w:tmpl w:val="F49CB6BA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28" w15:restartNumberingAfterBreak="0">
    <w:nsid w:val="61277145"/>
    <w:multiLevelType w:val="singleLevel"/>
    <w:tmpl w:val="AF607A96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29" w15:restartNumberingAfterBreak="0">
    <w:nsid w:val="65907FDD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0" w15:restartNumberingAfterBreak="0">
    <w:nsid w:val="70A535F8"/>
    <w:multiLevelType w:val="singleLevel"/>
    <w:tmpl w:val="EA30FC2E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31" w15:restartNumberingAfterBreak="0">
    <w:nsid w:val="71EF2139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2" w15:restartNumberingAfterBreak="0">
    <w:nsid w:val="77610D2E"/>
    <w:multiLevelType w:val="singleLevel"/>
    <w:tmpl w:val="641867C0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33" w15:restartNumberingAfterBreak="0">
    <w:nsid w:val="789130FF"/>
    <w:multiLevelType w:val="singleLevel"/>
    <w:tmpl w:val="99921E68"/>
    <w:lvl w:ilvl="0">
      <w:start w:val="1"/>
      <w:numFmt w:val="bullet"/>
      <w:lvlText w:val="-"/>
      <w:lvlJc w:val="left"/>
      <w:pPr>
        <w:tabs>
          <w:tab w:val="num" w:pos="927"/>
        </w:tabs>
        <w:ind w:left="851" w:hanging="284"/>
      </w:pPr>
      <w:rPr>
        <w:sz w:val="16"/>
      </w:rPr>
    </w:lvl>
  </w:abstractNum>
  <w:abstractNum w:abstractNumId="34" w15:restartNumberingAfterBreak="0">
    <w:nsid w:val="7DE80C3F"/>
    <w:multiLevelType w:val="singleLevel"/>
    <w:tmpl w:val="912A8424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35" w15:restartNumberingAfterBreak="0">
    <w:nsid w:val="7E817266"/>
    <w:multiLevelType w:val="singleLevel"/>
    <w:tmpl w:val="B832D28C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num w:numId="1" w16cid:durableId="1188442974">
    <w:abstractNumId w:val="33"/>
  </w:num>
  <w:num w:numId="2" w16cid:durableId="140656243">
    <w:abstractNumId w:val="13"/>
  </w:num>
  <w:num w:numId="3" w16cid:durableId="1020081058">
    <w:abstractNumId w:val="16"/>
  </w:num>
  <w:num w:numId="4" w16cid:durableId="1091662071">
    <w:abstractNumId w:val="21"/>
  </w:num>
  <w:num w:numId="5" w16cid:durableId="2123069075">
    <w:abstractNumId w:val="30"/>
  </w:num>
  <w:num w:numId="6" w16cid:durableId="550114431">
    <w:abstractNumId w:val="10"/>
  </w:num>
  <w:num w:numId="7" w16cid:durableId="386880358">
    <w:abstractNumId w:val="4"/>
  </w:num>
  <w:num w:numId="8" w16cid:durableId="745499259">
    <w:abstractNumId w:val="27"/>
  </w:num>
  <w:num w:numId="9" w16cid:durableId="1069225996">
    <w:abstractNumId w:val="34"/>
  </w:num>
  <w:num w:numId="10" w16cid:durableId="1863470265">
    <w:abstractNumId w:val="11"/>
  </w:num>
  <w:num w:numId="11" w16cid:durableId="1809928969">
    <w:abstractNumId w:val="1"/>
  </w:num>
  <w:num w:numId="12" w16cid:durableId="1801803629">
    <w:abstractNumId w:val="22"/>
  </w:num>
  <w:num w:numId="13" w16cid:durableId="1244224033">
    <w:abstractNumId w:val="3"/>
  </w:num>
  <w:num w:numId="14" w16cid:durableId="1923682065">
    <w:abstractNumId w:val="32"/>
  </w:num>
  <w:num w:numId="15" w16cid:durableId="742264147">
    <w:abstractNumId w:val="28"/>
  </w:num>
  <w:num w:numId="16" w16cid:durableId="1269123215">
    <w:abstractNumId w:val="19"/>
  </w:num>
  <w:num w:numId="17" w16cid:durableId="1228496095">
    <w:abstractNumId w:val="35"/>
  </w:num>
  <w:num w:numId="18" w16cid:durableId="631718403">
    <w:abstractNumId w:val="18"/>
  </w:num>
  <w:num w:numId="19" w16cid:durableId="1384863865">
    <w:abstractNumId w:val="2"/>
  </w:num>
  <w:num w:numId="20" w16cid:durableId="348144432">
    <w:abstractNumId w:val="6"/>
  </w:num>
  <w:num w:numId="21" w16cid:durableId="1087267049">
    <w:abstractNumId w:val="14"/>
  </w:num>
  <w:num w:numId="22" w16cid:durableId="1962880235">
    <w:abstractNumId w:val="31"/>
  </w:num>
  <w:num w:numId="23" w16cid:durableId="350910962">
    <w:abstractNumId w:val="25"/>
  </w:num>
  <w:num w:numId="24" w16cid:durableId="104159361">
    <w:abstractNumId w:val="26"/>
  </w:num>
  <w:num w:numId="25" w16cid:durableId="2145460996">
    <w:abstractNumId w:val="15"/>
  </w:num>
  <w:num w:numId="26" w16cid:durableId="938371398">
    <w:abstractNumId w:val="8"/>
  </w:num>
  <w:num w:numId="27" w16cid:durableId="44334372">
    <w:abstractNumId w:val="29"/>
  </w:num>
  <w:num w:numId="28" w16cid:durableId="815729575">
    <w:abstractNumId w:val="24"/>
  </w:num>
  <w:num w:numId="29" w16cid:durableId="2000232609">
    <w:abstractNumId w:val="12"/>
  </w:num>
  <w:num w:numId="30" w16cid:durableId="381321112">
    <w:abstractNumId w:val="5"/>
  </w:num>
  <w:num w:numId="31" w16cid:durableId="1618946014">
    <w:abstractNumId w:val="17"/>
  </w:num>
  <w:num w:numId="32" w16cid:durableId="847448915">
    <w:abstractNumId w:val="7"/>
  </w:num>
  <w:num w:numId="33" w16cid:durableId="1649095128">
    <w:abstractNumId w:val="9"/>
  </w:num>
  <w:num w:numId="34" w16cid:durableId="227158658">
    <w:abstractNumId w:val="0"/>
  </w:num>
  <w:num w:numId="35" w16cid:durableId="1936328288">
    <w:abstractNumId w:val="23"/>
  </w:num>
  <w:num w:numId="36" w16cid:durableId="128214736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EFB"/>
    <w:rsid w:val="00006CE5"/>
    <w:rsid w:val="00013B9A"/>
    <w:rsid w:val="00015738"/>
    <w:rsid w:val="00023E85"/>
    <w:rsid w:val="000310C5"/>
    <w:rsid w:val="000377A8"/>
    <w:rsid w:val="00055B4E"/>
    <w:rsid w:val="000661F4"/>
    <w:rsid w:val="0007531D"/>
    <w:rsid w:val="000918A5"/>
    <w:rsid w:val="00091D14"/>
    <w:rsid w:val="000A1CAD"/>
    <w:rsid w:val="000C5D0C"/>
    <w:rsid w:val="000E2266"/>
    <w:rsid w:val="000F4FF0"/>
    <w:rsid w:val="001037E2"/>
    <w:rsid w:val="00103939"/>
    <w:rsid w:val="001039A6"/>
    <w:rsid w:val="00106F58"/>
    <w:rsid w:val="0011149A"/>
    <w:rsid w:val="00117493"/>
    <w:rsid w:val="0012510F"/>
    <w:rsid w:val="00127AE8"/>
    <w:rsid w:val="001359A9"/>
    <w:rsid w:val="00140912"/>
    <w:rsid w:val="00141A10"/>
    <w:rsid w:val="001436E8"/>
    <w:rsid w:val="00146A14"/>
    <w:rsid w:val="001522F3"/>
    <w:rsid w:val="0016080B"/>
    <w:rsid w:val="00166F4E"/>
    <w:rsid w:val="00167263"/>
    <w:rsid w:val="0017042A"/>
    <w:rsid w:val="0017644E"/>
    <w:rsid w:val="0018335C"/>
    <w:rsid w:val="0019649B"/>
    <w:rsid w:val="001C5999"/>
    <w:rsid w:val="001C66A0"/>
    <w:rsid w:val="001F0B7E"/>
    <w:rsid w:val="001F0DDA"/>
    <w:rsid w:val="0020225A"/>
    <w:rsid w:val="00232CAE"/>
    <w:rsid w:val="00233F61"/>
    <w:rsid w:val="0023780C"/>
    <w:rsid w:val="00255957"/>
    <w:rsid w:val="00262068"/>
    <w:rsid w:val="002673E1"/>
    <w:rsid w:val="0027536D"/>
    <w:rsid w:val="0027697F"/>
    <w:rsid w:val="0029038C"/>
    <w:rsid w:val="0030498A"/>
    <w:rsid w:val="00311485"/>
    <w:rsid w:val="00312954"/>
    <w:rsid w:val="0032028E"/>
    <w:rsid w:val="00325D54"/>
    <w:rsid w:val="003349B9"/>
    <w:rsid w:val="003373C0"/>
    <w:rsid w:val="0036091F"/>
    <w:rsid w:val="00367612"/>
    <w:rsid w:val="00381D7C"/>
    <w:rsid w:val="00382258"/>
    <w:rsid w:val="003906B7"/>
    <w:rsid w:val="00393821"/>
    <w:rsid w:val="003A5FA7"/>
    <w:rsid w:val="003B2761"/>
    <w:rsid w:val="003C0DB0"/>
    <w:rsid w:val="003D2065"/>
    <w:rsid w:val="003D772C"/>
    <w:rsid w:val="003E3A36"/>
    <w:rsid w:val="003F59B0"/>
    <w:rsid w:val="00414B44"/>
    <w:rsid w:val="00417251"/>
    <w:rsid w:val="00437757"/>
    <w:rsid w:val="00465742"/>
    <w:rsid w:val="00471E12"/>
    <w:rsid w:val="00474B68"/>
    <w:rsid w:val="00487CA6"/>
    <w:rsid w:val="00490389"/>
    <w:rsid w:val="00490D5F"/>
    <w:rsid w:val="004A1472"/>
    <w:rsid w:val="004A2D5F"/>
    <w:rsid w:val="004D0DEF"/>
    <w:rsid w:val="004D3A7F"/>
    <w:rsid w:val="004D7956"/>
    <w:rsid w:val="004E2374"/>
    <w:rsid w:val="004E7384"/>
    <w:rsid w:val="00514F89"/>
    <w:rsid w:val="00544E82"/>
    <w:rsid w:val="00556B35"/>
    <w:rsid w:val="00564AA5"/>
    <w:rsid w:val="0057594F"/>
    <w:rsid w:val="00596897"/>
    <w:rsid w:val="00596C64"/>
    <w:rsid w:val="0059731D"/>
    <w:rsid w:val="005A6037"/>
    <w:rsid w:val="005A67C4"/>
    <w:rsid w:val="005B149F"/>
    <w:rsid w:val="005C2DD7"/>
    <w:rsid w:val="005C5C12"/>
    <w:rsid w:val="005F58CB"/>
    <w:rsid w:val="00632599"/>
    <w:rsid w:val="006365D6"/>
    <w:rsid w:val="006372D6"/>
    <w:rsid w:val="006465CD"/>
    <w:rsid w:val="00653E5F"/>
    <w:rsid w:val="00656226"/>
    <w:rsid w:val="00665949"/>
    <w:rsid w:val="00673FF7"/>
    <w:rsid w:val="00675BAE"/>
    <w:rsid w:val="00680C7E"/>
    <w:rsid w:val="00681898"/>
    <w:rsid w:val="006872D1"/>
    <w:rsid w:val="00687343"/>
    <w:rsid w:val="00687E09"/>
    <w:rsid w:val="006A601D"/>
    <w:rsid w:val="006B07B9"/>
    <w:rsid w:val="006B43BC"/>
    <w:rsid w:val="006B7B04"/>
    <w:rsid w:val="006E0BF6"/>
    <w:rsid w:val="006E1086"/>
    <w:rsid w:val="00745A02"/>
    <w:rsid w:val="00746341"/>
    <w:rsid w:val="00752FC8"/>
    <w:rsid w:val="007856A6"/>
    <w:rsid w:val="0078580A"/>
    <w:rsid w:val="00790E01"/>
    <w:rsid w:val="007A74EE"/>
    <w:rsid w:val="007B1C3D"/>
    <w:rsid w:val="007B2702"/>
    <w:rsid w:val="007B4D05"/>
    <w:rsid w:val="007E2047"/>
    <w:rsid w:val="008024B4"/>
    <w:rsid w:val="00821C73"/>
    <w:rsid w:val="0083454A"/>
    <w:rsid w:val="008504A7"/>
    <w:rsid w:val="0085150D"/>
    <w:rsid w:val="0087121A"/>
    <w:rsid w:val="00876328"/>
    <w:rsid w:val="008766B4"/>
    <w:rsid w:val="00876AD4"/>
    <w:rsid w:val="008843DB"/>
    <w:rsid w:val="00885C5E"/>
    <w:rsid w:val="0088679C"/>
    <w:rsid w:val="00890E61"/>
    <w:rsid w:val="008A3E34"/>
    <w:rsid w:val="008A79C1"/>
    <w:rsid w:val="008B2C72"/>
    <w:rsid w:val="008B32AF"/>
    <w:rsid w:val="008B4B56"/>
    <w:rsid w:val="008B4B7D"/>
    <w:rsid w:val="008C7356"/>
    <w:rsid w:val="008E271F"/>
    <w:rsid w:val="008E30EC"/>
    <w:rsid w:val="008E3843"/>
    <w:rsid w:val="008F3ACF"/>
    <w:rsid w:val="009011D4"/>
    <w:rsid w:val="009322C9"/>
    <w:rsid w:val="009475F4"/>
    <w:rsid w:val="00950550"/>
    <w:rsid w:val="00953101"/>
    <w:rsid w:val="00986B3F"/>
    <w:rsid w:val="009875F0"/>
    <w:rsid w:val="00993D7B"/>
    <w:rsid w:val="009A3475"/>
    <w:rsid w:val="009B6E10"/>
    <w:rsid w:val="009C17D6"/>
    <w:rsid w:val="009C2805"/>
    <w:rsid w:val="00A03280"/>
    <w:rsid w:val="00A22738"/>
    <w:rsid w:val="00A31A43"/>
    <w:rsid w:val="00A353C8"/>
    <w:rsid w:val="00A46394"/>
    <w:rsid w:val="00A46DC3"/>
    <w:rsid w:val="00A5384E"/>
    <w:rsid w:val="00A54DC7"/>
    <w:rsid w:val="00A55121"/>
    <w:rsid w:val="00A5531A"/>
    <w:rsid w:val="00A70863"/>
    <w:rsid w:val="00A709E8"/>
    <w:rsid w:val="00A93C1D"/>
    <w:rsid w:val="00B0042F"/>
    <w:rsid w:val="00B03C0E"/>
    <w:rsid w:val="00B049AB"/>
    <w:rsid w:val="00B104E1"/>
    <w:rsid w:val="00B10808"/>
    <w:rsid w:val="00B54D95"/>
    <w:rsid w:val="00B82375"/>
    <w:rsid w:val="00B870A6"/>
    <w:rsid w:val="00B976AB"/>
    <w:rsid w:val="00BB0F06"/>
    <w:rsid w:val="00BF1302"/>
    <w:rsid w:val="00BF4856"/>
    <w:rsid w:val="00BF5F47"/>
    <w:rsid w:val="00BF7089"/>
    <w:rsid w:val="00C136D8"/>
    <w:rsid w:val="00C24598"/>
    <w:rsid w:val="00C25DED"/>
    <w:rsid w:val="00C37A3E"/>
    <w:rsid w:val="00C421C9"/>
    <w:rsid w:val="00C62AF2"/>
    <w:rsid w:val="00C64627"/>
    <w:rsid w:val="00C753D8"/>
    <w:rsid w:val="00C974C1"/>
    <w:rsid w:val="00CA0337"/>
    <w:rsid w:val="00CB3C1F"/>
    <w:rsid w:val="00CC0CFB"/>
    <w:rsid w:val="00CC2948"/>
    <w:rsid w:val="00CE7D6B"/>
    <w:rsid w:val="00CF0575"/>
    <w:rsid w:val="00D04C05"/>
    <w:rsid w:val="00D1400D"/>
    <w:rsid w:val="00D23DA1"/>
    <w:rsid w:val="00D25832"/>
    <w:rsid w:val="00D50564"/>
    <w:rsid w:val="00D50DD1"/>
    <w:rsid w:val="00D56807"/>
    <w:rsid w:val="00D63874"/>
    <w:rsid w:val="00D7039D"/>
    <w:rsid w:val="00D74563"/>
    <w:rsid w:val="00D74F72"/>
    <w:rsid w:val="00D82B3F"/>
    <w:rsid w:val="00D8578B"/>
    <w:rsid w:val="00D87E1C"/>
    <w:rsid w:val="00D91F65"/>
    <w:rsid w:val="00DB2A53"/>
    <w:rsid w:val="00DB455C"/>
    <w:rsid w:val="00DB59A4"/>
    <w:rsid w:val="00DB759D"/>
    <w:rsid w:val="00DB7CA7"/>
    <w:rsid w:val="00DC44C1"/>
    <w:rsid w:val="00DC5F68"/>
    <w:rsid w:val="00DC645A"/>
    <w:rsid w:val="00DD2B34"/>
    <w:rsid w:val="00DF17A6"/>
    <w:rsid w:val="00E04E83"/>
    <w:rsid w:val="00EA515E"/>
    <w:rsid w:val="00EB0421"/>
    <w:rsid w:val="00EB7639"/>
    <w:rsid w:val="00EC6AF1"/>
    <w:rsid w:val="00ED19CF"/>
    <w:rsid w:val="00ED1E2E"/>
    <w:rsid w:val="00EE1594"/>
    <w:rsid w:val="00EF401A"/>
    <w:rsid w:val="00EF4858"/>
    <w:rsid w:val="00EF7EFB"/>
    <w:rsid w:val="00F13F99"/>
    <w:rsid w:val="00F206C6"/>
    <w:rsid w:val="00F25853"/>
    <w:rsid w:val="00F34B5C"/>
    <w:rsid w:val="00F43528"/>
    <w:rsid w:val="00F45EC5"/>
    <w:rsid w:val="00F534AC"/>
    <w:rsid w:val="00F54657"/>
    <w:rsid w:val="00F933F9"/>
    <w:rsid w:val="00FA25D5"/>
    <w:rsid w:val="00FD2180"/>
    <w:rsid w:val="00FE311A"/>
    <w:rsid w:val="00FE4487"/>
    <w:rsid w:val="00FF5DFE"/>
    <w:rsid w:val="00FF7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842539"/>
  <w15:docId w15:val="{2BB9559A-FE9E-45C5-9630-4E191B15A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before="240"/>
        <w:ind w:left="1134" w:hanging="1134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54657"/>
    <w:pPr>
      <w:ind w:left="0" w:firstLine="0"/>
    </w:pPr>
    <w:rPr>
      <w:rFonts w:ascii="Arial" w:hAnsi="Arial"/>
      <w:color w:val="595959" w:themeColor="text1" w:themeTint="A6"/>
      <w:szCs w:val="22"/>
      <w:lang w:val="en-GB"/>
    </w:rPr>
  </w:style>
  <w:style w:type="paragraph" w:styleId="Heading1">
    <w:name w:val="heading 1"/>
    <w:basedOn w:val="Normal"/>
    <w:next w:val="BodyText"/>
    <w:qFormat/>
    <w:rsid w:val="00232CAE"/>
    <w:pPr>
      <w:keepNext/>
      <w:spacing w:before="480"/>
      <w:ind w:left="567" w:hanging="567"/>
      <w:outlineLvl w:val="0"/>
    </w:pPr>
    <w:rPr>
      <w:b/>
      <w:noProof/>
      <w:kern w:val="28"/>
    </w:rPr>
  </w:style>
  <w:style w:type="paragraph" w:styleId="Heading2">
    <w:name w:val="heading 2"/>
    <w:basedOn w:val="Normal"/>
    <w:next w:val="BodyText"/>
    <w:qFormat/>
    <w:rsid w:val="00FE311A"/>
    <w:pPr>
      <w:keepNext/>
      <w:spacing w:before="480"/>
      <w:ind w:left="567" w:hanging="567"/>
      <w:outlineLvl w:val="1"/>
    </w:pPr>
    <w:rPr>
      <w:b/>
      <w:noProof/>
    </w:rPr>
  </w:style>
  <w:style w:type="paragraph" w:styleId="Heading3">
    <w:name w:val="heading 3"/>
    <w:basedOn w:val="Normal"/>
    <w:next w:val="BodyText"/>
    <w:qFormat/>
    <w:rsid w:val="00FE311A"/>
    <w:pPr>
      <w:keepNext/>
      <w:spacing w:before="360"/>
      <w:ind w:left="567" w:hanging="567"/>
      <w:outlineLvl w:val="2"/>
    </w:pPr>
    <w:rPr>
      <w:noProof/>
    </w:rPr>
  </w:style>
  <w:style w:type="paragraph" w:styleId="Heading4">
    <w:name w:val="heading 4"/>
    <w:basedOn w:val="Normal"/>
    <w:next w:val="BodyText"/>
    <w:qFormat/>
    <w:rsid w:val="00FE311A"/>
    <w:pPr>
      <w:keepNext/>
      <w:tabs>
        <w:tab w:val="left" w:pos="1134"/>
      </w:tabs>
      <w:spacing w:before="360"/>
      <w:ind w:left="737" w:hanging="737"/>
      <w:outlineLvl w:val="3"/>
    </w:pPr>
  </w:style>
  <w:style w:type="paragraph" w:styleId="Heading5">
    <w:name w:val="heading 5"/>
    <w:basedOn w:val="Normal"/>
    <w:next w:val="BodyText"/>
    <w:qFormat/>
    <w:rsid w:val="00FE311A"/>
    <w:pPr>
      <w:keepNext/>
      <w:tabs>
        <w:tab w:val="left" w:pos="1134"/>
      </w:tabs>
      <w:spacing w:before="360"/>
      <w:outlineLvl w:val="4"/>
    </w:pPr>
  </w:style>
  <w:style w:type="paragraph" w:styleId="Heading6">
    <w:name w:val="heading 6"/>
    <w:basedOn w:val="Normal"/>
    <w:next w:val="BodyText"/>
    <w:rsid w:val="00FE311A"/>
    <w:pPr>
      <w:outlineLvl w:val="5"/>
    </w:pPr>
  </w:style>
  <w:style w:type="paragraph" w:styleId="Heading7">
    <w:name w:val="heading 7"/>
    <w:basedOn w:val="Normal"/>
    <w:next w:val="BodyText"/>
    <w:rsid w:val="00FE311A"/>
    <w:pPr>
      <w:outlineLvl w:val="6"/>
    </w:pPr>
  </w:style>
  <w:style w:type="paragraph" w:styleId="Heading8">
    <w:name w:val="heading 8"/>
    <w:basedOn w:val="Normal"/>
    <w:next w:val="Normal"/>
    <w:rsid w:val="00687E09"/>
    <w:pPr>
      <w:outlineLvl w:val="7"/>
    </w:pPr>
  </w:style>
  <w:style w:type="paragraph" w:styleId="Heading9">
    <w:name w:val="heading 9"/>
    <w:basedOn w:val="Normal"/>
    <w:next w:val="Normal"/>
    <w:rsid w:val="00FE311A"/>
    <w:pPr>
      <w:spacing w:after="6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B6E10"/>
    <w:rPr>
      <w:noProof/>
    </w:rPr>
  </w:style>
  <w:style w:type="paragraph" w:styleId="Header">
    <w:name w:val="header"/>
    <w:basedOn w:val="Normal"/>
    <w:link w:val="HeaderChar"/>
    <w:uiPriority w:val="99"/>
    <w:rsid w:val="00F54657"/>
    <w:pPr>
      <w:spacing w:before="0"/>
      <w:jc w:val="center"/>
    </w:pPr>
    <w:rPr>
      <w:sz w:val="18"/>
      <w:szCs w:val="12"/>
    </w:rPr>
  </w:style>
  <w:style w:type="paragraph" w:styleId="Footer">
    <w:name w:val="footer"/>
    <w:basedOn w:val="Normal"/>
    <w:link w:val="FooterChar"/>
    <w:rsid w:val="00953101"/>
    <w:pPr>
      <w:tabs>
        <w:tab w:val="center" w:pos="4820"/>
        <w:tab w:val="right" w:pos="9639"/>
      </w:tabs>
      <w:spacing w:before="0"/>
    </w:pPr>
    <w:rPr>
      <w:sz w:val="12"/>
      <w:szCs w:val="12"/>
    </w:rPr>
  </w:style>
  <w:style w:type="character" w:styleId="PageNumber">
    <w:name w:val="page number"/>
    <w:basedOn w:val="DefaultParagraphFont"/>
    <w:rsid w:val="00B82375"/>
    <w:rPr>
      <w:rFonts w:ascii="Arial" w:hAnsi="Arial"/>
      <w:color w:val="595959" w:themeColor="text1" w:themeTint="A6"/>
      <w:sz w:val="16"/>
      <w:szCs w:val="16"/>
    </w:rPr>
  </w:style>
  <w:style w:type="paragraph" w:styleId="Salutation">
    <w:name w:val="Salutation"/>
    <w:basedOn w:val="Normal"/>
    <w:next w:val="BodyText"/>
    <w:rsid w:val="00CC0CFB"/>
  </w:style>
  <w:style w:type="paragraph" w:customStyle="1" w:styleId="A1a">
    <w:name w:val="A1a"/>
    <w:basedOn w:val="Normal"/>
    <w:next w:val="A1b"/>
    <w:rsid w:val="00CC0CFB"/>
    <w:pPr>
      <w:tabs>
        <w:tab w:val="num" w:pos="567"/>
      </w:tabs>
      <w:ind w:left="567" w:hanging="567"/>
    </w:pPr>
    <w:rPr>
      <w:noProof/>
    </w:rPr>
  </w:style>
  <w:style w:type="paragraph" w:customStyle="1" w:styleId="A1b">
    <w:name w:val="A1b"/>
    <w:basedOn w:val="Normal"/>
    <w:rsid w:val="00687343"/>
    <w:pPr>
      <w:tabs>
        <w:tab w:val="num" w:pos="567"/>
      </w:tabs>
      <w:ind w:left="567" w:hanging="567"/>
    </w:pPr>
    <w:rPr>
      <w:noProof/>
    </w:rPr>
  </w:style>
  <w:style w:type="paragraph" w:customStyle="1" w:styleId="A2a">
    <w:name w:val="A2a"/>
    <w:basedOn w:val="Normal"/>
    <w:rsid w:val="00687343"/>
    <w:pPr>
      <w:tabs>
        <w:tab w:val="num" w:pos="1134"/>
      </w:tabs>
      <w:ind w:hanging="567"/>
    </w:pPr>
    <w:rPr>
      <w:noProof/>
    </w:rPr>
  </w:style>
  <w:style w:type="paragraph" w:customStyle="1" w:styleId="A2b">
    <w:name w:val="A2b"/>
    <w:basedOn w:val="Normal"/>
    <w:rsid w:val="00687343"/>
    <w:pPr>
      <w:tabs>
        <w:tab w:val="num" w:pos="1134"/>
      </w:tabs>
      <w:ind w:hanging="567"/>
    </w:pPr>
    <w:rPr>
      <w:noProof/>
    </w:rPr>
  </w:style>
  <w:style w:type="paragraph" w:customStyle="1" w:styleId="A3a">
    <w:name w:val="A3a"/>
    <w:basedOn w:val="Normal"/>
    <w:next w:val="A3b"/>
    <w:rsid w:val="00687343"/>
    <w:pPr>
      <w:tabs>
        <w:tab w:val="num" w:pos="1701"/>
      </w:tabs>
      <w:ind w:left="1701" w:hanging="567"/>
    </w:pPr>
    <w:rPr>
      <w:noProof/>
    </w:rPr>
  </w:style>
  <w:style w:type="paragraph" w:customStyle="1" w:styleId="A3b">
    <w:name w:val="A3b"/>
    <w:basedOn w:val="Normal"/>
    <w:rsid w:val="00687343"/>
    <w:pPr>
      <w:tabs>
        <w:tab w:val="num" w:pos="1701"/>
      </w:tabs>
      <w:ind w:left="1701" w:hanging="567"/>
    </w:pPr>
    <w:rPr>
      <w:noProof/>
    </w:rPr>
  </w:style>
  <w:style w:type="paragraph" w:styleId="MacroText">
    <w:name w:val="macro"/>
    <w:semiHidden/>
    <w:rsid w:val="00FE311A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  <w:lang w:val="en-GB" w:eastAsia="de-DE"/>
    </w:rPr>
  </w:style>
  <w:style w:type="table" w:styleId="TableGrid">
    <w:name w:val="Table Grid"/>
    <w:basedOn w:val="TableNormal"/>
    <w:rsid w:val="00CC0CFB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semiHidden/>
    <w:rsid w:val="00CC0CFB"/>
    <w:pPr>
      <w:tabs>
        <w:tab w:val="right" w:pos="9639"/>
      </w:tabs>
    </w:pPr>
  </w:style>
  <w:style w:type="character" w:styleId="Hyperlink">
    <w:name w:val="Hyperlink"/>
    <w:basedOn w:val="DefaultParagraphFont"/>
    <w:rsid w:val="00FE311A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687E09"/>
    <w:rPr>
      <w:rFonts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687E09"/>
    <w:rPr>
      <w:rFonts w:ascii="Arial" w:hAnsi="Arial" w:cs="Lucida Grande"/>
      <w:color w:val="595959" w:themeColor="text1" w:themeTint="A6"/>
      <w:sz w:val="18"/>
      <w:szCs w:val="18"/>
      <w:lang w:val="en-GB"/>
    </w:rPr>
  </w:style>
  <w:style w:type="character" w:customStyle="1" w:styleId="FooterChar">
    <w:name w:val="Footer Char"/>
    <w:basedOn w:val="DefaultParagraphFont"/>
    <w:link w:val="Footer"/>
    <w:rsid w:val="00953101"/>
    <w:rPr>
      <w:rFonts w:ascii="Arial" w:hAnsi="Arial"/>
      <w:color w:val="595959" w:themeColor="text1" w:themeTint="A6"/>
      <w:sz w:val="12"/>
      <w:szCs w:val="1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F54657"/>
    <w:rPr>
      <w:rFonts w:ascii="Arial" w:hAnsi="Arial"/>
      <w:color w:val="595959" w:themeColor="text1" w:themeTint="A6"/>
      <w:sz w:val="18"/>
      <w:szCs w:val="1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nka.ng'andwe\Dropbox\HR%20Documentation%20review\Day%20to%20day%20docs\2018%20revision\Application%20for%20Advanc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5cd65a-997e-4c10-a30a-0739aa9eddd1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C8C71CD4F96B40A337F21E2B88A9C1" ma:contentTypeVersion="14" ma:contentTypeDescription="Create a new document." ma:contentTypeScope="" ma:versionID="e866f6ee0a86065110ff7e4690315961">
  <xsd:schema xmlns:xsd="http://www.w3.org/2001/XMLSchema" xmlns:xs="http://www.w3.org/2001/XMLSchema" xmlns:p="http://schemas.microsoft.com/office/2006/metadata/properties" xmlns:ns2="ff5cd65a-997e-4c10-a30a-0739aa9eddd1" xmlns:ns3="7a9df4a0-0d70-4f54-abcb-dd43a587b676" targetNamespace="http://schemas.microsoft.com/office/2006/metadata/properties" ma:root="true" ma:fieldsID="5591aab102ffdb00d41321efeb125c5f" ns2:_="" ns3:_="">
    <xsd:import namespace="ff5cd65a-997e-4c10-a30a-0739aa9eddd1"/>
    <xsd:import namespace="7a9df4a0-0d70-4f54-abcb-dd43a587b6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cd65a-997e-4c10-a30a-0739aa9edd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667af5c4-7bb6-42f4-b499-9fec583fe8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9df4a0-0d70-4f54-abcb-dd43a587b676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6570DB-4075-44F4-BAD1-6A1748D9A807}">
  <ds:schemaRefs>
    <ds:schemaRef ds:uri="http://purl.org/dc/dcmitype/"/>
    <ds:schemaRef ds:uri="7a9df4a0-0d70-4f54-abcb-dd43a587b676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ff5cd65a-997e-4c10-a30a-0739aa9eddd1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7077C28F-2737-4F11-83D8-6111BAE4AEB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5184F21-286D-4386-988F-EA0A2C94B98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69C275-FD17-439B-884C-B5CC309139E5}"/>
</file>

<file path=docProps/app.xml><?xml version="1.0" encoding="utf-8"?>
<Properties xmlns="http://schemas.openxmlformats.org/officeDocument/2006/extended-properties" xmlns:vt="http://schemas.openxmlformats.org/officeDocument/2006/docPropsVTypes">
  <Template>Application for Advance</Template>
  <TotalTime>1</TotalTime>
  <Pages>1</Pages>
  <Words>110</Words>
  <Characters>971</Characters>
  <Application>Microsoft Office Word</Application>
  <DocSecurity>0</DocSecurity>
  <Lines>107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Application for Advance</vt:lpstr>
    </vt:vector>
  </TitlesOfParts>
  <Manager/>
  <Company>Educore Services Zambia</Company>
  <LinksUpToDate>false</LinksUpToDate>
  <CharactersWithSpaces>998</CharactersWithSpaces>
  <SharedDoc>false</SharedDoc>
  <HyperlinkBase/>
  <HLinks>
    <vt:vector size="24" baseType="variant">
      <vt:variant>
        <vt:i4>6946879</vt:i4>
      </vt:variant>
      <vt:variant>
        <vt:i4>-1</vt:i4>
      </vt:variant>
      <vt:variant>
        <vt:i4>2083</vt:i4>
      </vt:variant>
      <vt:variant>
        <vt:i4>1</vt:i4>
      </vt:variant>
      <vt:variant>
        <vt:lpwstr>http://www.lics.sch.zm/pix/lics.gif</vt:lpwstr>
      </vt:variant>
      <vt:variant>
        <vt:lpwstr/>
      </vt:variant>
      <vt:variant>
        <vt:i4>4849715</vt:i4>
      </vt:variant>
      <vt:variant>
        <vt:i4>-1</vt:i4>
      </vt:variant>
      <vt:variant>
        <vt:i4>2084</vt:i4>
      </vt:variant>
      <vt:variant>
        <vt:i4>1</vt:i4>
      </vt:variant>
      <vt:variant>
        <vt:lpwstr>http://www.lics.sch.zm/pix/dia_l.gif</vt:lpwstr>
      </vt:variant>
      <vt:variant>
        <vt:lpwstr/>
      </vt:variant>
      <vt:variant>
        <vt:i4>6946879</vt:i4>
      </vt:variant>
      <vt:variant>
        <vt:i4>-1</vt:i4>
      </vt:variant>
      <vt:variant>
        <vt:i4>2086</vt:i4>
      </vt:variant>
      <vt:variant>
        <vt:i4>1</vt:i4>
      </vt:variant>
      <vt:variant>
        <vt:lpwstr>http://www.lics.sch.zm/pix/lics.gif</vt:lpwstr>
      </vt:variant>
      <vt:variant>
        <vt:lpwstr/>
      </vt:variant>
      <vt:variant>
        <vt:i4>4849715</vt:i4>
      </vt:variant>
      <vt:variant>
        <vt:i4>-1</vt:i4>
      </vt:variant>
      <vt:variant>
        <vt:i4>2087</vt:i4>
      </vt:variant>
      <vt:variant>
        <vt:i4>1</vt:i4>
      </vt:variant>
      <vt:variant>
        <vt:lpwstr>http://www.lics.sch.zm/pix/dia_l.gif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for Advance</dc:title>
  <dc:subject/>
  <dc:creator>Enka Ng’andwe</dc:creator>
  <cp:keywords/>
  <dc:description/>
  <cp:lastModifiedBy>Reuben Nyemba</cp:lastModifiedBy>
  <cp:revision>3</cp:revision>
  <cp:lastPrinted>2022-01-10T12:27:00Z</cp:lastPrinted>
  <dcterms:created xsi:type="dcterms:W3CDTF">2026-02-03T06:28:00Z</dcterms:created>
  <dcterms:modified xsi:type="dcterms:W3CDTF">2026-02-03T06:28:00Z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0x01010071C8C71CD4F96B40A337F21E2B88A9C1</vt:lpwstr>
  </property>
  <property fmtid="{D5CDD505-2E9C-101B-9397-08002B2CF9AE}" pid="3" name="GrammarlyDocumentId">
    <vt:lpwstr>e70bdd61-e0a8-4d21-96be-f833fc30cbd7</vt:lpwstr>
  </property>
  <property fmtid="{D5CDD505-2E9C-101B-9397-08002B2CF9AE}" pid="4" name="MediaServiceImageTags">
    <vt:lpwstr/>
  </property>
</Properties>
</file>