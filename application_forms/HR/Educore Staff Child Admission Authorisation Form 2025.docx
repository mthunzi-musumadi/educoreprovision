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F428D" w14:textId="77777777" w:rsidR="00CC0CFB" w:rsidRPr="00FA63C8" w:rsidRDefault="006B1BED" w:rsidP="0027536D">
      <w:pPr>
        <w:pStyle w:val="BodyText"/>
        <w:rPr>
          <w:sz w:val="36"/>
          <w:szCs w:val="36"/>
        </w:rPr>
      </w:pPr>
      <w:r w:rsidRPr="00FA63C8">
        <w:rPr>
          <w:sz w:val="36"/>
          <w:szCs w:val="36"/>
        </w:rPr>
        <w:t>Educore Staff Child Admission Authorisation Form</w:t>
      </w:r>
    </w:p>
    <w:p w14:paraId="5AF90E76" w14:textId="77777777" w:rsidR="0027536D" w:rsidRDefault="0027536D" w:rsidP="0027536D">
      <w:pPr>
        <w:pStyle w:val="BodyText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5529"/>
        <w:gridCol w:w="1134"/>
        <w:gridCol w:w="1265"/>
      </w:tblGrid>
      <w:tr w:rsidR="006B1BED" w14:paraId="36BCB9A7" w14:textId="77777777" w:rsidTr="00041377">
        <w:tc>
          <w:tcPr>
            <w:tcW w:w="1701" w:type="dxa"/>
          </w:tcPr>
          <w:p w14:paraId="1FACACA5" w14:textId="11681590" w:rsidR="006B1BED" w:rsidRDefault="009C7A36" w:rsidP="00FA63C8">
            <w:pPr>
              <w:pStyle w:val="BodyText"/>
              <w:spacing w:before="240"/>
            </w:pPr>
            <w:r>
              <w:t>Staff</w:t>
            </w:r>
            <w:r w:rsidR="006B1BED">
              <w:t xml:space="preserve"> Name</w:t>
            </w:r>
          </w:p>
        </w:tc>
        <w:tc>
          <w:tcPr>
            <w:tcW w:w="7928" w:type="dxa"/>
            <w:gridSpan w:val="3"/>
            <w:tcBorders>
              <w:bottom w:val="single" w:sz="4" w:space="0" w:color="7F7F7F" w:themeColor="text1" w:themeTint="80"/>
            </w:tcBorders>
          </w:tcPr>
          <w:p w14:paraId="3E67FF5F" w14:textId="77777777" w:rsidR="006B1BED" w:rsidRDefault="004738DC" w:rsidP="00FA63C8">
            <w:pPr>
              <w:pStyle w:val="BodyText"/>
              <w:spacing w:before="240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</w:tr>
      <w:tr w:rsidR="006B1BED" w14:paraId="630A6B2B" w14:textId="77777777" w:rsidTr="00041377">
        <w:tc>
          <w:tcPr>
            <w:tcW w:w="1701" w:type="dxa"/>
          </w:tcPr>
          <w:p w14:paraId="012B02DB" w14:textId="48CD343B" w:rsidR="006B1BED" w:rsidRDefault="009C7A36" w:rsidP="00FA63C8">
            <w:pPr>
              <w:pStyle w:val="BodyText"/>
              <w:spacing w:before="240"/>
            </w:pPr>
            <w:r>
              <w:t>Site</w:t>
            </w:r>
          </w:p>
        </w:tc>
        <w:tc>
          <w:tcPr>
            <w:tcW w:w="7928" w:type="dxa"/>
            <w:gridSpan w:val="3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6A192E19" w14:textId="77777777" w:rsidR="006B1BED" w:rsidRDefault="004738DC" w:rsidP="00FA63C8">
            <w:pPr>
              <w:pStyle w:val="BodyText"/>
              <w:spacing w:before="240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</w:tr>
      <w:tr w:rsidR="006B1BED" w14:paraId="33048BED" w14:textId="77777777" w:rsidTr="00041377">
        <w:tc>
          <w:tcPr>
            <w:tcW w:w="1701" w:type="dxa"/>
          </w:tcPr>
          <w:p w14:paraId="21BE401E" w14:textId="77777777" w:rsidR="006B1BED" w:rsidRDefault="006B1BED" w:rsidP="00FA63C8">
            <w:pPr>
              <w:pStyle w:val="BodyText"/>
              <w:spacing w:before="240"/>
            </w:pPr>
            <w:r>
              <w:t>Job Title</w:t>
            </w:r>
          </w:p>
        </w:tc>
        <w:tc>
          <w:tcPr>
            <w:tcW w:w="7928" w:type="dxa"/>
            <w:gridSpan w:val="3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1AAE7D2B" w14:textId="77777777" w:rsidR="006B1BED" w:rsidRDefault="004738DC" w:rsidP="00FA63C8">
            <w:pPr>
              <w:pStyle w:val="BodyText"/>
              <w:spacing w:before="240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</w:tr>
      <w:tr w:rsidR="006B1BED" w14:paraId="2B5649DD" w14:textId="77777777" w:rsidTr="00041377">
        <w:tc>
          <w:tcPr>
            <w:tcW w:w="1701" w:type="dxa"/>
          </w:tcPr>
          <w:p w14:paraId="5078CA81" w14:textId="77777777" w:rsidR="006B1BED" w:rsidRDefault="006B1BED" w:rsidP="00041377">
            <w:pPr>
              <w:pStyle w:val="BodyText"/>
              <w:spacing w:before="480"/>
            </w:pPr>
            <w:r>
              <w:t>Signature</w:t>
            </w:r>
          </w:p>
        </w:tc>
        <w:tc>
          <w:tcPr>
            <w:tcW w:w="5529" w:type="dxa"/>
            <w:tcBorders>
              <w:bottom w:val="single" w:sz="4" w:space="0" w:color="7F7F7F" w:themeColor="text1" w:themeTint="80"/>
            </w:tcBorders>
          </w:tcPr>
          <w:p w14:paraId="44FD94AC" w14:textId="77777777" w:rsidR="006B1BED" w:rsidRDefault="004738DC" w:rsidP="00041377">
            <w:pPr>
              <w:pStyle w:val="BodyText"/>
              <w:spacing w:before="480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1134" w:type="dxa"/>
            <w:tcBorders>
              <w:top w:val="single" w:sz="4" w:space="0" w:color="7F7F7F" w:themeColor="text1" w:themeTint="80"/>
            </w:tcBorders>
          </w:tcPr>
          <w:p w14:paraId="4F3D7435" w14:textId="77777777" w:rsidR="006B1BED" w:rsidRDefault="006B1BED" w:rsidP="00041377">
            <w:pPr>
              <w:pStyle w:val="BodyText"/>
              <w:spacing w:before="480"/>
              <w:jc w:val="right"/>
            </w:pPr>
            <w:r>
              <w:t>Date</w:t>
            </w:r>
          </w:p>
        </w:tc>
        <w:tc>
          <w:tcPr>
            <w:tcW w:w="1265" w:type="dxa"/>
            <w:tcBorders>
              <w:bottom w:val="single" w:sz="4" w:space="0" w:color="7F7F7F" w:themeColor="text1" w:themeTint="80"/>
            </w:tcBorders>
          </w:tcPr>
          <w:p w14:paraId="039FFA69" w14:textId="77777777" w:rsidR="006B1BED" w:rsidRDefault="004738DC" w:rsidP="00041377">
            <w:pPr>
              <w:pStyle w:val="BodyText"/>
              <w:spacing w:before="480"/>
              <w:jc w:val="center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</w:tr>
    </w:tbl>
    <w:p w14:paraId="285C7436" w14:textId="035989BD" w:rsidR="0027536D" w:rsidRDefault="006B1BED" w:rsidP="0027536D">
      <w:pPr>
        <w:pStyle w:val="BodyText"/>
      </w:pPr>
      <w:r>
        <w:t>Child</w:t>
      </w:r>
      <w:r w:rsidR="009C7A36">
        <w:t>/</w:t>
      </w:r>
      <w:r>
        <w:t>ren’s Details</w:t>
      </w:r>
    </w:p>
    <w:p w14:paraId="7DE2F5AF" w14:textId="77777777" w:rsidR="00041377" w:rsidRDefault="00041377" w:rsidP="00041377">
      <w:pPr>
        <w:pStyle w:val="BodyText"/>
        <w:spacing w:before="0"/>
      </w:pPr>
    </w:p>
    <w:tbl>
      <w:tblPr>
        <w:tblStyle w:val="TableGrid"/>
        <w:tblW w:w="96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6"/>
        <w:gridCol w:w="284"/>
        <w:gridCol w:w="3685"/>
        <w:gridCol w:w="284"/>
        <w:gridCol w:w="1275"/>
      </w:tblGrid>
      <w:tr w:rsidR="004738DC" w14:paraId="69A871B3" w14:textId="77777777" w:rsidTr="00041377">
        <w:tc>
          <w:tcPr>
            <w:tcW w:w="410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6" w:space="0" w:color="FFFFFF" w:themeColor="background1"/>
            </w:tcBorders>
            <w:shd w:val="clear" w:color="auto" w:fill="D9D9D9" w:themeFill="background1" w:themeFillShade="D9"/>
          </w:tcPr>
          <w:p w14:paraId="06F83204" w14:textId="77777777" w:rsidR="004738DC" w:rsidRDefault="004738DC" w:rsidP="0027536D">
            <w:pPr>
              <w:pStyle w:val="BodyText"/>
            </w:pPr>
            <w:r>
              <w:t>Name</w:t>
            </w:r>
          </w:p>
        </w:tc>
        <w:tc>
          <w:tcPr>
            <w:tcW w:w="284" w:type="dxa"/>
            <w:tcBorders>
              <w:top w:val="single" w:sz="4" w:space="0" w:color="FFFFFF" w:themeColor="background1"/>
              <w:left w:val="single" w:sz="6" w:space="0" w:color="FFFFFF" w:themeColor="background1"/>
              <w:bottom w:val="single" w:sz="4" w:space="0" w:color="FFFFFF" w:themeColor="background1"/>
              <w:right w:val="single" w:sz="6" w:space="0" w:color="FFFFFF" w:themeColor="background1"/>
            </w:tcBorders>
            <w:shd w:val="clear" w:color="auto" w:fill="FFFFFF" w:themeFill="background1"/>
          </w:tcPr>
          <w:p w14:paraId="7AA3653E" w14:textId="77777777" w:rsidR="004738DC" w:rsidRDefault="004738DC" w:rsidP="0027536D">
            <w:pPr>
              <w:pStyle w:val="BodyText"/>
            </w:pPr>
          </w:p>
        </w:tc>
        <w:tc>
          <w:tcPr>
            <w:tcW w:w="3685" w:type="dxa"/>
            <w:tcBorders>
              <w:top w:val="single" w:sz="4" w:space="0" w:color="FFFFFF" w:themeColor="background1"/>
              <w:left w:val="single" w:sz="6" w:space="0" w:color="FFFFFF" w:themeColor="background1"/>
              <w:bottom w:val="single" w:sz="4" w:space="0" w:color="FFFFFF" w:themeColor="background1"/>
              <w:right w:val="single" w:sz="6" w:space="0" w:color="FFFFFF" w:themeColor="background1"/>
            </w:tcBorders>
            <w:shd w:val="clear" w:color="auto" w:fill="D9D9D9" w:themeFill="background1" w:themeFillShade="D9"/>
          </w:tcPr>
          <w:p w14:paraId="696FF8A7" w14:textId="77777777" w:rsidR="004738DC" w:rsidRDefault="004738DC" w:rsidP="0027536D">
            <w:pPr>
              <w:pStyle w:val="BodyText"/>
            </w:pPr>
            <w:r>
              <w:t>School</w:t>
            </w:r>
          </w:p>
        </w:tc>
        <w:tc>
          <w:tcPr>
            <w:tcW w:w="284" w:type="dxa"/>
            <w:tcBorders>
              <w:top w:val="single" w:sz="4" w:space="0" w:color="FFFFFF" w:themeColor="background1"/>
              <w:left w:val="single" w:sz="6" w:space="0" w:color="FFFFFF" w:themeColor="background1"/>
              <w:bottom w:val="single" w:sz="4" w:space="0" w:color="FFFFFF" w:themeColor="background1"/>
              <w:right w:val="single" w:sz="6" w:space="0" w:color="FFFFFF" w:themeColor="background1"/>
            </w:tcBorders>
            <w:shd w:val="clear" w:color="auto" w:fill="FFFFFF" w:themeFill="background1"/>
          </w:tcPr>
          <w:p w14:paraId="07A305B3" w14:textId="77777777" w:rsidR="004738DC" w:rsidRDefault="004738DC" w:rsidP="0027536D">
            <w:pPr>
              <w:pStyle w:val="BodyText"/>
            </w:pPr>
          </w:p>
        </w:tc>
        <w:tc>
          <w:tcPr>
            <w:tcW w:w="1275" w:type="dxa"/>
            <w:tcBorders>
              <w:top w:val="single" w:sz="4" w:space="0" w:color="FFFFFF" w:themeColor="background1"/>
              <w:left w:val="single" w:sz="6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</w:tcPr>
          <w:p w14:paraId="141E4E24" w14:textId="77777777" w:rsidR="004738DC" w:rsidRDefault="004738DC" w:rsidP="0027536D">
            <w:pPr>
              <w:pStyle w:val="BodyText"/>
            </w:pPr>
            <w:r>
              <w:t>Year Group</w:t>
            </w:r>
          </w:p>
        </w:tc>
      </w:tr>
      <w:tr w:rsidR="004738DC" w14:paraId="11D974B2" w14:textId="77777777" w:rsidTr="00041377">
        <w:tc>
          <w:tcPr>
            <w:tcW w:w="4106" w:type="dxa"/>
            <w:tcBorders>
              <w:top w:val="single" w:sz="4" w:space="0" w:color="FFFFFF" w:themeColor="background1"/>
              <w:bottom w:val="single" w:sz="4" w:space="0" w:color="595959" w:themeColor="text1" w:themeTint="A6"/>
            </w:tcBorders>
          </w:tcPr>
          <w:p w14:paraId="7E1EC9D3" w14:textId="77777777" w:rsidR="004738DC" w:rsidRDefault="004738DC" w:rsidP="00041377">
            <w:pPr>
              <w:pStyle w:val="BodyText"/>
              <w:spacing w:before="240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284" w:type="dxa"/>
            <w:tcBorders>
              <w:top w:val="single" w:sz="4" w:space="0" w:color="FFFFFF" w:themeColor="background1"/>
            </w:tcBorders>
          </w:tcPr>
          <w:p w14:paraId="7E318FC5" w14:textId="77777777" w:rsidR="004738DC" w:rsidRDefault="004738DC" w:rsidP="00041377">
            <w:pPr>
              <w:pStyle w:val="BodyText"/>
              <w:spacing w:before="240"/>
            </w:pPr>
          </w:p>
        </w:tc>
        <w:tc>
          <w:tcPr>
            <w:tcW w:w="3685" w:type="dxa"/>
            <w:tcBorders>
              <w:top w:val="single" w:sz="4" w:space="0" w:color="FFFFFF" w:themeColor="background1"/>
              <w:bottom w:val="single" w:sz="4" w:space="0" w:color="595959" w:themeColor="text1" w:themeTint="A6"/>
            </w:tcBorders>
          </w:tcPr>
          <w:p w14:paraId="4E657CF7" w14:textId="77777777" w:rsidR="004738DC" w:rsidRDefault="004738DC" w:rsidP="00041377">
            <w:pPr>
              <w:pStyle w:val="BodyText"/>
              <w:spacing w:before="240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284" w:type="dxa"/>
            <w:tcBorders>
              <w:top w:val="single" w:sz="4" w:space="0" w:color="FFFFFF" w:themeColor="background1"/>
            </w:tcBorders>
          </w:tcPr>
          <w:p w14:paraId="2677E813" w14:textId="77777777" w:rsidR="004738DC" w:rsidRDefault="004738DC" w:rsidP="00041377">
            <w:pPr>
              <w:pStyle w:val="BodyText"/>
              <w:spacing w:before="240"/>
            </w:pPr>
          </w:p>
        </w:tc>
        <w:tc>
          <w:tcPr>
            <w:tcW w:w="1275" w:type="dxa"/>
            <w:tcBorders>
              <w:top w:val="single" w:sz="4" w:space="0" w:color="FFFFFF" w:themeColor="background1"/>
              <w:bottom w:val="single" w:sz="4" w:space="0" w:color="595959" w:themeColor="text1" w:themeTint="A6"/>
            </w:tcBorders>
          </w:tcPr>
          <w:p w14:paraId="610EDA4C" w14:textId="77777777" w:rsidR="004738DC" w:rsidRDefault="004738DC" w:rsidP="00041377">
            <w:pPr>
              <w:pStyle w:val="BodyText"/>
              <w:spacing w:before="240"/>
              <w:jc w:val="center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</w:tr>
      <w:tr w:rsidR="004738DC" w14:paraId="2394B939" w14:textId="77777777" w:rsidTr="00FA63C8">
        <w:tc>
          <w:tcPr>
            <w:tcW w:w="4106" w:type="dxa"/>
            <w:tcBorders>
              <w:top w:val="single" w:sz="4" w:space="0" w:color="595959" w:themeColor="text1" w:themeTint="A6"/>
              <w:bottom w:val="single" w:sz="4" w:space="0" w:color="595959" w:themeColor="text1" w:themeTint="A6"/>
            </w:tcBorders>
          </w:tcPr>
          <w:p w14:paraId="5E5E9765" w14:textId="77777777" w:rsidR="004738DC" w:rsidRDefault="004738DC" w:rsidP="00041377">
            <w:pPr>
              <w:pStyle w:val="BodyText"/>
              <w:spacing w:before="240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284" w:type="dxa"/>
          </w:tcPr>
          <w:p w14:paraId="6DE2E983" w14:textId="77777777" w:rsidR="004738DC" w:rsidRDefault="004738DC" w:rsidP="00041377">
            <w:pPr>
              <w:pStyle w:val="BodyText"/>
              <w:spacing w:before="240"/>
            </w:pPr>
          </w:p>
        </w:tc>
        <w:tc>
          <w:tcPr>
            <w:tcW w:w="3685" w:type="dxa"/>
            <w:tcBorders>
              <w:top w:val="single" w:sz="4" w:space="0" w:color="595959" w:themeColor="text1" w:themeTint="A6"/>
              <w:bottom w:val="single" w:sz="4" w:space="0" w:color="595959" w:themeColor="text1" w:themeTint="A6"/>
            </w:tcBorders>
          </w:tcPr>
          <w:p w14:paraId="35252F0A" w14:textId="77777777" w:rsidR="004738DC" w:rsidRDefault="004738DC" w:rsidP="00041377">
            <w:pPr>
              <w:pStyle w:val="BodyText"/>
              <w:spacing w:before="240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284" w:type="dxa"/>
          </w:tcPr>
          <w:p w14:paraId="6E8A7490" w14:textId="77777777" w:rsidR="004738DC" w:rsidRDefault="004738DC" w:rsidP="00041377">
            <w:pPr>
              <w:pStyle w:val="BodyText"/>
              <w:spacing w:before="240"/>
            </w:pPr>
          </w:p>
        </w:tc>
        <w:tc>
          <w:tcPr>
            <w:tcW w:w="1275" w:type="dxa"/>
            <w:tcBorders>
              <w:top w:val="single" w:sz="4" w:space="0" w:color="595959" w:themeColor="text1" w:themeTint="A6"/>
              <w:bottom w:val="single" w:sz="4" w:space="0" w:color="595959" w:themeColor="text1" w:themeTint="A6"/>
            </w:tcBorders>
          </w:tcPr>
          <w:p w14:paraId="50A6A1A9" w14:textId="77777777" w:rsidR="004738DC" w:rsidRDefault="004738DC" w:rsidP="00041377">
            <w:pPr>
              <w:pStyle w:val="BodyText"/>
              <w:spacing w:before="240"/>
              <w:jc w:val="center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</w:tr>
      <w:tr w:rsidR="004738DC" w14:paraId="590A86FF" w14:textId="77777777" w:rsidTr="00FA63C8">
        <w:tc>
          <w:tcPr>
            <w:tcW w:w="4106" w:type="dxa"/>
            <w:tcBorders>
              <w:top w:val="single" w:sz="4" w:space="0" w:color="595959" w:themeColor="text1" w:themeTint="A6"/>
              <w:bottom w:val="single" w:sz="4" w:space="0" w:color="595959" w:themeColor="text1" w:themeTint="A6"/>
            </w:tcBorders>
          </w:tcPr>
          <w:p w14:paraId="1B92779B" w14:textId="77777777" w:rsidR="004738DC" w:rsidRDefault="004738DC" w:rsidP="00041377">
            <w:pPr>
              <w:pStyle w:val="BodyText"/>
              <w:spacing w:before="240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284" w:type="dxa"/>
          </w:tcPr>
          <w:p w14:paraId="5D033C1D" w14:textId="77777777" w:rsidR="004738DC" w:rsidRDefault="004738DC" w:rsidP="00041377">
            <w:pPr>
              <w:pStyle w:val="BodyText"/>
              <w:spacing w:before="240"/>
            </w:pPr>
          </w:p>
        </w:tc>
        <w:tc>
          <w:tcPr>
            <w:tcW w:w="3685" w:type="dxa"/>
            <w:tcBorders>
              <w:top w:val="single" w:sz="4" w:space="0" w:color="595959" w:themeColor="text1" w:themeTint="A6"/>
              <w:bottom w:val="single" w:sz="4" w:space="0" w:color="595959" w:themeColor="text1" w:themeTint="A6"/>
            </w:tcBorders>
          </w:tcPr>
          <w:p w14:paraId="60261753" w14:textId="77777777" w:rsidR="004738DC" w:rsidRDefault="004738DC" w:rsidP="00041377">
            <w:pPr>
              <w:pStyle w:val="BodyText"/>
              <w:spacing w:before="240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284" w:type="dxa"/>
          </w:tcPr>
          <w:p w14:paraId="3059AF7C" w14:textId="77777777" w:rsidR="004738DC" w:rsidRDefault="004738DC" w:rsidP="00041377">
            <w:pPr>
              <w:pStyle w:val="BodyText"/>
              <w:spacing w:before="240"/>
            </w:pPr>
          </w:p>
        </w:tc>
        <w:tc>
          <w:tcPr>
            <w:tcW w:w="1275" w:type="dxa"/>
            <w:tcBorders>
              <w:top w:val="single" w:sz="4" w:space="0" w:color="595959" w:themeColor="text1" w:themeTint="A6"/>
              <w:bottom w:val="single" w:sz="4" w:space="0" w:color="595959" w:themeColor="text1" w:themeTint="A6"/>
            </w:tcBorders>
          </w:tcPr>
          <w:p w14:paraId="7BADE3D6" w14:textId="77777777" w:rsidR="004738DC" w:rsidRDefault="004738DC" w:rsidP="00041377">
            <w:pPr>
              <w:pStyle w:val="BodyText"/>
              <w:spacing w:before="240"/>
              <w:jc w:val="center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</w:tr>
      <w:tr w:rsidR="004738DC" w14:paraId="3323C6C5" w14:textId="77777777" w:rsidTr="00FA63C8">
        <w:tc>
          <w:tcPr>
            <w:tcW w:w="4106" w:type="dxa"/>
            <w:tcBorders>
              <w:top w:val="single" w:sz="4" w:space="0" w:color="595959" w:themeColor="text1" w:themeTint="A6"/>
              <w:bottom w:val="single" w:sz="4" w:space="0" w:color="595959" w:themeColor="text1" w:themeTint="A6"/>
            </w:tcBorders>
          </w:tcPr>
          <w:p w14:paraId="03E9C107" w14:textId="77777777" w:rsidR="004738DC" w:rsidRDefault="004738DC" w:rsidP="00041377">
            <w:pPr>
              <w:pStyle w:val="BodyText"/>
              <w:spacing w:before="240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284" w:type="dxa"/>
          </w:tcPr>
          <w:p w14:paraId="399EDB99" w14:textId="77777777" w:rsidR="004738DC" w:rsidRDefault="004738DC" w:rsidP="00041377">
            <w:pPr>
              <w:pStyle w:val="BodyText"/>
              <w:spacing w:before="240"/>
            </w:pPr>
          </w:p>
        </w:tc>
        <w:tc>
          <w:tcPr>
            <w:tcW w:w="3685" w:type="dxa"/>
            <w:tcBorders>
              <w:top w:val="single" w:sz="4" w:space="0" w:color="595959" w:themeColor="text1" w:themeTint="A6"/>
              <w:bottom w:val="single" w:sz="4" w:space="0" w:color="595959" w:themeColor="text1" w:themeTint="A6"/>
            </w:tcBorders>
          </w:tcPr>
          <w:p w14:paraId="1E5B3CF3" w14:textId="77777777" w:rsidR="004738DC" w:rsidRDefault="004738DC" w:rsidP="00041377">
            <w:pPr>
              <w:pStyle w:val="BodyText"/>
              <w:spacing w:before="240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284" w:type="dxa"/>
          </w:tcPr>
          <w:p w14:paraId="2D3DEAE1" w14:textId="77777777" w:rsidR="004738DC" w:rsidRDefault="004738DC" w:rsidP="00041377">
            <w:pPr>
              <w:pStyle w:val="BodyText"/>
              <w:spacing w:before="240"/>
            </w:pPr>
          </w:p>
        </w:tc>
        <w:tc>
          <w:tcPr>
            <w:tcW w:w="1275" w:type="dxa"/>
            <w:tcBorders>
              <w:top w:val="single" w:sz="4" w:space="0" w:color="595959" w:themeColor="text1" w:themeTint="A6"/>
              <w:bottom w:val="single" w:sz="4" w:space="0" w:color="595959" w:themeColor="text1" w:themeTint="A6"/>
            </w:tcBorders>
          </w:tcPr>
          <w:p w14:paraId="3B6880D9" w14:textId="77777777" w:rsidR="004738DC" w:rsidRDefault="004738DC" w:rsidP="00041377">
            <w:pPr>
              <w:pStyle w:val="BodyText"/>
              <w:spacing w:before="240"/>
              <w:jc w:val="center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</w:tr>
    </w:tbl>
    <w:p w14:paraId="7E8D4768" w14:textId="77777777" w:rsidR="0027536D" w:rsidRDefault="006B1BED" w:rsidP="0027536D">
      <w:pPr>
        <w:pStyle w:val="BodyText"/>
      </w:pPr>
      <w:r>
        <w:t>Authorised by</w:t>
      </w:r>
    </w:p>
    <w:p w14:paraId="0CF96ACD" w14:textId="77777777" w:rsidR="00041377" w:rsidRDefault="00041377" w:rsidP="00041377">
      <w:pPr>
        <w:pStyle w:val="BodyText"/>
        <w:spacing w:before="0"/>
      </w:pPr>
    </w:p>
    <w:tbl>
      <w:tblPr>
        <w:tblStyle w:val="TableGrid"/>
        <w:tblW w:w="9634" w:type="dxa"/>
        <w:tblInd w:w="-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00"/>
        <w:gridCol w:w="278"/>
        <w:gridCol w:w="2781"/>
        <w:gridCol w:w="276"/>
        <w:gridCol w:w="2768"/>
        <w:gridCol w:w="277"/>
        <w:gridCol w:w="1254"/>
      </w:tblGrid>
      <w:tr w:rsidR="00041377" w:rsidRPr="004738DC" w14:paraId="49FA5445" w14:textId="77777777" w:rsidTr="00041377">
        <w:tc>
          <w:tcPr>
            <w:tcW w:w="200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</w:tcPr>
          <w:p w14:paraId="5783046D" w14:textId="77777777" w:rsidR="00041377" w:rsidRPr="004738DC" w:rsidRDefault="00041377" w:rsidP="001B6C17">
            <w:pPr>
              <w:pStyle w:val="BodyText"/>
            </w:pPr>
            <w:r>
              <w:t>Function</w:t>
            </w:r>
          </w:p>
        </w:tc>
        <w:tc>
          <w:tcPr>
            <w:tcW w:w="27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584DAE26" w14:textId="77777777" w:rsidR="00041377" w:rsidRPr="004738DC" w:rsidRDefault="00041377" w:rsidP="001B6C17">
            <w:pPr>
              <w:pStyle w:val="BodyText"/>
            </w:pPr>
          </w:p>
        </w:tc>
        <w:tc>
          <w:tcPr>
            <w:tcW w:w="27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</w:tcPr>
          <w:p w14:paraId="371EDEDE" w14:textId="77777777" w:rsidR="00041377" w:rsidRPr="004738DC" w:rsidRDefault="00041377" w:rsidP="001B6C17">
            <w:pPr>
              <w:pStyle w:val="BodyText"/>
            </w:pPr>
            <w:r>
              <w:t>Name</w:t>
            </w:r>
          </w:p>
        </w:tc>
        <w:tc>
          <w:tcPr>
            <w:tcW w:w="27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3658B62D" w14:textId="77777777" w:rsidR="00041377" w:rsidRPr="004738DC" w:rsidRDefault="00041377" w:rsidP="001B6C17">
            <w:pPr>
              <w:pStyle w:val="BodyText"/>
            </w:pPr>
          </w:p>
        </w:tc>
        <w:tc>
          <w:tcPr>
            <w:tcW w:w="276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</w:tcPr>
          <w:p w14:paraId="0451B9CA" w14:textId="77777777" w:rsidR="00041377" w:rsidRPr="004738DC" w:rsidRDefault="00041377" w:rsidP="001B6C17">
            <w:pPr>
              <w:pStyle w:val="BodyText"/>
            </w:pPr>
            <w:r>
              <w:t>Signature</w:t>
            </w:r>
          </w:p>
        </w:tc>
        <w:tc>
          <w:tcPr>
            <w:tcW w:w="27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14:paraId="4E511AE7" w14:textId="77777777" w:rsidR="00041377" w:rsidRPr="004738DC" w:rsidRDefault="00041377" w:rsidP="001B6C17">
            <w:pPr>
              <w:pStyle w:val="BodyText"/>
            </w:pPr>
          </w:p>
        </w:tc>
        <w:tc>
          <w:tcPr>
            <w:tcW w:w="125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D9D9D9" w:themeFill="background1" w:themeFillShade="D9"/>
          </w:tcPr>
          <w:p w14:paraId="1881E351" w14:textId="77777777" w:rsidR="00041377" w:rsidRPr="004738DC" w:rsidRDefault="00041377" w:rsidP="00041377">
            <w:pPr>
              <w:pStyle w:val="BodyText"/>
              <w:jc w:val="center"/>
            </w:pPr>
            <w:r>
              <w:t>Date</w:t>
            </w:r>
          </w:p>
        </w:tc>
      </w:tr>
      <w:tr w:rsidR="00041377" w:rsidRPr="004738DC" w14:paraId="55451F16" w14:textId="77777777" w:rsidTr="00041377">
        <w:tc>
          <w:tcPr>
            <w:tcW w:w="2000" w:type="dxa"/>
            <w:tcBorders>
              <w:top w:val="single" w:sz="4" w:space="0" w:color="FFFFFF" w:themeColor="background1"/>
            </w:tcBorders>
          </w:tcPr>
          <w:p w14:paraId="237FBD99" w14:textId="77777777" w:rsidR="00041377" w:rsidRPr="004738DC" w:rsidRDefault="00041377" w:rsidP="00041377">
            <w:pPr>
              <w:pStyle w:val="BodyText"/>
              <w:spacing w:before="480"/>
            </w:pPr>
            <w:r>
              <w:t>Supervisor</w:t>
            </w:r>
          </w:p>
        </w:tc>
        <w:tc>
          <w:tcPr>
            <w:tcW w:w="278" w:type="dxa"/>
            <w:tcBorders>
              <w:top w:val="single" w:sz="4" w:space="0" w:color="FFFFFF" w:themeColor="background1"/>
            </w:tcBorders>
          </w:tcPr>
          <w:p w14:paraId="76996AF3" w14:textId="77777777" w:rsidR="00041377" w:rsidRPr="004738DC" w:rsidRDefault="00041377" w:rsidP="00041377">
            <w:pPr>
              <w:pStyle w:val="BodyText"/>
              <w:spacing w:before="480"/>
            </w:pPr>
          </w:p>
        </w:tc>
        <w:tc>
          <w:tcPr>
            <w:tcW w:w="2781" w:type="dxa"/>
            <w:tcBorders>
              <w:top w:val="single" w:sz="4" w:space="0" w:color="FFFFFF" w:themeColor="background1"/>
              <w:bottom w:val="single" w:sz="4" w:space="0" w:color="595959" w:themeColor="text1" w:themeTint="A6"/>
            </w:tcBorders>
          </w:tcPr>
          <w:p w14:paraId="76A8DA58" w14:textId="77777777" w:rsidR="00041377" w:rsidRPr="004738DC" w:rsidRDefault="00041377" w:rsidP="00041377">
            <w:pPr>
              <w:pStyle w:val="BodyText"/>
              <w:spacing w:before="480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276" w:type="dxa"/>
            <w:tcBorders>
              <w:top w:val="single" w:sz="4" w:space="0" w:color="FFFFFF" w:themeColor="background1"/>
            </w:tcBorders>
          </w:tcPr>
          <w:p w14:paraId="46CD5BBA" w14:textId="77777777" w:rsidR="00041377" w:rsidRPr="004738DC" w:rsidRDefault="00041377" w:rsidP="00041377">
            <w:pPr>
              <w:pStyle w:val="BodyText"/>
              <w:spacing w:before="480"/>
            </w:pPr>
          </w:p>
        </w:tc>
        <w:tc>
          <w:tcPr>
            <w:tcW w:w="2768" w:type="dxa"/>
            <w:tcBorders>
              <w:top w:val="single" w:sz="4" w:space="0" w:color="FFFFFF" w:themeColor="background1"/>
              <w:bottom w:val="single" w:sz="4" w:space="0" w:color="595959" w:themeColor="text1" w:themeTint="A6"/>
            </w:tcBorders>
          </w:tcPr>
          <w:p w14:paraId="4F44CEDA" w14:textId="77777777" w:rsidR="00041377" w:rsidRPr="004738DC" w:rsidRDefault="00041377" w:rsidP="00041377">
            <w:pPr>
              <w:pStyle w:val="BodyText"/>
              <w:spacing w:before="480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277" w:type="dxa"/>
            <w:tcBorders>
              <w:top w:val="single" w:sz="4" w:space="0" w:color="FFFFFF" w:themeColor="background1"/>
            </w:tcBorders>
          </w:tcPr>
          <w:p w14:paraId="1DC06AB2" w14:textId="77777777" w:rsidR="00041377" w:rsidRPr="004738DC" w:rsidRDefault="00041377" w:rsidP="00041377">
            <w:pPr>
              <w:pStyle w:val="BodyText"/>
              <w:spacing w:before="480"/>
            </w:pPr>
          </w:p>
        </w:tc>
        <w:tc>
          <w:tcPr>
            <w:tcW w:w="1254" w:type="dxa"/>
            <w:tcBorders>
              <w:top w:val="single" w:sz="4" w:space="0" w:color="FFFFFF" w:themeColor="background1"/>
              <w:bottom w:val="single" w:sz="4" w:space="0" w:color="595959" w:themeColor="text1" w:themeTint="A6"/>
            </w:tcBorders>
          </w:tcPr>
          <w:p w14:paraId="79C9FEE9" w14:textId="77777777" w:rsidR="00041377" w:rsidRPr="004738DC" w:rsidRDefault="00041377" w:rsidP="00041377">
            <w:pPr>
              <w:pStyle w:val="BodyText"/>
              <w:spacing w:before="480"/>
              <w:jc w:val="center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</w:tr>
      <w:tr w:rsidR="00041377" w:rsidRPr="004738DC" w14:paraId="40F8E7E6" w14:textId="77777777" w:rsidTr="00041377">
        <w:tc>
          <w:tcPr>
            <w:tcW w:w="2000" w:type="dxa"/>
            <w:vAlign w:val="bottom"/>
          </w:tcPr>
          <w:p w14:paraId="57C6854E" w14:textId="77777777" w:rsidR="00041377" w:rsidRPr="004738DC" w:rsidRDefault="00041377" w:rsidP="00041377">
            <w:pPr>
              <w:pStyle w:val="BodyText"/>
            </w:pPr>
            <w:r w:rsidRPr="004738DC">
              <w:t>H</w:t>
            </w:r>
            <w:r>
              <w:t>uman Resources</w:t>
            </w:r>
          </w:p>
        </w:tc>
        <w:tc>
          <w:tcPr>
            <w:tcW w:w="278" w:type="dxa"/>
          </w:tcPr>
          <w:p w14:paraId="75F4D3E7" w14:textId="77777777" w:rsidR="00041377" w:rsidRPr="004738DC" w:rsidRDefault="00041377" w:rsidP="00041377">
            <w:pPr>
              <w:pStyle w:val="BodyText"/>
              <w:spacing w:before="240"/>
            </w:pPr>
          </w:p>
        </w:tc>
        <w:tc>
          <w:tcPr>
            <w:tcW w:w="2781" w:type="dxa"/>
            <w:tcBorders>
              <w:top w:val="single" w:sz="4" w:space="0" w:color="595959" w:themeColor="text1" w:themeTint="A6"/>
            </w:tcBorders>
          </w:tcPr>
          <w:p w14:paraId="4C724B90" w14:textId="77777777" w:rsidR="00041377" w:rsidRPr="004738DC" w:rsidRDefault="00041377" w:rsidP="00041377">
            <w:pPr>
              <w:pStyle w:val="BodyText"/>
              <w:spacing w:before="240"/>
            </w:pPr>
          </w:p>
        </w:tc>
        <w:tc>
          <w:tcPr>
            <w:tcW w:w="276" w:type="dxa"/>
          </w:tcPr>
          <w:p w14:paraId="57C9BCE3" w14:textId="77777777" w:rsidR="00041377" w:rsidRPr="004738DC" w:rsidRDefault="00041377" w:rsidP="00041377">
            <w:pPr>
              <w:pStyle w:val="BodyText"/>
              <w:spacing w:before="240"/>
              <w:ind w:hanging="4"/>
            </w:pPr>
          </w:p>
        </w:tc>
        <w:tc>
          <w:tcPr>
            <w:tcW w:w="2768" w:type="dxa"/>
            <w:tcBorders>
              <w:top w:val="single" w:sz="4" w:space="0" w:color="595959" w:themeColor="text1" w:themeTint="A6"/>
            </w:tcBorders>
          </w:tcPr>
          <w:p w14:paraId="716027AE" w14:textId="77777777" w:rsidR="00041377" w:rsidRPr="004738DC" w:rsidRDefault="00041377" w:rsidP="00041377">
            <w:pPr>
              <w:pStyle w:val="BodyText"/>
              <w:spacing w:before="240"/>
            </w:pPr>
          </w:p>
        </w:tc>
        <w:tc>
          <w:tcPr>
            <w:tcW w:w="277" w:type="dxa"/>
          </w:tcPr>
          <w:p w14:paraId="10DF288A" w14:textId="77777777" w:rsidR="00041377" w:rsidRPr="004738DC" w:rsidRDefault="00041377" w:rsidP="00041377">
            <w:pPr>
              <w:pStyle w:val="BodyText"/>
              <w:spacing w:before="240"/>
            </w:pPr>
          </w:p>
        </w:tc>
        <w:tc>
          <w:tcPr>
            <w:tcW w:w="1254" w:type="dxa"/>
            <w:tcBorders>
              <w:top w:val="single" w:sz="4" w:space="0" w:color="595959" w:themeColor="text1" w:themeTint="A6"/>
            </w:tcBorders>
          </w:tcPr>
          <w:p w14:paraId="5C22E004" w14:textId="77777777" w:rsidR="00041377" w:rsidRPr="004738DC" w:rsidRDefault="00041377" w:rsidP="00041377">
            <w:pPr>
              <w:pStyle w:val="BodyText"/>
              <w:spacing w:before="240"/>
              <w:jc w:val="center"/>
            </w:pPr>
          </w:p>
        </w:tc>
      </w:tr>
      <w:tr w:rsidR="00041377" w:rsidRPr="004738DC" w14:paraId="7E235666" w14:textId="77777777" w:rsidTr="00041377">
        <w:tc>
          <w:tcPr>
            <w:tcW w:w="2000" w:type="dxa"/>
            <w:vAlign w:val="bottom"/>
          </w:tcPr>
          <w:p w14:paraId="27E5325B" w14:textId="77777777" w:rsidR="00041377" w:rsidRPr="004738DC" w:rsidRDefault="00041377" w:rsidP="00041377">
            <w:pPr>
              <w:pStyle w:val="BodyText"/>
            </w:pPr>
            <w:r>
              <w:t>Comments by HR</w:t>
            </w:r>
          </w:p>
        </w:tc>
        <w:tc>
          <w:tcPr>
            <w:tcW w:w="278" w:type="dxa"/>
          </w:tcPr>
          <w:p w14:paraId="1EC991B2" w14:textId="77777777" w:rsidR="00041377" w:rsidRPr="004738DC" w:rsidRDefault="00041377" w:rsidP="00041377">
            <w:pPr>
              <w:pStyle w:val="BodyText"/>
              <w:spacing w:before="240"/>
            </w:pPr>
          </w:p>
        </w:tc>
        <w:tc>
          <w:tcPr>
            <w:tcW w:w="7356" w:type="dxa"/>
            <w:gridSpan w:val="5"/>
            <w:tcBorders>
              <w:bottom w:val="single" w:sz="4" w:space="0" w:color="595959" w:themeColor="text1" w:themeTint="A6"/>
            </w:tcBorders>
          </w:tcPr>
          <w:p w14:paraId="35E71BD4" w14:textId="77777777" w:rsidR="00041377" w:rsidRPr="004738DC" w:rsidRDefault="00041377" w:rsidP="00041377">
            <w:pPr>
              <w:pStyle w:val="BodyText"/>
              <w:spacing w:before="240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</w:tr>
      <w:tr w:rsidR="00041377" w:rsidRPr="004738DC" w14:paraId="0EA94C76" w14:textId="77777777" w:rsidTr="00041377">
        <w:tc>
          <w:tcPr>
            <w:tcW w:w="2000" w:type="dxa"/>
          </w:tcPr>
          <w:p w14:paraId="2CB684B6" w14:textId="77777777" w:rsidR="00041377" w:rsidRPr="004738DC" w:rsidRDefault="00041377" w:rsidP="00041377">
            <w:pPr>
              <w:pStyle w:val="BodyText"/>
              <w:spacing w:before="480"/>
            </w:pPr>
            <w:r>
              <w:t>HR Officer</w:t>
            </w:r>
          </w:p>
        </w:tc>
        <w:tc>
          <w:tcPr>
            <w:tcW w:w="278" w:type="dxa"/>
          </w:tcPr>
          <w:p w14:paraId="710E051E" w14:textId="77777777" w:rsidR="00041377" w:rsidRPr="004738DC" w:rsidRDefault="00041377" w:rsidP="00041377">
            <w:pPr>
              <w:pStyle w:val="BodyText"/>
              <w:spacing w:before="480"/>
            </w:pPr>
          </w:p>
        </w:tc>
        <w:tc>
          <w:tcPr>
            <w:tcW w:w="2781" w:type="dxa"/>
            <w:tcBorders>
              <w:top w:val="single" w:sz="4" w:space="0" w:color="595959" w:themeColor="text1" w:themeTint="A6"/>
              <w:bottom w:val="single" w:sz="4" w:space="0" w:color="595959" w:themeColor="text1" w:themeTint="A6"/>
            </w:tcBorders>
          </w:tcPr>
          <w:p w14:paraId="41E74948" w14:textId="77777777" w:rsidR="00041377" w:rsidRPr="004738DC" w:rsidRDefault="00041377" w:rsidP="00041377">
            <w:pPr>
              <w:pStyle w:val="BodyText"/>
              <w:spacing w:before="480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276" w:type="dxa"/>
          </w:tcPr>
          <w:p w14:paraId="60F332E2" w14:textId="77777777" w:rsidR="00041377" w:rsidRPr="004738DC" w:rsidRDefault="00041377" w:rsidP="00041377">
            <w:pPr>
              <w:pStyle w:val="BodyText"/>
              <w:spacing w:before="480"/>
            </w:pPr>
          </w:p>
        </w:tc>
        <w:tc>
          <w:tcPr>
            <w:tcW w:w="2768" w:type="dxa"/>
            <w:tcBorders>
              <w:top w:val="single" w:sz="4" w:space="0" w:color="595959" w:themeColor="text1" w:themeTint="A6"/>
              <w:bottom w:val="single" w:sz="4" w:space="0" w:color="595959" w:themeColor="text1" w:themeTint="A6"/>
            </w:tcBorders>
          </w:tcPr>
          <w:p w14:paraId="6CF3FF3C" w14:textId="77777777" w:rsidR="00041377" w:rsidRPr="004738DC" w:rsidRDefault="00041377" w:rsidP="00041377">
            <w:pPr>
              <w:pStyle w:val="BodyText"/>
              <w:spacing w:before="480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277" w:type="dxa"/>
          </w:tcPr>
          <w:p w14:paraId="679399A7" w14:textId="77777777" w:rsidR="00041377" w:rsidRPr="004738DC" w:rsidRDefault="00041377" w:rsidP="00041377">
            <w:pPr>
              <w:pStyle w:val="BodyText"/>
              <w:spacing w:before="480"/>
            </w:pPr>
          </w:p>
        </w:tc>
        <w:tc>
          <w:tcPr>
            <w:tcW w:w="1254" w:type="dxa"/>
            <w:tcBorders>
              <w:top w:val="single" w:sz="4" w:space="0" w:color="595959" w:themeColor="text1" w:themeTint="A6"/>
              <w:bottom w:val="single" w:sz="4" w:space="0" w:color="595959" w:themeColor="text1" w:themeTint="A6"/>
            </w:tcBorders>
          </w:tcPr>
          <w:p w14:paraId="247A9B6C" w14:textId="77777777" w:rsidR="00041377" w:rsidRPr="004738DC" w:rsidRDefault="00041377" w:rsidP="00041377">
            <w:pPr>
              <w:pStyle w:val="BodyText"/>
              <w:spacing w:before="480"/>
              <w:jc w:val="center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</w:tr>
      <w:tr w:rsidR="00041377" w:rsidRPr="004738DC" w14:paraId="34370DB6" w14:textId="77777777" w:rsidTr="00041377">
        <w:tc>
          <w:tcPr>
            <w:tcW w:w="2000" w:type="dxa"/>
          </w:tcPr>
          <w:p w14:paraId="0FE7169F" w14:textId="77777777" w:rsidR="00041377" w:rsidRPr="004738DC" w:rsidRDefault="00041377" w:rsidP="00041377">
            <w:pPr>
              <w:pStyle w:val="BodyText"/>
              <w:spacing w:before="480"/>
            </w:pPr>
            <w:r w:rsidRPr="004738DC">
              <w:t>HR Manager</w:t>
            </w:r>
          </w:p>
        </w:tc>
        <w:tc>
          <w:tcPr>
            <w:tcW w:w="278" w:type="dxa"/>
          </w:tcPr>
          <w:p w14:paraId="2F5B9DBE" w14:textId="77777777" w:rsidR="00041377" w:rsidRPr="004738DC" w:rsidRDefault="00041377" w:rsidP="00041377">
            <w:pPr>
              <w:pStyle w:val="BodyText"/>
              <w:spacing w:before="480"/>
            </w:pPr>
          </w:p>
        </w:tc>
        <w:tc>
          <w:tcPr>
            <w:tcW w:w="2781" w:type="dxa"/>
            <w:tcBorders>
              <w:top w:val="single" w:sz="4" w:space="0" w:color="595959" w:themeColor="text1" w:themeTint="A6"/>
              <w:bottom w:val="single" w:sz="4" w:space="0" w:color="595959" w:themeColor="text1" w:themeTint="A6"/>
            </w:tcBorders>
          </w:tcPr>
          <w:p w14:paraId="68BF3C8A" w14:textId="77777777" w:rsidR="00041377" w:rsidRPr="004738DC" w:rsidRDefault="00041377" w:rsidP="00041377">
            <w:pPr>
              <w:pStyle w:val="BodyText"/>
              <w:spacing w:before="480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276" w:type="dxa"/>
          </w:tcPr>
          <w:p w14:paraId="0B827505" w14:textId="77777777" w:rsidR="00041377" w:rsidRPr="004738DC" w:rsidRDefault="00041377" w:rsidP="00041377">
            <w:pPr>
              <w:pStyle w:val="BodyText"/>
              <w:spacing w:before="480"/>
            </w:pPr>
          </w:p>
        </w:tc>
        <w:tc>
          <w:tcPr>
            <w:tcW w:w="2768" w:type="dxa"/>
            <w:tcBorders>
              <w:top w:val="single" w:sz="4" w:space="0" w:color="595959" w:themeColor="text1" w:themeTint="A6"/>
              <w:bottom w:val="single" w:sz="4" w:space="0" w:color="595959" w:themeColor="text1" w:themeTint="A6"/>
            </w:tcBorders>
          </w:tcPr>
          <w:p w14:paraId="26CFF019" w14:textId="77777777" w:rsidR="00041377" w:rsidRPr="004738DC" w:rsidRDefault="00041377" w:rsidP="00041377">
            <w:pPr>
              <w:pStyle w:val="BodyText"/>
              <w:spacing w:before="480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277" w:type="dxa"/>
          </w:tcPr>
          <w:p w14:paraId="123ABA2A" w14:textId="77777777" w:rsidR="00041377" w:rsidRPr="004738DC" w:rsidRDefault="00041377" w:rsidP="00041377">
            <w:pPr>
              <w:pStyle w:val="BodyText"/>
              <w:spacing w:before="480"/>
            </w:pPr>
          </w:p>
        </w:tc>
        <w:tc>
          <w:tcPr>
            <w:tcW w:w="1254" w:type="dxa"/>
            <w:tcBorders>
              <w:top w:val="single" w:sz="4" w:space="0" w:color="595959" w:themeColor="text1" w:themeTint="A6"/>
              <w:bottom w:val="single" w:sz="4" w:space="0" w:color="595959" w:themeColor="text1" w:themeTint="A6"/>
            </w:tcBorders>
          </w:tcPr>
          <w:p w14:paraId="720490E1" w14:textId="77777777" w:rsidR="00041377" w:rsidRPr="004738DC" w:rsidRDefault="00041377" w:rsidP="00041377">
            <w:pPr>
              <w:pStyle w:val="BodyText"/>
              <w:spacing w:before="480"/>
              <w:jc w:val="center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</w:tr>
      <w:tr w:rsidR="00041377" w:rsidRPr="004738DC" w14:paraId="675D832F" w14:textId="77777777" w:rsidTr="00041377">
        <w:tc>
          <w:tcPr>
            <w:tcW w:w="2000" w:type="dxa"/>
          </w:tcPr>
          <w:p w14:paraId="3F15D044" w14:textId="4F754E47" w:rsidR="00041377" w:rsidRPr="004738DC" w:rsidRDefault="009C7A36" w:rsidP="00041377">
            <w:pPr>
              <w:pStyle w:val="BodyText"/>
              <w:spacing w:before="480"/>
            </w:pPr>
            <w:r>
              <w:t>Executive Head</w:t>
            </w:r>
          </w:p>
        </w:tc>
        <w:tc>
          <w:tcPr>
            <w:tcW w:w="278" w:type="dxa"/>
          </w:tcPr>
          <w:p w14:paraId="42E38FAD" w14:textId="77777777" w:rsidR="00041377" w:rsidRPr="004738DC" w:rsidRDefault="00041377" w:rsidP="00041377">
            <w:pPr>
              <w:pStyle w:val="BodyText"/>
              <w:spacing w:before="480"/>
            </w:pPr>
          </w:p>
        </w:tc>
        <w:tc>
          <w:tcPr>
            <w:tcW w:w="2781" w:type="dxa"/>
            <w:tcBorders>
              <w:top w:val="single" w:sz="4" w:space="0" w:color="595959" w:themeColor="text1" w:themeTint="A6"/>
              <w:bottom w:val="single" w:sz="4" w:space="0" w:color="595959" w:themeColor="text1" w:themeTint="A6"/>
            </w:tcBorders>
          </w:tcPr>
          <w:p w14:paraId="2F0BCAEC" w14:textId="77777777" w:rsidR="00041377" w:rsidRPr="004738DC" w:rsidRDefault="00041377" w:rsidP="00041377">
            <w:pPr>
              <w:pStyle w:val="BodyText"/>
              <w:spacing w:before="480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276" w:type="dxa"/>
          </w:tcPr>
          <w:p w14:paraId="727488DD" w14:textId="77777777" w:rsidR="00041377" w:rsidRPr="004738DC" w:rsidRDefault="00041377" w:rsidP="00041377">
            <w:pPr>
              <w:pStyle w:val="BodyText"/>
              <w:spacing w:before="480"/>
            </w:pPr>
          </w:p>
        </w:tc>
        <w:tc>
          <w:tcPr>
            <w:tcW w:w="2768" w:type="dxa"/>
            <w:tcBorders>
              <w:top w:val="single" w:sz="4" w:space="0" w:color="595959" w:themeColor="text1" w:themeTint="A6"/>
              <w:bottom w:val="single" w:sz="4" w:space="0" w:color="595959" w:themeColor="text1" w:themeTint="A6"/>
            </w:tcBorders>
          </w:tcPr>
          <w:p w14:paraId="7BB36AE9" w14:textId="77777777" w:rsidR="00041377" w:rsidRPr="004738DC" w:rsidRDefault="00041377" w:rsidP="00041377">
            <w:pPr>
              <w:pStyle w:val="BodyText"/>
              <w:spacing w:before="480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  <w:tc>
          <w:tcPr>
            <w:tcW w:w="277" w:type="dxa"/>
          </w:tcPr>
          <w:p w14:paraId="2D196AC0" w14:textId="77777777" w:rsidR="00041377" w:rsidRPr="004738DC" w:rsidRDefault="00041377" w:rsidP="00041377">
            <w:pPr>
              <w:pStyle w:val="BodyText"/>
              <w:spacing w:before="480"/>
            </w:pPr>
          </w:p>
        </w:tc>
        <w:tc>
          <w:tcPr>
            <w:tcW w:w="1254" w:type="dxa"/>
            <w:tcBorders>
              <w:top w:val="single" w:sz="4" w:space="0" w:color="595959" w:themeColor="text1" w:themeTint="A6"/>
              <w:bottom w:val="single" w:sz="4" w:space="0" w:color="595959" w:themeColor="text1" w:themeTint="A6"/>
            </w:tcBorders>
          </w:tcPr>
          <w:p w14:paraId="43211633" w14:textId="77777777" w:rsidR="00041377" w:rsidRPr="004738DC" w:rsidRDefault="00041377" w:rsidP="00041377">
            <w:pPr>
              <w:pStyle w:val="BodyText"/>
              <w:spacing w:before="480"/>
              <w:jc w:val="center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t> </w:t>
            </w:r>
            <w:r>
              <w:fldChar w:fldCharType="end"/>
            </w:r>
          </w:p>
        </w:tc>
      </w:tr>
    </w:tbl>
    <w:p w14:paraId="097E880E" w14:textId="77777777" w:rsidR="0027536D" w:rsidRPr="0027536D" w:rsidRDefault="0027536D" w:rsidP="004738DC">
      <w:pPr>
        <w:pStyle w:val="BodyText"/>
      </w:pPr>
    </w:p>
    <w:sectPr w:rsidR="0027536D" w:rsidRPr="0027536D" w:rsidSect="004A2D5F">
      <w:headerReference w:type="default" r:id="rId11"/>
      <w:footerReference w:type="default" r:id="rId12"/>
      <w:headerReference w:type="first" r:id="rId13"/>
      <w:footerReference w:type="first" r:id="rId14"/>
      <w:pgSz w:w="11907" w:h="16840" w:code="9"/>
      <w:pgMar w:top="1701" w:right="1134" w:bottom="1247" w:left="1134" w:header="851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A4F57" w14:textId="77777777" w:rsidR="009C7A36" w:rsidRDefault="009C7A36">
      <w:r>
        <w:separator/>
      </w:r>
    </w:p>
  </w:endnote>
  <w:endnote w:type="continuationSeparator" w:id="0">
    <w:p w14:paraId="7DD9640C" w14:textId="77777777" w:rsidR="009C7A36" w:rsidRDefault="009C7A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-14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810"/>
      <w:gridCol w:w="2976"/>
    </w:tblGrid>
    <w:tr w:rsidR="00953101" w14:paraId="09728EBE" w14:textId="77777777" w:rsidTr="0029348E">
      <w:tc>
        <w:tcPr>
          <w:tcW w:w="6810" w:type="dxa"/>
        </w:tcPr>
        <w:p w14:paraId="4DCA6E74" w14:textId="77777777" w:rsidR="00953101" w:rsidRPr="00953101" w:rsidRDefault="00953101" w:rsidP="00953101">
          <w:pPr>
            <w:pStyle w:val="Footer"/>
            <w:rPr>
              <w:sz w:val="14"/>
              <w:szCs w:val="14"/>
            </w:rPr>
          </w:pPr>
          <w:r w:rsidRPr="00953101">
            <w:rPr>
              <w:sz w:val="14"/>
              <w:szCs w:val="14"/>
              <w:lang w:val="de-DE"/>
            </w:rPr>
            <w:t xml:space="preserve">Page </w:t>
          </w:r>
          <w:r w:rsidRPr="00953101">
            <w:rPr>
              <w:rStyle w:val="PageNumber"/>
              <w:sz w:val="14"/>
              <w:szCs w:val="14"/>
            </w:rPr>
            <w:fldChar w:fldCharType="begin"/>
          </w:r>
          <w:r w:rsidRPr="00953101">
            <w:rPr>
              <w:rStyle w:val="PageNumber"/>
              <w:sz w:val="14"/>
              <w:szCs w:val="14"/>
            </w:rPr>
            <w:instrText xml:space="preserve"> PAGE </w:instrText>
          </w:r>
          <w:r w:rsidRPr="00953101">
            <w:rPr>
              <w:rStyle w:val="PageNumber"/>
              <w:sz w:val="14"/>
              <w:szCs w:val="14"/>
            </w:rPr>
            <w:fldChar w:fldCharType="separate"/>
          </w:r>
          <w:r w:rsidR="00041377">
            <w:rPr>
              <w:rStyle w:val="PageNumber"/>
              <w:noProof/>
              <w:sz w:val="14"/>
              <w:szCs w:val="14"/>
            </w:rPr>
            <w:t>2</w:t>
          </w:r>
          <w:r w:rsidRPr="00953101">
            <w:rPr>
              <w:rStyle w:val="PageNumber"/>
              <w:sz w:val="14"/>
              <w:szCs w:val="14"/>
            </w:rPr>
            <w:fldChar w:fldCharType="end"/>
          </w:r>
          <w:r w:rsidRPr="00953101">
            <w:rPr>
              <w:rStyle w:val="PageNumber"/>
              <w:sz w:val="14"/>
              <w:szCs w:val="14"/>
            </w:rPr>
            <w:t xml:space="preserve"> of </w:t>
          </w:r>
          <w:r w:rsidRPr="00953101">
            <w:rPr>
              <w:rStyle w:val="PageNumber"/>
              <w:sz w:val="14"/>
              <w:szCs w:val="14"/>
            </w:rPr>
            <w:fldChar w:fldCharType="begin"/>
          </w:r>
          <w:r w:rsidRPr="00953101">
            <w:rPr>
              <w:rStyle w:val="PageNumber"/>
              <w:sz w:val="14"/>
              <w:szCs w:val="14"/>
            </w:rPr>
            <w:instrText xml:space="preserve"> NUMPAGES </w:instrText>
          </w:r>
          <w:r w:rsidRPr="00953101">
            <w:rPr>
              <w:rStyle w:val="PageNumber"/>
              <w:sz w:val="14"/>
              <w:szCs w:val="14"/>
            </w:rPr>
            <w:fldChar w:fldCharType="separate"/>
          </w:r>
          <w:r w:rsidR="00041377">
            <w:rPr>
              <w:rStyle w:val="PageNumber"/>
              <w:noProof/>
              <w:sz w:val="14"/>
              <w:szCs w:val="14"/>
            </w:rPr>
            <w:t>1</w:t>
          </w:r>
          <w:r w:rsidRPr="00953101">
            <w:rPr>
              <w:rStyle w:val="PageNumber"/>
              <w:sz w:val="14"/>
              <w:szCs w:val="14"/>
            </w:rPr>
            <w:fldChar w:fldCharType="end"/>
          </w:r>
        </w:p>
      </w:tc>
      <w:tc>
        <w:tcPr>
          <w:tcW w:w="2976" w:type="dxa"/>
          <w:vMerge w:val="restart"/>
        </w:tcPr>
        <w:p w14:paraId="69FC270A" w14:textId="77777777" w:rsidR="00953101" w:rsidRPr="00187904" w:rsidRDefault="00953101" w:rsidP="00953101">
          <w:pPr>
            <w:pStyle w:val="Footer"/>
            <w:rPr>
              <w:szCs w:val="14"/>
            </w:rPr>
          </w:pPr>
          <w:r w:rsidRPr="00187904">
            <w:rPr>
              <w:szCs w:val="14"/>
            </w:rPr>
            <w:t>Educore Services provides leading education through</w:t>
          </w:r>
          <w:r>
            <w:rPr>
              <w:szCs w:val="14"/>
            </w:rPr>
            <w:t xml:space="preserve"> the </w:t>
          </w:r>
          <w:r w:rsidRPr="00187904">
            <w:rPr>
              <w:szCs w:val="14"/>
            </w:rPr>
            <w:t>following network of schools</w:t>
          </w:r>
          <w:r>
            <w:rPr>
              <w:szCs w:val="14"/>
            </w:rPr>
            <w:t xml:space="preserve"> -</w:t>
          </w:r>
          <w:r w:rsidRPr="00187904">
            <w:rPr>
              <w:szCs w:val="14"/>
            </w:rPr>
            <w:t xml:space="preserve"> Frontier, Sentinel, Trident and the Educore Academy</w:t>
          </w:r>
        </w:p>
      </w:tc>
    </w:tr>
    <w:tr w:rsidR="00953101" w14:paraId="1C7A45BF" w14:textId="77777777" w:rsidTr="0029348E">
      <w:tc>
        <w:tcPr>
          <w:tcW w:w="6810" w:type="dxa"/>
        </w:tcPr>
        <w:p w14:paraId="0ADAB5EA" w14:textId="77777777" w:rsidR="00953101" w:rsidRDefault="00953101" w:rsidP="00953101">
          <w:pPr>
            <w:pStyle w:val="Footer"/>
          </w:pPr>
          <w:r w:rsidRPr="00187904">
            <w:rPr>
              <w:szCs w:val="14"/>
            </w:rPr>
            <w:fldChar w:fldCharType="begin"/>
          </w:r>
          <w:r w:rsidRPr="00187904">
            <w:rPr>
              <w:szCs w:val="14"/>
            </w:rPr>
            <w:instrText xml:space="preserve"> FILENAME  \* MERGEFORMAT </w:instrText>
          </w:r>
          <w:r w:rsidRPr="00187904">
            <w:rPr>
              <w:szCs w:val="14"/>
            </w:rPr>
            <w:fldChar w:fldCharType="separate"/>
          </w:r>
          <w:r w:rsidR="009C7A36">
            <w:rPr>
              <w:noProof/>
              <w:szCs w:val="14"/>
            </w:rPr>
            <w:t>Document2</w:t>
          </w:r>
          <w:r w:rsidRPr="00187904">
            <w:rPr>
              <w:noProof/>
              <w:szCs w:val="14"/>
            </w:rPr>
            <w:fldChar w:fldCharType="end"/>
          </w:r>
        </w:p>
      </w:tc>
      <w:tc>
        <w:tcPr>
          <w:tcW w:w="2976" w:type="dxa"/>
          <w:vMerge/>
        </w:tcPr>
        <w:p w14:paraId="03818FE7" w14:textId="77777777" w:rsidR="00953101" w:rsidRDefault="00953101" w:rsidP="00953101">
          <w:pPr>
            <w:pStyle w:val="Footer"/>
          </w:pPr>
        </w:p>
      </w:tc>
    </w:tr>
    <w:tr w:rsidR="00953101" w14:paraId="409C1D39" w14:textId="77777777" w:rsidTr="0029348E">
      <w:tc>
        <w:tcPr>
          <w:tcW w:w="6810" w:type="dxa"/>
        </w:tcPr>
        <w:p w14:paraId="19D2660A" w14:textId="6A391906" w:rsidR="00953101" w:rsidRDefault="00953101" w:rsidP="00953101">
          <w:pPr>
            <w:pStyle w:val="Footer"/>
          </w:pPr>
          <w:r w:rsidRPr="00187904">
            <w:rPr>
              <w:szCs w:val="14"/>
            </w:rPr>
            <w:fldChar w:fldCharType="begin"/>
          </w:r>
          <w:r w:rsidRPr="00187904">
            <w:rPr>
              <w:szCs w:val="14"/>
            </w:rPr>
            <w:instrText xml:space="preserve"> AUTHOR  \* MERGEFORMAT </w:instrText>
          </w:r>
          <w:r w:rsidRPr="00187904">
            <w:rPr>
              <w:szCs w:val="14"/>
            </w:rPr>
            <w:fldChar w:fldCharType="separate"/>
          </w:r>
          <w:r w:rsidR="009C7A36">
            <w:rPr>
              <w:noProof/>
              <w:szCs w:val="14"/>
            </w:rPr>
            <w:t>Monica Bwalya</w:t>
          </w:r>
          <w:r w:rsidRPr="00187904">
            <w:rPr>
              <w:noProof/>
              <w:szCs w:val="14"/>
            </w:rPr>
            <w:fldChar w:fldCharType="end"/>
          </w:r>
          <w:r w:rsidRPr="00187904">
            <w:rPr>
              <w:szCs w:val="14"/>
            </w:rPr>
            <w:t xml:space="preserve"> / </w:t>
          </w:r>
          <w:r w:rsidRPr="00187904">
            <w:rPr>
              <w:szCs w:val="14"/>
            </w:rPr>
            <w:fldChar w:fldCharType="begin"/>
          </w:r>
          <w:r w:rsidRPr="00187904">
            <w:rPr>
              <w:szCs w:val="14"/>
            </w:rPr>
            <w:instrText xml:space="preserve"> SAVEDATE \@ "dd.MM.yy" \* MERGEFORMAT </w:instrText>
          </w:r>
          <w:r w:rsidRPr="00187904">
            <w:rPr>
              <w:szCs w:val="14"/>
            </w:rPr>
            <w:fldChar w:fldCharType="separate"/>
          </w:r>
          <w:r w:rsidR="0008092C">
            <w:rPr>
              <w:noProof/>
              <w:szCs w:val="14"/>
            </w:rPr>
            <w:t>26.11.25</w:t>
          </w:r>
          <w:r w:rsidRPr="00187904">
            <w:rPr>
              <w:noProof/>
              <w:szCs w:val="14"/>
            </w:rPr>
            <w:fldChar w:fldCharType="end"/>
          </w:r>
          <w:r w:rsidRPr="00187904">
            <w:rPr>
              <w:szCs w:val="14"/>
            </w:rPr>
            <w:t xml:space="preserve"> / </w:t>
          </w:r>
          <w:r w:rsidRPr="00187904">
            <w:rPr>
              <w:szCs w:val="14"/>
            </w:rPr>
            <w:fldChar w:fldCharType="begin"/>
          </w:r>
          <w:r w:rsidRPr="00187904">
            <w:rPr>
              <w:szCs w:val="14"/>
            </w:rPr>
            <w:instrText xml:space="preserve"> TIME \@ "HH:mm:ss" </w:instrText>
          </w:r>
          <w:r w:rsidRPr="00187904">
            <w:rPr>
              <w:szCs w:val="14"/>
            </w:rPr>
            <w:fldChar w:fldCharType="separate"/>
          </w:r>
          <w:r w:rsidR="0008092C">
            <w:rPr>
              <w:noProof/>
              <w:szCs w:val="14"/>
            </w:rPr>
            <w:t>08:20:40</w:t>
          </w:r>
          <w:r w:rsidRPr="00187904">
            <w:rPr>
              <w:noProof/>
              <w:szCs w:val="14"/>
            </w:rPr>
            <w:fldChar w:fldCharType="end"/>
          </w:r>
        </w:p>
      </w:tc>
      <w:tc>
        <w:tcPr>
          <w:tcW w:w="2976" w:type="dxa"/>
          <w:vMerge/>
        </w:tcPr>
        <w:p w14:paraId="37A14335" w14:textId="77777777" w:rsidR="00953101" w:rsidRDefault="00953101" w:rsidP="00953101">
          <w:pPr>
            <w:pStyle w:val="Footer"/>
          </w:pPr>
        </w:p>
      </w:tc>
    </w:tr>
  </w:tbl>
  <w:p w14:paraId="4019ECCC" w14:textId="77777777" w:rsidR="00ED1E2E" w:rsidRPr="00953101" w:rsidRDefault="00ED1E2E" w:rsidP="0095310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-14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810"/>
      <w:gridCol w:w="2976"/>
    </w:tblGrid>
    <w:tr w:rsidR="00B82375" w14:paraId="391EA372" w14:textId="77777777" w:rsidTr="00953101">
      <w:tc>
        <w:tcPr>
          <w:tcW w:w="6810" w:type="dxa"/>
        </w:tcPr>
        <w:p w14:paraId="7D193637" w14:textId="77777777" w:rsidR="00B82375" w:rsidRPr="00953101" w:rsidRDefault="00B82375" w:rsidP="00B82375">
          <w:pPr>
            <w:pStyle w:val="Footer"/>
            <w:rPr>
              <w:sz w:val="14"/>
              <w:szCs w:val="14"/>
            </w:rPr>
          </w:pPr>
          <w:r w:rsidRPr="00953101">
            <w:rPr>
              <w:sz w:val="14"/>
              <w:szCs w:val="14"/>
              <w:lang w:val="de-DE"/>
            </w:rPr>
            <w:t xml:space="preserve">Page </w:t>
          </w:r>
          <w:r w:rsidRPr="00953101">
            <w:rPr>
              <w:rStyle w:val="PageNumber"/>
              <w:sz w:val="14"/>
              <w:szCs w:val="14"/>
            </w:rPr>
            <w:fldChar w:fldCharType="begin"/>
          </w:r>
          <w:r w:rsidRPr="00953101">
            <w:rPr>
              <w:rStyle w:val="PageNumber"/>
              <w:sz w:val="14"/>
              <w:szCs w:val="14"/>
            </w:rPr>
            <w:instrText xml:space="preserve"> PAGE </w:instrText>
          </w:r>
          <w:r w:rsidRPr="00953101">
            <w:rPr>
              <w:rStyle w:val="PageNumber"/>
              <w:sz w:val="14"/>
              <w:szCs w:val="14"/>
            </w:rPr>
            <w:fldChar w:fldCharType="separate"/>
          </w:r>
          <w:r w:rsidR="00041377">
            <w:rPr>
              <w:rStyle w:val="PageNumber"/>
              <w:noProof/>
              <w:sz w:val="14"/>
              <w:szCs w:val="14"/>
            </w:rPr>
            <w:t>1</w:t>
          </w:r>
          <w:r w:rsidRPr="00953101">
            <w:rPr>
              <w:rStyle w:val="PageNumber"/>
              <w:sz w:val="14"/>
              <w:szCs w:val="14"/>
            </w:rPr>
            <w:fldChar w:fldCharType="end"/>
          </w:r>
          <w:r w:rsidRPr="00953101">
            <w:rPr>
              <w:rStyle w:val="PageNumber"/>
              <w:sz w:val="14"/>
              <w:szCs w:val="14"/>
            </w:rPr>
            <w:t xml:space="preserve"> of </w:t>
          </w:r>
          <w:r w:rsidRPr="00953101">
            <w:rPr>
              <w:rStyle w:val="PageNumber"/>
              <w:sz w:val="14"/>
              <w:szCs w:val="14"/>
            </w:rPr>
            <w:fldChar w:fldCharType="begin"/>
          </w:r>
          <w:r w:rsidRPr="00953101">
            <w:rPr>
              <w:rStyle w:val="PageNumber"/>
              <w:sz w:val="14"/>
              <w:szCs w:val="14"/>
            </w:rPr>
            <w:instrText xml:space="preserve"> NUMPAGES </w:instrText>
          </w:r>
          <w:r w:rsidRPr="00953101">
            <w:rPr>
              <w:rStyle w:val="PageNumber"/>
              <w:sz w:val="14"/>
              <w:szCs w:val="14"/>
            </w:rPr>
            <w:fldChar w:fldCharType="separate"/>
          </w:r>
          <w:r w:rsidR="00041377">
            <w:rPr>
              <w:rStyle w:val="PageNumber"/>
              <w:noProof/>
              <w:sz w:val="14"/>
              <w:szCs w:val="14"/>
            </w:rPr>
            <w:t>1</w:t>
          </w:r>
          <w:r w:rsidRPr="00953101">
            <w:rPr>
              <w:rStyle w:val="PageNumber"/>
              <w:sz w:val="14"/>
              <w:szCs w:val="14"/>
            </w:rPr>
            <w:fldChar w:fldCharType="end"/>
          </w:r>
        </w:p>
      </w:tc>
      <w:tc>
        <w:tcPr>
          <w:tcW w:w="2976" w:type="dxa"/>
          <w:vMerge w:val="restart"/>
        </w:tcPr>
        <w:p w14:paraId="4B41DF41" w14:textId="77777777" w:rsidR="00B82375" w:rsidRPr="00187904" w:rsidRDefault="00B82375" w:rsidP="00B82375">
          <w:pPr>
            <w:pStyle w:val="Footer"/>
            <w:rPr>
              <w:szCs w:val="14"/>
            </w:rPr>
          </w:pPr>
          <w:r w:rsidRPr="00187904">
            <w:rPr>
              <w:szCs w:val="14"/>
            </w:rPr>
            <w:t>Educore Services provides leading education through</w:t>
          </w:r>
          <w:r>
            <w:rPr>
              <w:szCs w:val="14"/>
            </w:rPr>
            <w:t xml:space="preserve"> the </w:t>
          </w:r>
          <w:r w:rsidRPr="00187904">
            <w:rPr>
              <w:szCs w:val="14"/>
            </w:rPr>
            <w:t>following network of schools</w:t>
          </w:r>
          <w:r>
            <w:rPr>
              <w:szCs w:val="14"/>
            </w:rPr>
            <w:t xml:space="preserve"> -</w:t>
          </w:r>
          <w:r w:rsidRPr="00187904">
            <w:rPr>
              <w:szCs w:val="14"/>
            </w:rPr>
            <w:t xml:space="preserve"> Frontier, Sentinel, Trident and the Educore Academy</w:t>
          </w:r>
        </w:p>
      </w:tc>
    </w:tr>
    <w:tr w:rsidR="00B82375" w14:paraId="25D27833" w14:textId="77777777" w:rsidTr="00953101">
      <w:tc>
        <w:tcPr>
          <w:tcW w:w="6810" w:type="dxa"/>
        </w:tcPr>
        <w:p w14:paraId="6771164B" w14:textId="77777777" w:rsidR="00B82375" w:rsidRDefault="00B82375" w:rsidP="00B82375">
          <w:pPr>
            <w:pStyle w:val="Footer"/>
          </w:pPr>
          <w:r w:rsidRPr="00187904">
            <w:rPr>
              <w:szCs w:val="14"/>
            </w:rPr>
            <w:fldChar w:fldCharType="begin"/>
          </w:r>
          <w:r w:rsidRPr="00187904">
            <w:rPr>
              <w:szCs w:val="14"/>
            </w:rPr>
            <w:instrText xml:space="preserve"> FILENAME  \* MERGEFORMAT </w:instrText>
          </w:r>
          <w:r w:rsidRPr="00187904">
            <w:rPr>
              <w:szCs w:val="14"/>
            </w:rPr>
            <w:fldChar w:fldCharType="separate"/>
          </w:r>
          <w:r w:rsidR="009C7A36">
            <w:rPr>
              <w:noProof/>
              <w:szCs w:val="14"/>
            </w:rPr>
            <w:t>Document2</w:t>
          </w:r>
          <w:r w:rsidRPr="00187904">
            <w:rPr>
              <w:noProof/>
              <w:szCs w:val="14"/>
            </w:rPr>
            <w:fldChar w:fldCharType="end"/>
          </w:r>
        </w:p>
      </w:tc>
      <w:tc>
        <w:tcPr>
          <w:tcW w:w="2976" w:type="dxa"/>
          <w:vMerge/>
        </w:tcPr>
        <w:p w14:paraId="787118D4" w14:textId="77777777" w:rsidR="00B82375" w:rsidRDefault="00B82375" w:rsidP="00B82375">
          <w:pPr>
            <w:pStyle w:val="Footer"/>
          </w:pPr>
        </w:p>
      </w:tc>
    </w:tr>
    <w:tr w:rsidR="00B82375" w14:paraId="7D4C701B" w14:textId="77777777" w:rsidTr="00953101">
      <w:tc>
        <w:tcPr>
          <w:tcW w:w="6810" w:type="dxa"/>
        </w:tcPr>
        <w:p w14:paraId="165A07AF" w14:textId="1B4E016E" w:rsidR="00B82375" w:rsidRDefault="00B82375" w:rsidP="00B82375">
          <w:pPr>
            <w:pStyle w:val="Footer"/>
          </w:pPr>
          <w:r w:rsidRPr="00187904">
            <w:rPr>
              <w:szCs w:val="14"/>
            </w:rPr>
            <w:fldChar w:fldCharType="begin"/>
          </w:r>
          <w:r w:rsidRPr="00187904">
            <w:rPr>
              <w:szCs w:val="14"/>
            </w:rPr>
            <w:instrText xml:space="preserve"> AUTHOR  \* MERGEFORMAT </w:instrText>
          </w:r>
          <w:r w:rsidRPr="00187904">
            <w:rPr>
              <w:szCs w:val="14"/>
            </w:rPr>
            <w:fldChar w:fldCharType="separate"/>
          </w:r>
          <w:r w:rsidR="009C7A36">
            <w:rPr>
              <w:noProof/>
              <w:szCs w:val="14"/>
            </w:rPr>
            <w:t>Monica Bwalya</w:t>
          </w:r>
          <w:r w:rsidRPr="00187904">
            <w:rPr>
              <w:noProof/>
              <w:szCs w:val="14"/>
            </w:rPr>
            <w:fldChar w:fldCharType="end"/>
          </w:r>
          <w:r w:rsidRPr="00187904">
            <w:rPr>
              <w:szCs w:val="14"/>
            </w:rPr>
            <w:t xml:space="preserve"> / </w:t>
          </w:r>
          <w:r w:rsidRPr="00187904">
            <w:rPr>
              <w:szCs w:val="14"/>
            </w:rPr>
            <w:fldChar w:fldCharType="begin"/>
          </w:r>
          <w:r w:rsidRPr="00187904">
            <w:rPr>
              <w:szCs w:val="14"/>
            </w:rPr>
            <w:instrText xml:space="preserve"> SAVEDATE \@ "dd.MM.yy" \* MERGEFORMAT </w:instrText>
          </w:r>
          <w:r w:rsidRPr="00187904">
            <w:rPr>
              <w:szCs w:val="14"/>
            </w:rPr>
            <w:fldChar w:fldCharType="separate"/>
          </w:r>
          <w:r w:rsidR="00552A9A">
            <w:rPr>
              <w:noProof/>
              <w:szCs w:val="14"/>
            </w:rPr>
            <w:t>03.02.26</w:t>
          </w:r>
          <w:r w:rsidRPr="00187904">
            <w:rPr>
              <w:noProof/>
              <w:szCs w:val="14"/>
            </w:rPr>
            <w:fldChar w:fldCharType="end"/>
          </w:r>
          <w:r w:rsidRPr="00187904">
            <w:rPr>
              <w:szCs w:val="14"/>
            </w:rPr>
            <w:t xml:space="preserve"> / </w:t>
          </w:r>
          <w:r w:rsidRPr="00187904">
            <w:rPr>
              <w:szCs w:val="14"/>
            </w:rPr>
            <w:fldChar w:fldCharType="begin"/>
          </w:r>
          <w:r w:rsidRPr="00187904">
            <w:rPr>
              <w:szCs w:val="14"/>
            </w:rPr>
            <w:instrText xml:space="preserve"> TIME \@ "HH:mm:ss" </w:instrText>
          </w:r>
          <w:r w:rsidRPr="00187904">
            <w:rPr>
              <w:szCs w:val="14"/>
            </w:rPr>
            <w:fldChar w:fldCharType="separate"/>
          </w:r>
          <w:r w:rsidR="0008092C">
            <w:rPr>
              <w:noProof/>
              <w:szCs w:val="14"/>
            </w:rPr>
            <w:t>08:20:40</w:t>
          </w:r>
          <w:r w:rsidRPr="00187904">
            <w:rPr>
              <w:noProof/>
              <w:szCs w:val="14"/>
            </w:rPr>
            <w:fldChar w:fldCharType="end"/>
          </w:r>
        </w:p>
      </w:tc>
      <w:tc>
        <w:tcPr>
          <w:tcW w:w="2976" w:type="dxa"/>
          <w:vMerge/>
        </w:tcPr>
        <w:p w14:paraId="16E57F2C" w14:textId="77777777" w:rsidR="00B82375" w:rsidRDefault="00B82375" w:rsidP="00B82375">
          <w:pPr>
            <w:pStyle w:val="Footer"/>
          </w:pPr>
        </w:p>
      </w:tc>
    </w:tr>
  </w:tbl>
  <w:p w14:paraId="7875B3B1" w14:textId="77777777" w:rsidR="00ED1E2E" w:rsidRPr="00B82375" w:rsidRDefault="00ED1E2E" w:rsidP="00B823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741D7" w14:textId="77777777" w:rsidR="009C7A36" w:rsidRDefault="009C7A36">
      <w:r>
        <w:separator/>
      </w:r>
    </w:p>
  </w:footnote>
  <w:footnote w:type="continuationSeparator" w:id="0">
    <w:p w14:paraId="65E42311" w14:textId="77777777" w:rsidR="009C7A36" w:rsidRDefault="009C7A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781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154"/>
      <w:gridCol w:w="3402"/>
      <w:gridCol w:w="4225"/>
    </w:tblGrid>
    <w:tr w:rsidR="00B82375" w14:paraId="628BAA91" w14:textId="77777777" w:rsidTr="00812556">
      <w:tc>
        <w:tcPr>
          <w:tcW w:w="2154" w:type="dxa"/>
        </w:tcPr>
        <w:p w14:paraId="45A175B0" w14:textId="77777777" w:rsidR="00B82375" w:rsidRPr="00B82375" w:rsidRDefault="00B82375" w:rsidP="00B82375">
          <w:pPr>
            <w:pStyle w:val="Header"/>
            <w:jc w:val="left"/>
            <w:rPr>
              <w:sz w:val="20"/>
              <w:szCs w:val="20"/>
            </w:rPr>
          </w:pPr>
          <w:r w:rsidRPr="00B82375">
            <w:rPr>
              <w:sz w:val="20"/>
              <w:szCs w:val="20"/>
            </w:rPr>
            <w:t>ENGAGE</w:t>
          </w:r>
        </w:p>
        <w:p w14:paraId="5E2CAAD1" w14:textId="77777777" w:rsidR="00B82375" w:rsidRPr="00B82375" w:rsidRDefault="00B82375" w:rsidP="00B82375">
          <w:pPr>
            <w:pStyle w:val="Header"/>
            <w:jc w:val="left"/>
            <w:rPr>
              <w:sz w:val="20"/>
              <w:szCs w:val="20"/>
            </w:rPr>
          </w:pPr>
          <w:r w:rsidRPr="00B82375">
            <w:rPr>
              <w:sz w:val="20"/>
              <w:szCs w:val="20"/>
            </w:rPr>
            <w:t>ENLIGHTEN</w:t>
          </w:r>
        </w:p>
        <w:p w14:paraId="72A1F182" w14:textId="77777777" w:rsidR="00B82375" w:rsidRPr="00B82375" w:rsidRDefault="00B82375" w:rsidP="00B82375">
          <w:pPr>
            <w:pStyle w:val="Header"/>
            <w:jc w:val="left"/>
            <w:rPr>
              <w:sz w:val="20"/>
              <w:szCs w:val="20"/>
            </w:rPr>
          </w:pPr>
          <w:r w:rsidRPr="00B82375">
            <w:rPr>
              <w:sz w:val="20"/>
              <w:szCs w:val="20"/>
            </w:rPr>
            <w:t>EMPOWER</w:t>
          </w:r>
        </w:p>
      </w:tc>
      <w:tc>
        <w:tcPr>
          <w:tcW w:w="3402" w:type="dxa"/>
        </w:tcPr>
        <w:p w14:paraId="49BB0369" w14:textId="77777777" w:rsidR="00B82375" w:rsidRPr="004972EE" w:rsidRDefault="00B82375" w:rsidP="00B82375">
          <w:pPr>
            <w:pStyle w:val="Header"/>
            <w:jc w:val="left"/>
            <w:rPr>
              <w:szCs w:val="18"/>
            </w:rPr>
          </w:pPr>
        </w:p>
      </w:tc>
      <w:tc>
        <w:tcPr>
          <w:tcW w:w="4225" w:type="dxa"/>
        </w:tcPr>
        <w:p w14:paraId="267E9E4D" w14:textId="77777777" w:rsidR="00B82375" w:rsidRDefault="00B82375" w:rsidP="00B82375">
          <w:pPr>
            <w:pStyle w:val="Header"/>
            <w:jc w:val="right"/>
          </w:pPr>
          <w:r>
            <w:rPr>
              <w:noProof/>
              <w:szCs w:val="18"/>
              <w:lang w:val="en-US"/>
            </w:rPr>
            <w:drawing>
              <wp:inline distT="0" distB="0" distL="0" distR="0" wp14:anchorId="57C15905" wp14:editId="2F810A15">
                <wp:extent cx="1461600" cy="432000"/>
                <wp:effectExtent l="0" t="0" r="5715" b="635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EducoreServices_Logotype_CORE_CROP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16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231B582A" w14:textId="77777777" w:rsidR="00ED1E2E" w:rsidRPr="00B82375" w:rsidRDefault="00ED1E2E" w:rsidP="00B82375">
    <w:pPr>
      <w:pStyle w:val="Header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710" w:type="dxa"/>
      <w:tblInd w:w="-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941"/>
      <w:gridCol w:w="3402"/>
      <w:gridCol w:w="4367"/>
    </w:tblGrid>
    <w:tr w:rsidR="00B82375" w14:paraId="62E91437" w14:textId="77777777" w:rsidTr="00812556">
      <w:trPr>
        <w:trHeight w:val="1244"/>
      </w:trPr>
      <w:tc>
        <w:tcPr>
          <w:tcW w:w="1941" w:type="dxa"/>
        </w:tcPr>
        <w:p w14:paraId="774448E3" w14:textId="77777777" w:rsidR="00B82375" w:rsidRPr="004972EE" w:rsidRDefault="00B82375" w:rsidP="00B82375">
          <w:pPr>
            <w:pStyle w:val="Header"/>
            <w:jc w:val="left"/>
            <w:rPr>
              <w:sz w:val="24"/>
              <w:szCs w:val="24"/>
            </w:rPr>
          </w:pPr>
          <w:r w:rsidRPr="004972EE">
            <w:rPr>
              <w:sz w:val="24"/>
              <w:szCs w:val="24"/>
            </w:rPr>
            <w:t>ENGAGE</w:t>
          </w:r>
        </w:p>
        <w:p w14:paraId="11AD1D4F" w14:textId="77777777" w:rsidR="00B82375" w:rsidRPr="004972EE" w:rsidRDefault="00B82375" w:rsidP="00B82375">
          <w:pPr>
            <w:pStyle w:val="Header"/>
            <w:jc w:val="left"/>
            <w:rPr>
              <w:sz w:val="24"/>
              <w:szCs w:val="24"/>
            </w:rPr>
          </w:pPr>
          <w:r w:rsidRPr="004972EE">
            <w:rPr>
              <w:sz w:val="24"/>
              <w:szCs w:val="24"/>
            </w:rPr>
            <w:t>ENLIGHTEN</w:t>
          </w:r>
        </w:p>
        <w:p w14:paraId="394A2875" w14:textId="77777777" w:rsidR="00B82375" w:rsidRPr="004972EE" w:rsidRDefault="00B82375" w:rsidP="00B82375">
          <w:pPr>
            <w:pStyle w:val="Header"/>
            <w:jc w:val="left"/>
            <w:rPr>
              <w:sz w:val="24"/>
              <w:szCs w:val="24"/>
            </w:rPr>
          </w:pPr>
          <w:r w:rsidRPr="004972EE">
            <w:rPr>
              <w:sz w:val="24"/>
              <w:szCs w:val="24"/>
            </w:rPr>
            <w:t>EMPOWER</w:t>
          </w:r>
        </w:p>
      </w:tc>
      <w:tc>
        <w:tcPr>
          <w:tcW w:w="3402" w:type="dxa"/>
        </w:tcPr>
        <w:p w14:paraId="6CFED24A" w14:textId="77777777" w:rsidR="00B82375" w:rsidRPr="004972EE" w:rsidRDefault="00B82375" w:rsidP="00B82375">
          <w:pPr>
            <w:pStyle w:val="Header"/>
            <w:jc w:val="left"/>
            <w:rPr>
              <w:szCs w:val="18"/>
            </w:rPr>
          </w:pPr>
          <w:r w:rsidRPr="004972EE">
            <w:rPr>
              <w:szCs w:val="18"/>
            </w:rPr>
            <w:t>Educore Services</w:t>
          </w:r>
        </w:p>
        <w:p w14:paraId="06D64D28" w14:textId="77777777" w:rsidR="00B82375" w:rsidRPr="004972EE" w:rsidRDefault="00B82375" w:rsidP="00B82375">
          <w:pPr>
            <w:pStyle w:val="Header"/>
            <w:jc w:val="left"/>
            <w:rPr>
              <w:szCs w:val="18"/>
            </w:rPr>
          </w:pPr>
          <w:r w:rsidRPr="004972EE">
            <w:rPr>
              <w:szCs w:val="18"/>
            </w:rPr>
            <w:t>PO Box 110506</w:t>
          </w:r>
        </w:p>
        <w:p w14:paraId="665ABD23" w14:textId="77777777" w:rsidR="00B82375" w:rsidRPr="004972EE" w:rsidRDefault="00B82375" w:rsidP="00B82375">
          <w:pPr>
            <w:pStyle w:val="Header"/>
            <w:jc w:val="left"/>
            <w:rPr>
              <w:szCs w:val="18"/>
            </w:rPr>
          </w:pPr>
          <w:r w:rsidRPr="004972EE">
            <w:rPr>
              <w:szCs w:val="18"/>
            </w:rPr>
            <w:t>Solwezi, Zambia</w:t>
          </w:r>
        </w:p>
        <w:p w14:paraId="4216DE1A" w14:textId="2C68F01B" w:rsidR="00B82375" w:rsidRPr="004972EE" w:rsidRDefault="00A93C1D" w:rsidP="00B82375">
          <w:pPr>
            <w:pStyle w:val="Header"/>
            <w:jc w:val="left"/>
            <w:rPr>
              <w:szCs w:val="18"/>
            </w:rPr>
          </w:pPr>
          <w:r>
            <w:rPr>
              <w:szCs w:val="18"/>
            </w:rPr>
            <w:t>Telephone: +260 9</w:t>
          </w:r>
          <w:r w:rsidR="0008092C">
            <w:rPr>
              <w:szCs w:val="18"/>
            </w:rPr>
            <w:t>6 84 94 049</w:t>
          </w:r>
        </w:p>
        <w:p w14:paraId="025364FD" w14:textId="77777777" w:rsidR="00B82375" w:rsidRPr="004972EE" w:rsidRDefault="00B82375" w:rsidP="00B82375">
          <w:pPr>
            <w:pStyle w:val="Header"/>
            <w:jc w:val="left"/>
            <w:rPr>
              <w:szCs w:val="18"/>
            </w:rPr>
          </w:pPr>
          <w:r w:rsidRPr="004972EE">
            <w:rPr>
              <w:szCs w:val="18"/>
            </w:rPr>
            <w:t>enquiry@educoreservices.com</w:t>
          </w:r>
        </w:p>
        <w:p w14:paraId="5455F3B5" w14:textId="77777777" w:rsidR="00B82375" w:rsidRPr="004972EE" w:rsidRDefault="00B82375" w:rsidP="00B82375">
          <w:pPr>
            <w:pStyle w:val="Header"/>
            <w:jc w:val="left"/>
            <w:rPr>
              <w:szCs w:val="18"/>
            </w:rPr>
          </w:pPr>
          <w:r>
            <w:rPr>
              <w:szCs w:val="18"/>
            </w:rPr>
            <w:t>www.</w:t>
          </w:r>
          <w:r w:rsidRPr="004972EE">
            <w:rPr>
              <w:szCs w:val="18"/>
            </w:rPr>
            <w:t>educoreservices.com</w:t>
          </w:r>
        </w:p>
      </w:tc>
      <w:tc>
        <w:tcPr>
          <w:tcW w:w="4367" w:type="dxa"/>
        </w:tcPr>
        <w:p w14:paraId="007350A2" w14:textId="77777777" w:rsidR="00B82375" w:rsidRDefault="00B82375" w:rsidP="00B82375">
          <w:pPr>
            <w:pStyle w:val="Header"/>
            <w:jc w:val="right"/>
          </w:pPr>
          <w:r>
            <w:rPr>
              <w:noProof/>
              <w:lang w:val="en-US"/>
            </w:rPr>
            <w:drawing>
              <wp:inline distT="0" distB="0" distL="0" distR="0" wp14:anchorId="046C8560" wp14:editId="52455AC3">
                <wp:extent cx="2678400" cy="792000"/>
                <wp:effectExtent l="0" t="0" r="8255" b="825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EducoreServices_Logotype_CORE_CROP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78400" cy="79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22B9791F" w14:textId="77777777" w:rsidR="00ED1E2E" w:rsidRPr="00B82375" w:rsidRDefault="00ED1E2E" w:rsidP="00B82375">
    <w:pPr>
      <w:pStyle w:val="Header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3E57"/>
    <w:multiLevelType w:val="hybridMultilevel"/>
    <w:tmpl w:val="AA4EFA78"/>
    <w:lvl w:ilvl="0" w:tplc="0407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9159B6"/>
    <w:multiLevelType w:val="singleLevel"/>
    <w:tmpl w:val="98B4C7C0"/>
    <w:lvl w:ilvl="0">
      <w:start w:val="1"/>
      <w:numFmt w:val="bullet"/>
      <w:lvlText w:val="-"/>
      <w:lvlJc w:val="left"/>
      <w:pPr>
        <w:tabs>
          <w:tab w:val="num" w:pos="1494"/>
        </w:tabs>
        <w:ind w:left="1418" w:hanging="284"/>
      </w:pPr>
      <w:rPr>
        <w:sz w:val="16"/>
      </w:rPr>
    </w:lvl>
  </w:abstractNum>
  <w:abstractNum w:abstractNumId="2" w15:restartNumberingAfterBreak="0">
    <w:nsid w:val="0FC36961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3" w15:restartNumberingAfterBreak="0">
    <w:nsid w:val="1165766F"/>
    <w:multiLevelType w:val="singleLevel"/>
    <w:tmpl w:val="CED09714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4" w15:restartNumberingAfterBreak="0">
    <w:nsid w:val="12DA7BE5"/>
    <w:multiLevelType w:val="singleLevel"/>
    <w:tmpl w:val="42261D56"/>
    <w:lvl w:ilvl="0">
      <w:start w:val="1"/>
      <w:numFmt w:val="bullet"/>
      <w:lvlText w:val="-"/>
      <w:lvlJc w:val="left"/>
      <w:pPr>
        <w:tabs>
          <w:tab w:val="num" w:pos="1494"/>
        </w:tabs>
        <w:ind w:left="1418" w:hanging="284"/>
      </w:pPr>
      <w:rPr>
        <w:sz w:val="16"/>
      </w:rPr>
    </w:lvl>
  </w:abstractNum>
  <w:abstractNum w:abstractNumId="5" w15:restartNumberingAfterBreak="0">
    <w:nsid w:val="16630182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6" w15:restartNumberingAfterBreak="0">
    <w:nsid w:val="177354C3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7" w15:restartNumberingAfterBreak="0">
    <w:nsid w:val="17875ABA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8" w15:restartNumberingAfterBreak="0">
    <w:nsid w:val="1E4A2525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9" w15:restartNumberingAfterBreak="0">
    <w:nsid w:val="21212174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0" w15:restartNumberingAfterBreak="0">
    <w:nsid w:val="237C1310"/>
    <w:multiLevelType w:val="singleLevel"/>
    <w:tmpl w:val="F59CE712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11" w15:restartNumberingAfterBreak="0">
    <w:nsid w:val="24C97145"/>
    <w:multiLevelType w:val="singleLevel"/>
    <w:tmpl w:val="FE324BBA"/>
    <w:lvl w:ilvl="0">
      <w:start w:val="1"/>
      <w:numFmt w:val="bullet"/>
      <w:lvlText w:val="-"/>
      <w:lvlJc w:val="left"/>
      <w:pPr>
        <w:tabs>
          <w:tab w:val="num" w:pos="927"/>
        </w:tabs>
        <w:ind w:left="851" w:hanging="284"/>
      </w:pPr>
      <w:rPr>
        <w:sz w:val="16"/>
      </w:rPr>
    </w:lvl>
  </w:abstractNum>
  <w:abstractNum w:abstractNumId="12" w15:restartNumberingAfterBreak="0">
    <w:nsid w:val="28F452C0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3" w15:restartNumberingAfterBreak="0">
    <w:nsid w:val="2EEA0D55"/>
    <w:multiLevelType w:val="singleLevel"/>
    <w:tmpl w:val="FF7011D8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14" w15:restartNumberingAfterBreak="0">
    <w:nsid w:val="2F7B2BC6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5" w15:restartNumberingAfterBreak="0">
    <w:nsid w:val="315D753C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6" w15:restartNumberingAfterBreak="0">
    <w:nsid w:val="33E75D02"/>
    <w:multiLevelType w:val="singleLevel"/>
    <w:tmpl w:val="FBFEC99C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17" w15:restartNumberingAfterBreak="0">
    <w:nsid w:val="35D86069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8" w15:restartNumberingAfterBreak="0">
    <w:nsid w:val="3F277C5D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9" w15:restartNumberingAfterBreak="0">
    <w:nsid w:val="402D47C6"/>
    <w:multiLevelType w:val="singleLevel"/>
    <w:tmpl w:val="2D2A227E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20" w15:restartNumberingAfterBreak="0">
    <w:nsid w:val="42502EBF"/>
    <w:multiLevelType w:val="singleLevel"/>
    <w:tmpl w:val="E690AEA2"/>
    <w:lvl w:ilvl="0">
      <w:start w:val="1"/>
      <w:numFmt w:val="bullet"/>
      <w:lvlText w:val="-"/>
      <w:lvlJc w:val="left"/>
      <w:pPr>
        <w:tabs>
          <w:tab w:val="num" w:pos="1494"/>
        </w:tabs>
        <w:ind w:left="1418" w:hanging="284"/>
      </w:pPr>
      <w:rPr>
        <w:sz w:val="16"/>
      </w:rPr>
    </w:lvl>
  </w:abstractNum>
  <w:abstractNum w:abstractNumId="21" w15:restartNumberingAfterBreak="0">
    <w:nsid w:val="47302E72"/>
    <w:multiLevelType w:val="singleLevel"/>
    <w:tmpl w:val="AB3C9D36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22" w15:restartNumberingAfterBreak="0">
    <w:nsid w:val="4CFF153C"/>
    <w:multiLevelType w:val="hybridMultilevel"/>
    <w:tmpl w:val="AA4EFA78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3" w:tplc="0407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EE62081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24" w15:restartNumberingAfterBreak="0">
    <w:nsid w:val="5A5B0E29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25" w15:restartNumberingAfterBreak="0">
    <w:nsid w:val="5A7A538E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26" w15:restartNumberingAfterBreak="0">
    <w:nsid w:val="5BBD269E"/>
    <w:multiLevelType w:val="singleLevel"/>
    <w:tmpl w:val="F49CB6BA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27" w15:restartNumberingAfterBreak="0">
    <w:nsid w:val="61277145"/>
    <w:multiLevelType w:val="singleLevel"/>
    <w:tmpl w:val="AF607A96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28" w15:restartNumberingAfterBreak="0">
    <w:nsid w:val="65907FDD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29" w15:restartNumberingAfterBreak="0">
    <w:nsid w:val="70A535F8"/>
    <w:multiLevelType w:val="singleLevel"/>
    <w:tmpl w:val="EA30FC2E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30" w15:restartNumberingAfterBreak="0">
    <w:nsid w:val="71EF2139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31" w15:restartNumberingAfterBreak="0">
    <w:nsid w:val="77610D2E"/>
    <w:multiLevelType w:val="singleLevel"/>
    <w:tmpl w:val="641867C0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32" w15:restartNumberingAfterBreak="0">
    <w:nsid w:val="789130FF"/>
    <w:multiLevelType w:val="singleLevel"/>
    <w:tmpl w:val="99921E68"/>
    <w:lvl w:ilvl="0">
      <w:start w:val="1"/>
      <w:numFmt w:val="bullet"/>
      <w:lvlText w:val="-"/>
      <w:lvlJc w:val="left"/>
      <w:pPr>
        <w:tabs>
          <w:tab w:val="num" w:pos="927"/>
        </w:tabs>
        <w:ind w:left="851" w:hanging="284"/>
      </w:pPr>
      <w:rPr>
        <w:sz w:val="16"/>
      </w:rPr>
    </w:lvl>
  </w:abstractNum>
  <w:abstractNum w:abstractNumId="33" w15:restartNumberingAfterBreak="0">
    <w:nsid w:val="7DE80C3F"/>
    <w:multiLevelType w:val="singleLevel"/>
    <w:tmpl w:val="912A8424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34" w15:restartNumberingAfterBreak="0">
    <w:nsid w:val="7E817266"/>
    <w:multiLevelType w:val="singleLevel"/>
    <w:tmpl w:val="B832D28C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num w:numId="1" w16cid:durableId="20010071">
    <w:abstractNumId w:val="32"/>
  </w:num>
  <w:num w:numId="2" w16cid:durableId="1074082436">
    <w:abstractNumId w:val="13"/>
  </w:num>
  <w:num w:numId="3" w16cid:durableId="1421685018">
    <w:abstractNumId w:val="16"/>
  </w:num>
  <w:num w:numId="4" w16cid:durableId="1559442006">
    <w:abstractNumId w:val="20"/>
  </w:num>
  <w:num w:numId="5" w16cid:durableId="1908297306">
    <w:abstractNumId w:val="29"/>
  </w:num>
  <w:num w:numId="6" w16cid:durableId="191311794">
    <w:abstractNumId w:val="10"/>
  </w:num>
  <w:num w:numId="7" w16cid:durableId="82924518">
    <w:abstractNumId w:val="4"/>
  </w:num>
  <w:num w:numId="8" w16cid:durableId="965354121">
    <w:abstractNumId w:val="26"/>
  </w:num>
  <w:num w:numId="9" w16cid:durableId="469134188">
    <w:abstractNumId w:val="33"/>
  </w:num>
  <w:num w:numId="10" w16cid:durableId="1449466735">
    <w:abstractNumId w:val="11"/>
  </w:num>
  <w:num w:numId="11" w16cid:durableId="1416709665">
    <w:abstractNumId w:val="1"/>
  </w:num>
  <w:num w:numId="12" w16cid:durableId="955016697">
    <w:abstractNumId w:val="21"/>
  </w:num>
  <w:num w:numId="13" w16cid:durableId="27688522">
    <w:abstractNumId w:val="3"/>
  </w:num>
  <w:num w:numId="14" w16cid:durableId="1579362471">
    <w:abstractNumId w:val="31"/>
  </w:num>
  <w:num w:numId="15" w16cid:durableId="120661130">
    <w:abstractNumId w:val="27"/>
  </w:num>
  <w:num w:numId="16" w16cid:durableId="936906729">
    <w:abstractNumId w:val="19"/>
  </w:num>
  <w:num w:numId="17" w16cid:durableId="480999519">
    <w:abstractNumId w:val="34"/>
  </w:num>
  <w:num w:numId="18" w16cid:durableId="640426807">
    <w:abstractNumId w:val="18"/>
  </w:num>
  <w:num w:numId="19" w16cid:durableId="2136557371">
    <w:abstractNumId w:val="2"/>
  </w:num>
  <w:num w:numId="20" w16cid:durableId="2007391353">
    <w:abstractNumId w:val="6"/>
  </w:num>
  <w:num w:numId="21" w16cid:durableId="1906910196">
    <w:abstractNumId w:val="14"/>
  </w:num>
  <w:num w:numId="22" w16cid:durableId="229510434">
    <w:abstractNumId w:val="30"/>
  </w:num>
  <w:num w:numId="23" w16cid:durableId="736703018">
    <w:abstractNumId w:val="24"/>
  </w:num>
  <w:num w:numId="24" w16cid:durableId="1676230070">
    <w:abstractNumId w:val="25"/>
  </w:num>
  <w:num w:numId="25" w16cid:durableId="65341118">
    <w:abstractNumId w:val="15"/>
  </w:num>
  <w:num w:numId="26" w16cid:durableId="1160197559">
    <w:abstractNumId w:val="8"/>
  </w:num>
  <w:num w:numId="27" w16cid:durableId="793334508">
    <w:abstractNumId w:val="28"/>
  </w:num>
  <w:num w:numId="28" w16cid:durableId="657003408">
    <w:abstractNumId w:val="23"/>
  </w:num>
  <w:num w:numId="29" w16cid:durableId="1179737632">
    <w:abstractNumId w:val="12"/>
  </w:num>
  <w:num w:numId="30" w16cid:durableId="1916893273">
    <w:abstractNumId w:val="5"/>
  </w:num>
  <w:num w:numId="31" w16cid:durableId="93600229">
    <w:abstractNumId w:val="17"/>
  </w:num>
  <w:num w:numId="32" w16cid:durableId="1087774669">
    <w:abstractNumId w:val="7"/>
  </w:num>
  <w:num w:numId="33" w16cid:durableId="892812856">
    <w:abstractNumId w:val="9"/>
  </w:num>
  <w:num w:numId="34" w16cid:durableId="513153740">
    <w:abstractNumId w:val="0"/>
  </w:num>
  <w:num w:numId="35" w16cid:durableId="101248918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autoHyphenation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A36"/>
    <w:rsid w:val="00013B9A"/>
    <w:rsid w:val="00015738"/>
    <w:rsid w:val="000377A8"/>
    <w:rsid w:val="00041377"/>
    <w:rsid w:val="00055B4E"/>
    <w:rsid w:val="000661F4"/>
    <w:rsid w:val="0008092C"/>
    <w:rsid w:val="00091D14"/>
    <w:rsid w:val="000A1CAD"/>
    <w:rsid w:val="000C5D0C"/>
    <w:rsid w:val="000E2266"/>
    <w:rsid w:val="00117493"/>
    <w:rsid w:val="00140912"/>
    <w:rsid w:val="00141A10"/>
    <w:rsid w:val="001436E8"/>
    <w:rsid w:val="00146A14"/>
    <w:rsid w:val="0017042A"/>
    <w:rsid w:val="0017644E"/>
    <w:rsid w:val="0018335C"/>
    <w:rsid w:val="0019649B"/>
    <w:rsid w:val="001C5999"/>
    <w:rsid w:val="0020225A"/>
    <w:rsid w:val="00232CAE"/>
    <w:rsid w:val="0023780C"/>
    <w:rsid w:val="00255957"/>
    <w:rsid w:val="0027536D"/>
    <w:rsid w:val="0030498A"/>
    <w:rsid w:val="0032028E"/>
    <w:rsid w:val="003349B9"/>
    <w:rsid w:val="003373C0"/>
    <w:rsid w:val="00367612"/>
    <w:rsid w:val="00381D7C"/>
    <w:rsid w:val="003906B7"/>
    <w:rsid w:val="003A5FA7"/>
    <w:rsid w:val="003C0DB0"/>
    <w:rsid w:val="003D2065"/>
    <w:rsid w:val="00417251"/>
    <w:rsid w:val="00437757"/>
    <w:rsid w:val="004738DC"/>
    <w:rsid w:val="00490D5F"/>
    <w:rsid w:val="004A1472"/>
    <w:rsid w:val="004A2D5F"/>
    <w:rsid w:val="004D0DEF"/>
    <w:rsid w:val="004D7956"/>
    <w:rsid w:val="004E2374"/>
    <w:rsid w:val="004F6503"/>
    <w:rsid w:val="00552A9A"/>
    <w:rsid w:val="0057594F"/>
    <w:rsid w:val="0058218B"/>
    <w:rsid w:val="00596897"/>
    <w:rsid w:val="00596C64"/>
    <w:rsid w:val="005A6037"/>
    <w:rsid w:val="005C2DD7"/>
    <w:rsid w:val="005C5C12"/>
    <w:rsid w:val="005F58CB"/>
    <w:rsid w:val="006465CD"/>
    <w:rsid w:val="00656226"/>
    <w:rsid w:val="00665949"/>
    <w:rsid w:val="00673FF7"/>
    <w:rsid w:val="00681898"/>
    <w:rsid w:val="006872D1"/>
    <w:rsid w:val="00687343"/>
    <w:rsid w:val="00687E09"/>
    <w:rsid w:val="006A601D"/>
    <w:rsid w:val="006B1BED"/>
    <w:rsid w:val="006B43BC"/>
    <w:rsid w:val="006E0BF6"/>
    <w:rsid w:val="006E1086"/>
    <w:rsid w:val="00746341"/>
    <w:rsid w:val="00752FC8"/>
    <w:rsid w:val="0078580A"/>
    <w:rsid w:val="007E2047"/>
    <w:rsid w:val="008024B4"/>
    <w:rsid w:val="00821C73"/>
    <w:rsid w:val="008504A7"/>
    <w:rsid w:val="0085150D"/>
    <w:rsid w:val="00866605"/>
    <w:rsid w:val="008766B4"/>
    <w:rsid w:val="0088679C"/>
    <w:rsid w:val="00890E61"/>
    <w:rsid w:val="008A3E34"/>
    <w:rsid w:val="008A79C1"/>
    <w:rsid w:val="008B4B56"/>
    <w:rsid w:val="008B4B7D"/>
    <w:rsid w:val="008E3843"/>
    <w:rsid w:val="00950550"/>
    <w:rsid w:val="00953101"/>
    <w:rsid w:val="00993D7B"/>
    <w:rsid w:val="009B6E10"/>
    <w:rsid w:val="009C2805"/>
    <w:rsid w:val="009C7A36"/>
    <w:rsid w:val="00A22738"/>
    <w:rsid w:val="00A353C8"/>
    <w:rsid w:val="00A5384E"/>
    <w:rsid w:val="00A55121"/>
    <w:rsid w:val="00A5531A"/>
    <w:rsid w:val="00A70863"/>
    <w:rsid w:val="00A93C1D"/>
    <w:rsid w:val="00B0042F"/>
    <w:rsid w:val="00B03C0E"/>
    <w:rsid w:val="00B049AB"/>
    <w:rsid w:val="00B104E1"/>
    <w:rsid w:val="00B10808"/>
    <w:rsid w:val="00B82375"/>
    <w:rsid w:val="00BF1302"/>
    <w:rsid w:val="00C136D8"/>
    <w:rsid w:val="00C64627"/>
    <w:rsid w:val="00CA0337"/>
    <w:rsid w:val="00CB3C1F"/>
    <w:rsid w:val="00CC0CFB"/>
    <w:rsid w:val="00CE7D6B"/>
    <w:rsid w:val="00CF0575"/>
    <w:rsid w:val="00D04C05"/>
    <w:rsid w:val="00D1400D"/>
    <w:rsid w:val="00D23DA1"/>
    <w:rsid w:val="00D25832"/>
    <w:rsid w:val="00D8578B"/>
    <w:rsid w:val="00D87E1C"/>
    <w:rsid w:val="00D91F65"/>
    <w:rsid w:val="00DB169D"/>
    <w:rsid w:val="00DB455C"/>
    <w:rsid w:val="00DB59A4"/>
    <w:rsid w:val="00DB759D"/>
    <w:rsid w:val="00DC44C1"/>
    <w:rsid w:val="00DC645A"/>
    <w:rsid w:val="00DD2B34"/>
    <w:rsid w:val="00DF17A6"/>
    <w:rsid w:val="00ED19CF"/>
    <w:rsid w:val="00ED1E2E"/>
    <w:rsid w:val="00EF401A"/>
    <w:rsid w:val="00EF4858"/>
    <w:rsid w:val="00F13F99"/>
    <w:rsid w:val="00F25853"/>
    <w:rsid w:val="00F34B5C"/>
    <w:rsid w:val="00F43528"/>
    <w:rsid w:val="00F54657"/>
    <w:rsid w:val="00FA25D5"/>
    <w:rsid w:val="00FA63C8"/>
    <w:rsid w:val="00FD208F"/>
    <w:rsid w:val="00FE3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6458F2E"/>
  <w15:docId w15:val="{CB80238A-9A92-4EE1-BFBA-1D6D7F0CF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before="240"/>
        <w:ind w:left="1134" w:hanging="1134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54657"/>
    <w:pPr>
      <w:ind w:left="0" w:firstLine="0"/>
    </w:pPr>
    <w:rPr>
      <w:rFonts w:ascii="Arial" w:hAnsi="Arial"/>
      <w:color w:val="595959" w:themeColor="text1" w:themeTint="A6"/>
      <w:szCs w:val="22"/>
      <w:lang w:val="en-GB"/>
    </w:rPr>
  </w:style>
  <w:style w:type="paragraph" w:styleId="Heading1">
    <w:name w:val="heading 1"/>
    <w:basedOn w:val="Normal"/>
    <w:next w:val="BodyText"/>
    <w:qFormat/>
    <w:rsid w:val="00232CAE"/>
    <w:pPr>
      <w:keepNext/>
      <w:spacing w:before="480"/>
      <w:ind w:left="567" w:hanging="567"/>
      <w:outlineLvl w:val="0"/>
    </w:pPr>
    <w:rPr>
      <w:b/>
      <w:noProof/>
      <w:kern w:val="28"/>
    </w:rPr>
  </w:style>
  <w:style w:type="paragraph" w:styleId="Heading2">
    <w:name w:val="heading 2"/>
    <w:basedOn w:val="Normal"/>
    <w:next w:val="BodyText"/>
    <w:qFormat/>
    <w:rsid w:val="00FE311A"/>
    <w:pPr>
      <w:keepNext/>
      <w:spacing w:before="480"/>
      <w:ind w:left="567" w:hanging="567"/>
      <w:outlineLvl w:val="1"/>
    </w:pPr>
    <w:rPr>
      <w:b/>
      <w:noProof/>
    </w:rPr>
  </w:style>
  <w:style w:type="paragraph" w:styleId="Heading3">
    <w:name w:val="heading 3"/>
    <w:basedOn w:val="Normal"/>
    <w:next w:val="BodyText"/>
    <w:qFormat/>
    <w:rsid w:val="00FE311A"/>
    <w:pPr>
      <w:keepNext/>
      <w:spacing w:before="360"/>
      <w:ind w:left="567" w:hanging="567"/>
      <w:outlineLvl w:val="2"/>
    </w:pPr>
    <w:rPr>
      <w:noProof/>
    </w:rPr>
  </w:style>
  <w:style w:type="paragraph" w:styleId="Heading4">
    <w:name w:val="heading 4"/>
    <w:basedOn w:val="Normal"/>
    <w:next w:val="BodyText"/>
    <w:qFormat/>
    <w:rsid w:val="00FE311A"/>
    <w:pPr>
      <w:keepNext/>
      <w:tabs>
        <w:tab w:val="left" w:pos="1134"/>
      </w:tabs>
      <w:spacing w:before="360"/>
      <w:ind w:left="737" w:hanging="737"/>
      <w:outlineLvl w:val="3"/>
    </w:pPr>
  </w:style>
  <w:style w:type="paragraph" w:styleId="Heading5">
    <w:name w:val="heading 5"/>
    <w:basedOn w:val="Normal"/>
    <w:next w:val="BodyText"/>
    <w:qFormat/>
    <w:rsid w:val="00FE311A"/>
    <w:pPr>
      <w:keepNext/>
      <w:tabs>
        <w:tab w:val="left" w:pos="1134"/>
      </w:tabs>
      <w:spacing w:before="360"/>
      <w:outlineLvl w:val="4"/>
    </w:pPr>
  </w:style>
  <w:style w:type="paragraph" w:styleId="Heading6">
    <w:name w:val="heading 6"/>
    <w:basedOn w:val="Normal"/>
    <w:next w:val="BodyText"/>
    <w:rsid w:val="00FE311A"/>
    <w:pPr>
      <w:outlineLvl w:val="5"/>
    </w:pPr>
  </w:style>
  <w:style w:type="paragraph" w:styleId="Heading7">
    <w:name w:val="heading 7"/>
    <w:basedOn w:val="Normal"/>
    <w:next w:val="BodyText"/>
    <w:rsid w:val="00FE311A"/>
    <w:pPr>
      <w:outlineLvl w:val="6"/>
    </w:pPr>
  </w:style>
  <w:style w:type="paragraph" w:styleId="Heading8">
    <w:name w:val="heading 8"/>
    <w:basedOn w:val="Normal"/>
    <w:next w:val="Normal"/>
    <w:rsid w:val="00687E09"/>
    <w:pPr>
      <w:outlineLvl w:val="7"/>
    </w:pPr>
  </w:style>
  <w:style w:type="paragraph" w:styleId="Heading9">
    <w:name w:val="heading 9"/>
    <w:basedOn w:val="Normal"/>
    <w:next w:val="Normal"/>
    <w:rsid w:val="00FE311A"/>
    <w:pPr>
      <w:spacing w:after="60"/>
      <w:outlineLvl w:val="8"/>
    </w:pPr>
    <w:rPr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9B6E10"/>
    <w:rPr>
      <w:noProof/>
    </w:rPr>
  </w:style>
  <w:style w:type="paragraph" w:styleId="Header">
    <w:name w:val="header"/>
    <w:basedOn w:val="Normal"/>
    <w:link w:val="HeaderChar"/>
    <w:uiPriority w:val="99"/>
    <w:rsid w:val="00F54657"/>
    <w:pPr>
      <w:spacing w:before="0"/>
      <w:jc w:val="center"/>
    </w:pPr>
    <w:rPr>
      <w:sz w:val="18"/>
      <w:szCs w:val="12"/>
    </w:rPr>
  </w:style>
  <w:style w:type="paragraph" w:styleId="Footer">
    <w:name w:val="footer"/>
    <w:basedOn w:val="Normal"/>
    <w:link w:val="FooterChar"/>
    <w:rsid w:val="00953101"/>
    <w:pPr>
      <w:tabs>
        <w:tab w:val="center" w:pos="4820"/>
        <w:tab w:val="right" w:pos="9639"/>
      </w:tabs>
      <w:spacing w:before="0"/>
    </w:pPr>
    <w:rPr>
      <w:sz w:val="12"/>
      <w:szCs w:val="12"/>
    </w:rPr>
  </w:style>
  <w:style w:type="character" w:styleId="PageNumber">
    <w:name w:val="page number"/>
    <w:basedOn w:val="DefaultParagraphFont"/>
    <w:rsid w:val="00B82375"/>
    <w:rPr>
      <w:rFonts w:ascii="Arial" w:hAnsi="Arial"/>
      <w:color w:val="595959" w:themeColor="text1" w:themeTint="A6"/>
      <w:sz w:val="16"/>
      <w:szCs w:val="16"/>
    </w:rPr>
  </w:style>
  <w:style w:type="paragraph" w:styleId="Salutation">
    <w:name w:val="Salutation"/>
    <w:basedOn w:val="Normal"/>
    <w:next w:val="BodyText"/>
    <w:rsid w:val="00CC0CFB"/>
  </w:style>
  <w:style w:type="paragraph" w:customStyle="1" w:styleId="A1a">
    <w:name w:val="A1a"/>
    <w:basedOn w:val="Normal"/>
    <w:next w:val="A1b"/>
    <w:rsid w:val="00CC0CFB"/>
    <w:pPr>
      <w:tabs>
        <w:tab w:val="num" w:pos="567"/>
      </w:tabs>
      <w:ind w:left="567" w:hanging="567"/>
    </w:pPr>
    <w:rPr>
      <w:noProof/>
    </w:rPr>
  </w:style>
  <w:style w:type="paragraph" w:customStyle="1" w:styleId="A1b">
    <w:name w:val="A1b"/>
    <w:basedOn w:val="Normal"/>
    <w:rsid w:val="00687343"/>
    <w:pPr>
      <w:tabs>
        <w:tab w:val="num" w:pos="567"/>
      </w:tabs>
      <w:ind w:left="567" w:hanging="567"/>
    </w:pPr>
    <w:rPr>
      <w:noProof/>
    </w:rPr>
  </w:style>
  <w:style w:type="paragraph" w:customStyle="1" w:styleId="A2a">
    <w:name w:val="A2a"/>
    <w:basedOn w:val="Normal"/>
    <w:rsid w:val="00687343"/>
    <w:pPr>
      <w:tabs>
        <w:tab w:val="num" w:pos="1134"/>
      </w:tabs>
      <w:ind w:hanging="567"/>
    </w:pPr>
    <w:rPr>
      <w:noProof/>
    </w:rPr>
  </w:style>
  <w:style w:type="paragraph" w:customStyle="1" w:styleId="A2b">
    <w:name w:val="A2b"/>
    <w:basedOn w:val="Normal"/>
    <w:rsid w:val="00687343"/>
    <w:pPr>
      <w:tabs>
        <w:tab w:val="num" w:pos="1134"/>
      </w:tabs>
      <w:ind w:hanging="567"/>
    </w:pPr>
    <w:rPr>
      <w:noProof/>
    </w:rPr>
  </w:style>
  <w:style w:type="paragraph" w:customStyle="1" w:styleId="A3a">
    <w:name w:val="A3a"/>
    <w:basedOn w:val="Normal"/>
    <w:next w:val="A3b"/>
    <w:rsid w:val="00687343"/>
    <w:pPr>
      <w:tabs>
        <w:tab w:val="num" w:pos="1701"/>
      </w:tabs>
      <w:ind w:left="1701" w:hanging="567"/>
    </w:pPr>
    <w:rPr>
      <w:noProof/>
    </w:rPr>
  </w:style>
  <w:style w:type="paragraph" w:customStyle="1" w:styleId="A3b">
    <w:name w:val="A3b"/>
    <w:basedOn w:val="Normal"/>
    <w:rsid w:val="00687343"/>
    <w:pPr>
      <w:tabs>
        <w:tab w:val="num" w:pos="1701"/>
      </w:tabs>
      <w:ind w:left="1701" w:hanging="567"/>
    </w:pPr>
    <w:rPr>
      <w:noProof/>
    </w:rPr>
  </w:style>
  <w:style w:type="paragraph" w:styleId="MacroText">
    <w:name w:val="macro"/>
    <w:semiHidden/>
    <w:rsid w:val="00FE311A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/>
      <w:lang w:val="en-GB" w:eastAsia="de-DE"/>
    </w:rPr>
  </w:style>
  <w:style w:type="table" w:styleId="TableGrid">
    <w:name w:val="Table Grid"/>
    <w:basedOn w:val="TableNormal"/>
    <w:rsid w:val="00CC0CFB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semiHidden/>
    <w:rsid w:val="00CC0CFB"/>
    <w:pPr>
      <w:tabs>
        <w:tab w:val="right" w:pos="9639"/>
      </w:tabs>
    </w:pPr>
  </w:style>
  <w:style w:type="character" w:styleId="Hyperlink">
    <w:name w:val="Hyperlink"/>
    <w:basedOn w:val="DefaultParagraphFont"/>
    <w:rsid w:val="00FE311A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687E09"/>
    <w:rPr>
      <w:rFonts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687E09"/>
    <w:rPr>
      <w:rFonts w:ascii="Arial" w:hAnsi="Arial" w:cs="Lucida Grande"/>
      <w:color w:val="595959" w:themeColor="text1" w:themeTint="A6"/>
      <w:sz w:val="18"/>
      <w:szCs w:val="18"/>
      <w:lang w:val="en-GB"/>
    </w:rPr>
  </w:style>
  <w:style w:type="character" w:customStyle="1" w:styleId="FooterChar">
    <w:name w:val="Footer Char"/>
    <w:basedOn w:val="DefaultParagraphFont"/>
    <w:link w:val="Footer"/>
    <w:rsid w:val="00953101"/>
    <w:rPr>
      <w:rFonts w:ascii="Arial" w:hAnsi="Arial"/>
      <w:color w:val="595959" w:themeColor="text1" w:themeTint="A6"/>
      <w:sz w:val="12"/>
      <w:szCs w:val="12"/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F54657"/>
    <w:rPr>
      <w:rFonts w:ascii="Arial" w:hAnsi="Arial"/>
      <w:color w:val="595959" w:themeColor="text1" w:themeTint="A6"/>
      <w:sz w:val="18"/>
      <w:szCs w:val="1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onica.bwalya\Educore%20Services%20Zambia%20Limited\Educore%20Services%20-%20HR%20team%20-%20HR%20team\HR%20Policies%20and%20Procedures\Drop%20box\General\Templates\Educore%20Services\Word\Educore%20Staff%20Child%20Admission%20Authorisation%20Form%20-%202025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C8C71CD4F96B40A337F21E2B88A9C1" ma:contentTypeVersion="14" ma:contentTypeDescription="Create a new document." ma:contentTypeScope="" ma:versionID="e866f6ee0a86065110ff7e4690315961">
  <xsd:schema xmlns:xsd="http://www.w3.org/2001/XMLSchema" xmlns:xs="http://www.w3.org/2001/XMLSchema" xmlns:p="http://schemas.microsoft.com/office/2006/metadata/properties" xmlns:ns2="ff5cd65a-997e-4c10-a30a-0739aa9eddd1" xmlns:ns3="7a9df4a0-0d70-4f54-abcb-dd43a587b676" targetNamespace="http://schemas.microsoft.com/office/2006/metadata/properties" ma:root="true" ma:fieldsID="5591aab102ffdb00d41321efeb125c5f" ns2:_="" ns3:_="">
    <xsd:import namespace="ff5cd65a-997e-4c10-a30a-0739aa9eddd1"/>
    <xsd:import namespace="7a9df4a0-0d70-4f54-abcb-dd43a587b6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5cd65a-997e-4c10-a30a-0739aa9edd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667af5c4-7bb6-42f4-b499-9fec583fe8c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9df4a0-0d70-4f54-abcb-dd43a587b676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5cd65a-997e-4c10-a30a-0739aa9eddd1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7E6677-BFA3-44CE-A4F1-D03A687F650A}"/>
</file>

<file path=customXml/itemProps2.xml><?xml version="1.0" encoding="utf-8"?>
<ds:datastoreItem xmlns:ds="http://schemas.openxmlformats.org/officeDocument/2006/customXml" ds:itemID="{0DB7BB77-7A9D-4EA8-9CA6-2E7A6C764FA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51028D-0ADC-4315-BB32-D59CE7055C89}">
  <ds:schemaRefs>
    <ds:schemaRef ds:uri="http://schemas.microsoft.com/office/2006/documentManagement/types"/>
    <ds:schemaRef ds:uri="7a9df4a0-0d70-4f54-abcb-dd43a587b676"/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ff5cd65a-997e-4c10-a30a-0739aa9eddd1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A11AFADC-8E01-4D1E-AFC4-9B1623C85D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Educore Staff Child Admission Authorisation Form - 2025</Template>
  <TotalTime>1</TotalTime>
  <Pages>1</Pages>
  <Words>67</Words>
  <Characters>840</Characters>
  <Application>Microsoft Office Word</Application>
  <DocSecurity>0</DocSecurity>
  <Lines>210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Educore Staff CHild Admission Authorisation Form</vt:lpstr>
    </vt:vector>
  </TitlesOfParts>
  <Manager/>
  <Company>Educore Services Zambia</Company>
  <LinksUpToDate>false</LinksUpToDate>
  <CharactersWithSpaces>794</CharactersWithSpaces>
  <SharedDoc>false</SharedDoc>
  <HyperlinkBase/>
  <HLinks>
    <vt:vector size="24" baseType="variant">
      <vt:variant>
        <vt:i4>6946879</vt:i4>
      </vt:variant>
      <vt:variant>
        <vt:i4>-1</vt:i4>
      </vt:variant>
      <vt:variant>
        <vt:i4>2083</vt:i4>
      </vt:variant>
      <vt:variant>
        <vt:i4>1</vt:i4>
      </vt:variant>
      <vt:variant>
        <vt:lpwstr>http://www.lics.sch.zm/pix/lics.gif</vt:lpwstr>
      </vt:variant>
      <vt:variant>
        <vt:lpwstr/>
      </vt:variant>
      <vt:variant>
        <vt:i4>4849715</vt:i4>
      </vt:variant>
      <vt:variant>
        <vt:i4>-1</vt:i4>
      </vt:variant>
      <vt:variant>
        <vt:i4>2084</vt:i4>
      </vt:variant>
      <vt:variant>
        <vt:i4>1</vt:i4>
      </vt:variant>
      <vt:variant>
        <vt:lpwstr>http://www.lics.sch.zm/pix/dia_l.gif</vt:lpwstr>
      </vt:variant>
      <vt:variant>
        <vt:lpwstr/>
      </vt:variant>
      <vt:variant>
        <vt:i4>6946879</vt:i4>
      </vt:variant>
      <vt:variant>
        <vt:i4>-1</vt:i4>
      </vt:variant>
      <vt:variant>
        <vt:i4>2086</vt:i4>
      </vt:variant>
      <vt:variant>
        <vt:i4>1</vt:i4>
      </vt:variant>
      <vt:variant>
        <vt:lpwstr>http://www.lics.sch.zm/pix/lics.gif</vt:lpwstr>
      </vt:variant>
      <vt:variant>
        <vt:lpwstr/>
      </vt:variant>
      <vt:variant>
        <vt:i4>4849715</vt:i4>
      </vt:variant>
      <vt:variant>
        <vt:i4>-1</vt:i4>
      </vt:variant>
      <vt:variant>
        <vt:i4>2087</vt:i4>
      </vt:variant>
      <vt:variant>
        <vt:i4>1</vt:i4>
      </vt:variant>
      <vt:variant>
        <vt:lpwstr>http://www.lics.sch.zm/pix/dia_l.gif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Educore Staff CHild Admission Authorisation Form</dc:title>
  <dc:subject/>
  <dc:creator>Monica Bwalya</dc:creator>
  <cp:keywords/>
  <dc:description/>
  <cp:lastModifiedBy>Reuben Nyemba</cp:lastModifiedBy>
  <cp:revision>3</cp:revision>
  <cp:lastPrinted>2016-01-28T13:51:00Z</cp:lastPrinted>
  <dcterms:created xsi:type="dcterms:W3CDTF">2026-02-03T06:22:00Z</dcterms:created>
  <dcterms:modified xsi:type="dcterms:W3CDTF">2026-02-03T06:22:00Z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0x01010071C8C71CD4F96B40A337F21E2B88A9C1</vt:lpwstr>
  </property>
  <property fmtid="{D5CDD505-2E9C-101B-9397-08002B2CF9AE}" pid="3" name="MediaServiceImageTags">
    <vt:lpwstr/>
  </property>
  <property fmtid="{D5CDD505-2E9C-101B-9397-08002B2CF9AE}" pid="4" name="GrammarlyDocumentId">
    <vt:lpwstr>d7f6e041-4ccd-4bfd-930c-9ab027e3a954</vt:lpwstr>
  </property>
</Properties>
</file>