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6CCA" w14:textId="77777777" w:rsidR="00653E5F" w:rsidRPr="00653E5F" w:rsidRDefault="00653E5F" w:rsidP="00EF09F3">
      <w:pPr>
        <w:pStyle w:val="BodyText"/>
        <w:spacing w:before="0"/>
        <w:rPr>
          <w:sz w:val="36"/>
          <w:szCs w:val="36"/>
        </w:rPr>
      </w:pPr>
      <w:r w:rsidRPr="00653E5F">
        <w:rPr>
          <w:sz w:val="36"/>
          <w:szCs w:val="36"/>
        </w:rPr>
        <w:t>Application for Professional Development</w:t>
      </w:r>
    </w:p>
    <w:p w14:paraId="152D6963" w14:textId="77777777" w:rsidR="0007531D" w:rsidRPr="0007531D" w:rsidRDefault="0007531D" w:rsidP="001E45E2">
      <w:pPr>
        <w:pStyle w:val="BodyText"/>
        <w:spacing w:before="120"/>
      </w:pPr>
      <w:r w:rsidRPr="0007531D">
        <w:t>This form is to be completed for any kind of professional development:</w:t>
      </w:r>
    </w:p>
    <w:p w14:paraId="0A30B2F1" w14:textId="77777777" w:rsidR="0007531D" w:rsidRPr="0007531D" w:rsidRDefault="0007531D" w:rsidP="001E45E2">
      <w:pPr>
        <w:pStyle w:val="BodyText"/>
        <w:spacing w:before="120"/>
        <w:rPr>
          <w:b/>
        </w:rPr>
      </w:pPr>
      <w:r w:rsidRPr="0007531D">
        <w:rPr>
          <w:b/>
        </w:rPr>
        <w:t>Part 1 (to be filled in by applicant):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1990"/>
        <w:gridCol w:w="110"/>
        <w:gridCol w:w="2094"/>
        <w:gridCol w:w="74"/>
        <w:gridCol w:w="210"/>
        <w:gridCol w:w="425"/>
        <w:gridCol w:w="2126"/>
      </w:tblGrid>
      <w:tr w:rsidR="0007531D" w:rsidRPr="0007531D" w14:paraId="2A80B414" w14:textId="77777777" w:rsidTr="00BB0F06">
        <w:trPr>
          <w:gridAfter w:val="3"/>
          <w:wAfter w:w="2761" w:type="dxa"/>
        </w:trPr>
        <w:tc>
          <w:tcPr>
            <w:tcW w:w="2610" w:type="dxa"/>
            <w:vAlign w:val="bottom"/>
          </w:tcPr>
          <w:p w14:paraId="77BCE4A6" w14:textId="77777777" w:rsidR="0007531D" w:rsidRPr="0007531D" w:rsidRDefault="0007531D" w:rsidP="0007531D">
            <w:pPr>
              <w:pStyle w:val="BodyText"/>
              <w:spacing w:before="120"/>
            </w:pPr>
            <w:r w:rsidRPr="0007531D">
              <w:t>Name:</w:t>
            </w:r>
          </w:p>
        </w:tc>
        <w:tc>
          <w:tcPr>
            <w:tcW w:w="4268" w:type="dxa"/>
            <w:gridSpan w:val="4"/>
            <w:tcBorders>
              <w:bottom w:val="single" w:sz="4" w:space="0" w:color="auto"/>
            </w:tcBorders>
          </w:tcPr>
          <w:p w14:paraId="249CB2B6" w14:textId="22702361" w:rsidR="0007531D" w:rsidRPr="0007531D" w:rsidRDefault="004C5EC9" w:rsidP="0007531D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765C1A2D" w14:textId="77777777" w:rsidTr="00BB0F06">
        <w:trPr>
          <w:gridAfter w:val="3"/>
          <w:wAfter w:w="2761" w:type="dxa"/>
        </w:trPr>
        <w:tc>
          <w:tcPr>
            <w:tcW w:w="2610" w:type="dxa"/>
            <w:vAlign w:val="bottom"/>
          </w:tcPr>
          <w:p w14:paraId="26893371" w14:textId="77777777" w:rsidR="0007531D" w:rsidRPr="0007531D" w:rsidRDefault="0007531D" w:rsidP="0007531D">
            <w:pPr>
              <w:pStyle w:val="BodyText"/>
              <w:spacing w:before="120"/>
            </w:pPr>
            <w:r w:rsidRPr="0007531D">
              <w:t>Position:</w:t>
            </w:r>
          </w:p>
        </w:tc>
        <w:tc>
          <w:tcPr>
            <w:tcW w:w="4268" w:type="dxa"/>
            <w:gridSpan w:val="4"/>
            <w:tcBorders>
              <w:bottom w:val="single" w:sz="4" w:space="0" w:color="auto"/>
            </w:tcBorders>
          </w:tcPr>
          <w:p w14:paraId="78873729" w14:textId="165C60C6" w:rsidR="0007531D" w:rsidRPr="0007531D" w:rsidRDefault="004C5EC9" w:rsidP="0007531D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3B1E83F1" w14:textId="77777777" w:rsidTr="00BB0F06">
        <w:trPr>
          <w:gridAfter w:val="6"/>
          <w:wAfter w:w="5039" w:type="dxa"/>
        </w:trPr>
        <w:tc>
          <w:tcPr>
            <w:tcW w:w="2610" w:type="dxa"/>
            <w:vAlign w:val="bottom"/>
          </w:tcPr>
          <w:p w14:paraId="46651AF8" w14:textId="4B287C90" w:rsidR="0007531D" w:rsidRPr="0007531D" w:rsidRDefault="000B3709" w:rsidP="0007531D">
            <w:pPr>
              <w:pStyle w:val="BodyText"/>
              <w:spacing w:before="120"/>
            </w:pPr>
            <w:r>
              <w:t>Employee Number</w:t>
            </w:r>
          </w:p>
        </w:tc>
        <w:tc>
          <w:tcPr>
            <w:tcW w:w="1990" w:type="dxa"/>
            <w:tcBorders>
              <w:bottom w:val="single" w:sz="4" w:space="0" w:color="auto"/>
            </w:tcBorders>
          </w:tcPr>
          <w:p w14:paraId="2FC88837" w14:textId="15F40554" w:rsidR="0007531D" w:rsidRPr="0007531D" w:rsidRDefault="004C5EC9" w:rsidP="0007531D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391D05DB" w14:textId="77777777" w:rsidTr="00BB0F06">
        <w:tc>
          <w:tcPr>
            <w:tcW w:w="2610" w:type="dxa"/>
            <w:vMerge w:val="restart"/>
            <w:vAlign w:val="center"/>
          </w:tcPr>
          <w:p w14:paraId="1CB885DA" w14:textId="77777777" w:rsidR="0007531D" w:rsidRPr="0007531D" w:rsidRDefault="0007531D" w:rsidP="0007531D">
            <w:pPr>
              <w:pStyle w:val="BodyText"/>
              <w:spacing w:before="120"/>
            </w:pPr>
            <w:r w:rsidRPr="0007531D">
              <w:t>Description of professional development:</w:t>
            </w:r>
          </w:p>
        </w:tc>
        <w:tc>
          <w:tcPr>
            <w:tcW w:w="7029" w:type="dxa"/>
            <w:gridSpan w:val="7"/>
            <w:tcBorders>
              <w:bottom w:val="single" w:sz="4" w:space="0" w:color="auto"/>
            </w:tcBorders>
          </w:tcPr>
          <w:p w14:paraId="6DF3B2BE" w14:textId="4291D493" w:rsidR="0007531D" w:rsidRPr="0007531D" w:rsidRDefault="004C5EC9" w:rsidP="0007531D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597DD623" w14:textId="77777777" w:rsidTr="00BB0F06">
        <w:tc>
          <w:tcPr>
            <w:tcW w:w="2610" w:type="dxa"/>
            <w:vMerge/>
            <w:vAlign w:val="bottom"/>
          </w:tcPr>
          <w:p w14:paraId="29766C84" w14:textId="77777777" w:rsidR="0007531D" w:rsidRPr="0007531D" w:rsidRDefault="0007531D" w:rsidP="0007531D">
            <w:pPr>
              <w:pStyle w:val="BodyText"/>
              <w:spacing w:before="120"/>
            </w:pPr>
          </w:p>
        </w:tc>
        <w:tc>
          <w:tcPr>
            <w:tcW w:w="7029" w:type="dxa"/>
            <w:gridSpan w:val="7"/>
            <w:tcBorders>
              <w:bottom w:val="single" w:sz="4" w:space="0" w:color="auto"/>
            </w:tcBorders>
          </w:tcPr>
          <w:p w14:paraId="3F2DC225" w14:textId="08BE9255" w:rsidR="0007531D" w:rsidRPr="0007531D" w:rsidRDefault="004C5EC9" w:rsidP="0007531D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420C9F45" w14:textId="77777777" w:rsidTr="00BB0F06">
        <w:tc>
          <w:tcPr>
            <w:tcW w:w="2610" w:type="dxa"/>
            <w:vMerge w:val="restart"/>
            <w:vAlign w:val="center"/>
          </w:tcPr>
          <w:p w14:paraId="4B8CEE9B" w14:textId="77777777" w:rsidR="0007531D" w:rsidRPr="0007531D" w:rsidRDefault="0007531D" w:rsidP="0007531D">
            <w:pPr>
              <w:pStyle w:val="BodyText"/>
              <w:spacing w:before="120"/>
            </w:pPr>
            <w:r w:rsidRPr="0007531D">
              <w:t>Day(s) and Date(s) of course or training:</w:t>
            </w:r>
          </w:p>
        </w:tc>
        <w:tc>
          <w:tcPr>
            <w:tcW w:w="7029" w:type="dxa"/>
            <w:gridSpan w:val="7"/>
            <w:tcBorders>
              <w:bottom w:val="single" w:sz="4" w:space="0" w:color="auto"/>
            </w:tcBorders>
          </w:tcPr>
          <w:p w14:paraId="78AA8DBE" w14:textId="7769900D" w:rsidR="0007531D" w:rsidRPr="0007531D" w:rsidRDefault="004C5EC9" w:rsidP="0007531D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4399975D" w14:textId="77777777" w:rsidTr="00BB0F06">
        <w:tc>
          <w:tcPr>
            <w:tcW w:w="2610" w:type="dxa"/>
            <w:vMerge/>
            <w:vAlign w:val="bottom"/>
          </w:tcPr>
          <w:p w14:paraId="7946ED9C" w14:textId="77777777" w:rsidR="0007531D" w:rsidRPr="0007531D" w:rsidRDefault="0007531D" w:rsidP="0007531D">
            <w:pPr>
              <w:pStyle w:val="BodyText"/>
              <w:spacing w:before="120"/>
            </w:pPr>
          </w:p>
        </w:tc>
        <w:tc>
          <w:tcPr>
            <w:tcW w:w="7029" w:type="dxa"/>
            <w:gridSpan w:val="7"/>
            <w:tcBorders>
              <w:bottom w:val="single" w:sz="4" w:space="0" w:color="auto"/>
            </w:tcBorders>
          </w:tcPr>
          <w:p w14:paraId="311667D1" w14:textId="26DC0095" w:rsidR="0007531D" w:rsidRPr="0007531D" w:rsidRDefault="004C5EC9" w:rsidP="0007531D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33E4CF20" w14:textId="77777777" w:rsidTr="00BB0F06">
        <w:tc>
          <w:tcPr>
            <w:tcW w:w="2610" w:type="dxa"/>
            <w:vAlign w:val="bottom"/>
          </w:tcPr>
          <w:p w14:paraId="7650ADD6" w14:textId="77777777" w:rsidR="0007531D" w:rsidRPr="0007531D" w:rsidRDefault="0007531D" w:rsidP="0007531D">
            <w:pPr>
              <w:pStyle w:val="BodyText"/>
              <w:spacing w:before="120"/>
            </w:pPr>
            <w:r w:rsidRPr="0007531D">
              <w:t>Training Provider/location:</w:t>
            </w:r>
          </w:p>
        </w:tc>
        <w:tc>
          <w:tcPr>
            <w:tcW w:w="702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029EFE5" w14:textId="67202F4A" w:rsidR="0007531D" w:rsidRPr="0007531D" w:rsidRDefault="004C5EC9" w:rsidP="0007531D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701852E6" w14:textId="77777777" w:rsidTr="001E45E2">
        <w:trPr>
          <w:trHeight w:val="567"/>
        </w:trPr>
        <w:tc>
          <w:tcPr>
            <w:tcW w:w="2610" w:type="dxa"/>
            <w:vAlign w:val="bottom"/>
          </w:tcPr>
          <w:p w14:paraId="6BEADB89" w14:textId="77777777" w:rsidR="0007531D" w:rsidRPr="0007531D" w:rsidRDefault="0007531D" w:rsidP="0007531D">
            <w:pPr>
              <w:pStyle w:val="BodyText"/>
            </w:pPr>
            <w:r w:rsidRPr="0007531D">
              <w:t>Expected outcomes of the training / course:</w:t>
            </w:r>
          </w:p>
        </w:tc>
        <w:tc>
          <w:tcPr>
            <w:tcW w:w="702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F4F99A" w14:textId="33D2468F" w:rsidR="0007531D" w:rsidRPr="0007531D" w:rsidRDefault="004C5EC9" w:rsidP="0007531D">
            <w:pPr>
              <w:pStyle w:val="BodyText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68F92D38" w14:textId="77777777" w:rsidTr="00BB0F06">
        <w:trPr>
          <w:gridAfter w:val="2"/>
          <w:wAfter w:w="2551" w:type="dxa"/>
        </w:trPr>
        <w:tc>
          <w:tcPr>
            <w:tcW w:w="2610" w:type="dxa"/>
            <w:vAlign w:val="bottom"/>
          </w:tcPr>
          <w:p w14:paraId="7031261B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Training Costs:</w:t>
            </w:r>
          </w:p>
        </w:tc>
        <w:tc>
          <w:tcPr>
            <w:tcW w:w="21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8FD105" w14:textId="01CCCA25" w:rsidR="0007531D" w:rsidRPr="0007531D" w:rsidRDefault="004C5EC9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  <w:tc>
          <w:tcPr>
            <w:tcW w:w="2378" w:type="dxa"/>
            <w:gridSpan w:val="3"/>
            <w:tcBorders>
              <w:top w:val="single" w:sz="4" w:space="0" w:color="auto"/>
            </w:tcBorders>
          </w:tcPr>
          <w:p w14:paraId="3052865B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(Details see attached)</w:t>
            </w:r>
          </w:p>
        </w:tc>
      </w:tr>
      <w:tr w:rsidR="0007531D" w:rsidRPr="0007531D" w14:paraId="165E7862" w14:textId="77777777" w:rsidTr="00BB0F06">
        <w:trPr>
          <w:gridAfter w:val="5"/>
          <w:wAfter w:w="4929" w:type="dxa"/>
        </w:trPr>
        <w:tc>
          <w:tcPr>
            <w:tcW w:w="2610" w:type="dxa"/>
            <w:vAlign w:val="bottom"/>
          </w:tcPr>
          <w:p w14:paraId="3A48A738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Travel Expenses:</w:t>
            </w:r>
          </w:p>
        </w:tc>
        <w:tc>
          <w:tcPr>
            <w:tcW w:w="2100" w:type="dxa"/>
            <w:gridSpan w:val="2"/>
            <w:tcBorders>
              <w:bottom w:val="single" w:sz="4" w:space="0" w:color="auto"/>
            </w:tcBorders>
          </w:tcPr>
          <w:p w14:paraId="1043DC13" w14:textId="5A17A02D" w:rsidR="0007531D" w:rsidRPr="0007531D" w:rsidRDefault="004C5EC9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58045D7E" w14:textId="77777777" w:rsidTr="00BB0F06">
        <w:trPr>
          <w:gridAfter w:val="5"/>
          <w:wAfter w:w="4929" w:type="dxa"/>
        </w:trPr>
        <w:tc>
          <w:tcPr>
            <w:tcW w:w="2610" w:type="dxa"/>
            <w:vAlign w:val="bottom"/>
          </w:tcPr>
          <w:p w14:paraId="413CF2E9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Total Costs:</w:t>
            </w:r>
          </w:p>
        </w:tc>
        <w:tc>
          <w:tcPr>
            <w:tcW w:w="2100" w:type="dxa"/>
            <w:gridSpan w:val="2"/>
            <w:tcBorders>
              <w:bottom w:val="single" w:sz="4" w:space="0" w:color="auto"/>
            </w:tcBorders>
          </w:tcPr>
          <w:p w14:paraId="5A3FAE08" w14:textId="4601499E" w:rsidR="0007531D" w:rsidRPr="0007531D" w:rsidRDefault="004C5EC9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4DBF516D" w14:textId="77777777" w:rsidTr="00BB0F06">
        <w:tc>
          <w:tcPr>
            <w:tcW w:w="2610" w:type="dxa"/>
          </w:tcPr>
          <w:p w14:paraId="3A839CE4" w14:textId="77777777" w:rsidR="0007531D" w:rsidRPr="0007531D" w:rsidRDefault="0007531D" w:rsidP="0007531D">
            <w:pPr>
              <w:pStyle w:val="BodyText"/>
            </w:pPr>
            <w:r w:rsidRPr="0007531D">
              <w:t>Signature of Employee:</w:t>
            </w:r>
          </w:p>
        </w:tc>
        <w:sdt>
          <w:sdtPr>
            <w:id w:val="-1520226355"/>
            <w:showingPlcHdr/>
            <w:picture/>
          </w:sdtPr>
          <w:sdtEndPr/>
          <w:sdtContent>
            <w:tc>
              <w:tcPr>
                <w:tcW w:w="4194" w:type="dxa"/>
                <w:gridSpan w:val="3"/>
                <w:tcBorders>
                  <w:bottom w:val="single" w:sz="4" w:space="0" w:color="auto"/>
                </w:tcBorders>
              </w:tcPr>
              <w:p w14:paraId="6626A2CE" w14:textId="149F46B3" w:rsidR="0007531D" w:rsidRPr="0007531D" w:rsidRDefault="00190A99" w:rsidP="0007531D">
                <w:pPr>
                  <w:pStyle w:val="BodyText"/>
                </w:pPr>
                <w:r>
                  <w:drawing>
                    <wp:inline distT="0" distB="0" distL="0" distR="0" wp14:anchorId="1D375CE6" wp14:editId="7908D125">
                      <wp:extent cx="1657350" cy="342900"/>
                      <wp:effectExtent l="0" t="0" r="0" b="0"/>
                      <wp:docPr id="1934880648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5735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709" w:type="dxa"/>
            <w:gridSpan w:val="3"/>
          </w:tcPr>
          <w:p w14:paraId="734099B7" w14:textId="77777777" w:rsidR="0007531D" w:rsidRPr="0007531D" w:rsidRDefault="0007531D" w:rsidP="0007531D">
            <w:pPr>
              <w:pStyle w:val="BodyText"/>
            </w:pPr>
            <w:r w:rsidRPr="0007531D">
              <w:t>Date: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055FC5E" w14:textId="69058734" w:rsidR="0007531D" w:rsidRPr="0007531D" w:rsidRDefault="00E35DA2" w:rsidP="00BB0F06">
            <w:pPr>
              <w:pStyle w:val="BodyText"/>
              <w:jc w:val="center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</w:tbl>
    <w:p w14:paraId="4E19D0E2" w14:textId="03A4D449" w:rsidR="0007531D" w:rsidRPr="0007531D" w:rsidRDefault="0007531D" w:rsidP="00690E93">
      <w:pPr>
        <w:pStyle w:val="BodyText"/>
        <w:spacing w:before="120"/>
        <w:rPr>
          <w:b/>
        </w:rPr>
      </w:pPr>
      <w:r w:rsidRPr="0007531D">
        <w:rPr>
          <w:b/>
        </w:rPr>
        <w:t>Part 2 (Approval by Supervisor):</w:t>
      </w:r>
    </w:p>
    <w:tbl>
      <w:tblPr>
        <w:tblW w:w="9603" w:type="dxa"/>
        <w:tblLayout w:type="fixed"/>
        <w:tblLook w:val="01E0" w:firstRow="1" w:lastRow="1" w:firstColumn="1" w:lastColumn="1" w:noHBand="0" w:noVBand="0"/>
      </w:tblPr>
      <w:tblGrid>
        <w:gridCol w:w="2609"/>
        <w:gridCol w:w="479"/>
        <w:gridCol w:w="989"/>
        <w:gridCol w:w="426"/>
        <w:gridCol w:w="850"/>
        <w:gridCol w:w="425"/>
        <w:gridCol w:w="993"/>
        <w:gridCol w:w="18"/>
        <w:gridCol w:w="407"/>
        <w:gridCol w:w="317"/>
        <w:gridCol w:w="250"/>
        <w:gridCol w:w="283"/>
        <w:gridCol w:w="426"/>
        <w:gridCol w:w="1131"/>
      </w:tblGrid>
      <w:tr w:rsidR="0007531D" w:rsidRPr="0007531D" w14:paraId="1A7DDBC3" w14:textId="77777777" w:rsidTr="00BB0F06">
        <w:tc>
          <w:tcPr>
            <w:tcW w:w="2609" w:type="dxa"/>
          </w:tcPr>
          <w:p w14:paraId="4F6F4D09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Expected Impact or Effectiveness for ES</w:t>
            </w:r>
          </w:p>
        </w:tc>
        <w:tc>
          <w:tcPr>
            <w:tcW w:w="479" w:type="dxa"/>
          </w:tcPr>
          <w:p w14:paraId="7BEB316D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989" w:type="dxa"/>
          </w:tcPr>
          <w:p w14:paraId="08D416AA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Very high</w:t>
            </w:r>
          </w:p>
        </w:tc>
        <w:tc>
          <w:tcPr>
            <w:tcW w:w="426" w:type="dxa"/>
          </w:tcPr>
          <w:p w14:paraId="4B76392B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850" w:type="dxa"/>
          </w:tcPr>
          <w:p w14:paraId="117C166B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High</w:t>
            </w:r>
          </w:p>
        </w:tc>
        <w:tc>
          <w:tcPr>
            <w:tcW w:w="425" w:type="dxa"/>
          </w:tcPr>
          <w:p w14:paraId="6074BAA5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993" w:type="dxa"/>
          </w:tcPr>
          <w:p w14:paraId="7929397C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Medium</w:t>
            </w:r>
          </w:p>
        </w:tc>
        <w:tc>
          <w:tcPr>
            <w:tcW w:w="425" w:type="dxa"/>
            <w:gridSpan w:val="2"/>
          </w:tcPr>
          <w:p w14:paraId="3D8F3951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850" w:type="dxa"/>
            <w:gridSpan w:val="3"/>
          </w:tcPr>
          <w:p w14:paraId="3A96A83A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Low</w:t>
            </w:r>
          </w:p>
        </w:tc>
        <w:tc>
          <w:tcPr>
            <w:tcW w:w="426" w:type="dxa"/>
          </w:tcPr>
          <w:p w14:paraId="40C07DB4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1131" w:type="dxa"/>
          </w:tcPr>
          <w:p w14:paraId="33A34AEB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Very Low</w:t>
            </w:r>
          </w:p>
        </w:tc>
      </w:tr>
      <w:tr w:rsidR="0007531D" w:rsidRPr="0007531D" w14:paraId="7E6AB82C" w14:textId="77777777" w:rsidTr="00BB0F06">
        <w:trPr>
          <w:gridAfter w:val="3"/>
          <w:wAfter w:w="1840" w:type="dxa"/>
        </w:trPr>
        <w:tc>
          <w:tcPr>
            <w:tcW w:w="2609" w:type="dxa"/>
          </w:tcPr>
          <w:p w14:paraId="696478C4" w14:textId="77777777" w:rsidR="0007531D" w:rsidRPr="0007531D" w:rsidRDefault="0007531D" w:rsidP="00BB0F06">
            <w:pPr>
              <w:pStyle w:val="BodyText"/>
              <w:spacing w:before="120"/>
            </w:pPr>
          </w:p>
        </w:tc>
        <w:tc>
          <w:tcPr>
            <w:tcW w:w="479" w:type="dxa"/>
          </w:tcPr>
          <w:p w14:paraId="4E79E87F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2265" w:type="dxa"/>
            <w:gridSpan w:val="3"/>
          </w:tcPr>
          <w:p w14:paraId="35D91C31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Recommended</w:t>
            </w:r>
          </w:p>
        </w:tc>
        <w:tc>
          <w:tcPr>
            <w:tcW w:w="425" w:type="dxa"/>
          </w:tcPr>
          <w:p w14:paraId="651B4549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1985" w:type="dxa"/>
            <w:gridSpan w:val="5"/>
          </w:tcPr>
          <w:p w14:paraId="623DF847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Not recommended</w:t>
            </w:r>
          </w:p>
        </w:tc>
      </w:tr>
      <w:tr w:rsidR="0007531D" w:rsidRPr="0007531D" w14:paraId="701E051C" w14:textId="77777777" w:rsidTr="00BB0F06">
        <w:tc>
          <w:tcPr>
            <w:tcW w:w="2609" w:type="dxa"/>
            <w:vMerge w:val="restart"/>
          </w:tcPr>
          <w:p w14:paraId="5F285DE7" w14:textId="77777777" w:rsidR="0007531D" w:rsidRPr="0007531D" w:rsidRDefault="0007531D" w:rsidP="0007531D">
            <w:pPr>
              <w:pStyle w:val="BodyText"/>
            </w:pPr>
            <w:r w:rsidRPr="0007531D">
              <w:t>Comments (if not recommended, give reasons):</w:t>
            </w:r>
          </w:p>
        </w:tc>
        <w:tc>
          <w:tcPr>
            <w:tcW w:w="6994" w:type="dxa"/>
            <w:gridSpan w:val="13"/>
            <w:tcBorders>
              <w:bottom w:val="single" w:sz="4" w:space="0" w:color="auto"/>
            </w:tcBorders>
          </w:tcPr>
          <w:p w14:paraId="2AA752BE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1DFB0383" w14:textId="77777777" w:rsidTr="00BB0F06">
        <w:tc>
          <w:tcPr>
            <w:tcW w:w="2609" w:type="dxa"/>
            <w:vMerge/>
          </w:tcPr>
          <w:p w14:paraId="4AB6E4F4" w14:textId="77777777" w:rsidR="0007531D" w:rsidRPr="0007531D" w:rsidRDefault="0007531D" w:rsidP="0007531D">
            <w:pPr>
              <w:pStyle w:val="BodyText"/>
            </w:pPr>
          </w:p>
        </w:tc>
        <w:tc>
          <w:tcPr>
            <w:tcW w:w="6994" w:type="dxa"/>
            <w:gridSpan w:val="13"/>
            <w:tcBorders>
              <w:bottom w:val="single" w:sz="4" w:space="0" w:color="auto"/>
            </w:tcBorders>
          </w:tcPr>
          <w:p w14:paraId="657A4020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4EF7503C" w14:textId="77777777" w:rsidTr="00BB0F06">
        <w:tc>
          <w:tcPr>
            <w:tcW w:w="2609" w:type="dxa"/>
            <w:vMerge/>
          </w:tcPr>
          <w:p w14:paraId="41C2840B" w14:textId="77777777" w:rsidR="0007531D" w:rsidRPr="0007531D" w:rsidRDefault="0007531D" w:rsidP="0007531D">
            <w:pPr>
              <w:pStyle w:val="BodyText"/>
            </w:pPr>
          </w:p>
        </w:tc>
        <w:tc>
          <w:tcPr>
            <w:tcW w:w="6994" w:type="dxa"/>
            <w:gridSpan w:val="13"/>
            <w:tcBorders>
              <w:bottom w:val="single" w:sz="4" w:space="0" w:color="auto"/>
            </w:tcBorders>
          </w:tcPr>
          <w:p w14:paraId="5E507076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550F1D47" w14:textId="77777777" w:rsidTr="00BB0F06">
        <w:tc>
          <w:tcPr>
            <w:tcW w:w="2609" w:type="dxa"/>
          </w:tcPr>
          <w:p w14:paraId="00CDE0D2" w14:textId="77777777" w:rsidR="0007531D" w:rsidRPr="0007531D" w:rsidRDefault="0007531D" w:rsidP="0007531D">
            <w:pPr>
              <w:pStyle w:val="BodyText"/>
            </w:pPr>
            <w:r w:rsidRPr="0007531D">
              <w:t>Signature of Supervisor:</w:t>
            </w:r>
          </w:p>
        </w:tc>
        <w:tc>
          <w:tcPr>
            <w:tcW w:w="4180" w:type="dxa"/>
            <w:gridSpan w:val="7"/>
            <w:tcBorders>
              <w:bottom w:val="single" w:sz="4" w:space="0" w:color="auto"/>
            </w:tcBorders>
          </w:tcPr>
          <w:p w14:paraId="753695A7" w14:textId="03BF5138" w:rsidR="0007531D" w:rsidRPr="0007531D" w:rsidRDefault="00E35DA2" w:rsidP="0007531D">
            <w:pPr>
              <w:pStyle w:val="BodyText"/>
            </w:pPr>
            <w:r>
              <w:drawing>
                <wp:anchor distT="0" distB="0" distL="114300" distR="114300" simplePos="0" relativeHeight="251658240" behindDoc="0" locked="0" layoutInCell="1" allowOverlap="1" wp14:anchorId="5D9B72FC" wp14:editId="6A2EDAD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27305</wp:posOffset>
                  </wp:positionV>
                  <wp:extent cx="1657350" cy="238125"/>
                  <wp:effectExtent l="0" t="0" r="0" b="9525"/>
                  <wp:wrapNone/>
                  <wp:docPr id="200750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4" w:type="dxa"/>
            <w:gridSpan w:val="2"/>
            <w:tcBorders>
              <w:top w:val="single" w:sz="4" w:space="0" w:color="auto"/>
            </w:tcBorders>
          </w:tcPr>
          <w:p w14:paraId="4A181ECE" w14:textId="77777777" w:rsidR="0007531D" w:rsidRPr="0007531D" w:rsidRDefault="0007531D" w:rsidP="0007531D">
            <w:pPr>
              <w:pStyle w:val="BodyText"/>
            </w:pPr>
            <w:r w:rsidRPr="0007531D">
              <w:t>Date:</w:t>
            </w:r>
          </w:p>
        </w:tc>
        <w:tc>
          <w:tcPr>
            <w:tcW w:w="2090" w:type="dxa"/>
            <w:gridSpan w:val="4"/>
            <w:tcBorders>
              <w:bottom w:val="single" w:sz="4" w:space="0" w:color="auto"/>
            </w:tcBorders>
          </w:tcPr>
          <w:p w14:paraId="1A62A2E0" w14:textId="77777777" w:rsidR="0007531D" w:rsidRPr="0007531D" w:rsidRDefault="0007531D" w:rsidP="0007531D">
            <w:pPr>
              <w:pStyle w:val="BodyText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</w:tbl>
    <w:p w14:paraId="3FE30595" w14:textId="09C4D9FB" w:rsidR="0007531D" w:rsidRPr="0007531D" w:rsidRDefault="0007531D" w:rsidP="00690E93">
      <w:pPr>
        <w:pStyle w:val="BodyText"/>
        <w:spacing w:before="120"/>
        <w:rPr>
          <w:b/>
        </w:rPr>
      </w:pPr>
      <w:r w:rsidRPr="0007531D">
        <w:rPr>
          <w:b/>
        </w:rPr>
        <w:t>Part 3 (Approval HRM</w:t>
      </w:r>
      <w:r w:rsidR="003F4518">
        <w:rPr>
          <w:b/>
        </w:rPr>
        <w:t xml:space="preserve">&amp; </w:t>
      </w:r>
      <w:r w:rsidR="000C27D7">
        <w:rPr>
          <w:b/>
        </w:rPr>
        <w:t>EH</w:t>
      </w:r>
      <w:r w:rsidRPr="0007531D">
        <w:rPr>
          <w:b/>
        </w:rPr>
        <w:t>):</w:t>
      </w:r>
    </w:p>
    <w:tbl>
      <w:tblPr>
        <w:tblW w:w="9603" w:type="dxa"/>
        <w:tblLayout w:type="fixed"/>
        <w:tblLook w:val="01E0" w:firstRow="1" w:lastRow="1" w:firstColumn="1" w:lastColumn="1" w:noHBand="0" w:noVBand="0"/>
      </w:tblPr>
      <w:tblGrid>
        <w:gridCol w:w="2614"/>
        <w:gridCol w:w="479"/>
        <w:gridCol w:w="2265"/>
        <w:gridCol w:w="425"/>
        <w:gridCol w:w="1006"/>
        <w:gridCol w:w="728"/>
        <w:gridCol w:w="251"/>
        <w:gridCol w:w="1835"/>
      </w:tblGrid>
      <w:tr w:rsidR="0007531D" w:rsidRPr="0007531D" w14:paraId="2D69CBE8" w14:textId="77777777" w:rsidTr="00BB0F06">
        <w:trPr>
          <w:gridAfter w:val="1"/>
          <w:wAfter w:w="1835" w:type="dxa"/>
        </w:trPr>
        <w:tc>
          <w:tcPr>
            <w:tcW w:w="2614" w:type="dxa"/>
          </w:tcPr>
          <w:p w14:paraId="035A0857" w14:textId="77777777" w:rsidR="0007531D" w:rsidRPr="0007531D" w:rsidRDefault="0007531D" w:rsidP="00BB0F06">
            <w:pPr>
              <w:pStyle w:val="BodyText"/>
              <w:spacing w:before="120"/>
            </w:pPr>
          </w:p>
        </w:tc>
        <w:tc>
          <w:tcPr>
            <w:tcW w:w="479" w:type="dxa"/>
          </w:tcPr>
          <w:p w14:paraId="2FFE919A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2265" w:type="dxa"/>
          </w:tcPr>
          <w:p w14:paraId="542489ED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Recommended</w:t>
            </w:r>
          </w:p>
        </w:tc>
        <w:tc>
          <w:tcPr>
            <w:tcW w:w="425" w:type="dxa"/>
          </w:tcPr>
          <w:p w14:paraId="18CC1FCB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1985" w:type="dxa"/>
            <w:gridSpan w:val="3"/>
          </w:tcPr>
          <w:p w14:paraId="69EC684A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Not recommended</w:t>
            </w:r>
          </w:p>
        </w:tc>
      </w:tr>
      <w:tr w:rsidR="0007531D" w:rsidRPr="0007531D" w14:paraId="0A599320" w14:textId="77777777" w:rsidTr="00BB0F06">
        <w:tc>
          <w:tcPr>
            <w:tcW w:w="2614" w:type="dxa"/>
          </w:tcPr>
          <w:p w14:paraId="4EC041C5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Comments:</w:t>
            </w:r>
          </w:p>
        </w:tc>
        <w:tc>
          <w:tcPr>
            <w:tcW w:w="6989" w:type="dxa"/>
            <w:gridSpan w:val="7"/>
            <w:tcBorders>
              <w:bottom w:val="single" w:sz="4" w:space="0" w:color="auto"/>
            </w:tcBorders>
          </w:tcPr>
          <w:p w14:paraId="40A80F23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2D9DB4F7" w14:textId="77777777" w:rsidTr="00BB0F06">
        <w:tc>
          <w:tcPr>
            <w:tcW w:w="2614" w:type="dxa"/>
          </w:tcPr>
          <w:p w14:paraId="46747280" w14:textId="77777777" w:rsidR="00E05191" w:rsidRPr="00765214" w:rsidRDefault="00E05191" w:rsidP="0007531D">
            <w:pPr>
              <w:pStyle w:val="BodyText"/>
              <w:rPr>
                <w:sz w:val="8"/>
                <w:szCs w:val="10"/>
              </w:rPr>
            </w:pPr>
          </w:p>
          <w:p w14:paraId="296DEB33" w14:textId="0DA9CEF0" w:rsidR="0007531D" w:rsidRPr="0007531D" w:rsidRDefault="0007531D" w:rsidP="0007531D">
            <w:pPr>
              <w:pStyle w:val="BodyText"/>
            </w:pPr>
            <w:r w:rsidRPr="0007531D">
              <w:t>Signature of HRM:</w:t>
            </w:r>
          </w:p>
        </w:tc>
        <w:tc>
          <w:tcPr>
            <w:tcW w:w="4175" w:type="dxa"/>
            <w:gridSpan w:val="4"/>
            <w:tcBorders>
              <w:bottom w:val="single" w:sz="4" w:space="0" w:color="auto"/>
            </w:tcBorders>
          </w:tcPr>
          <w:p w14:paraId="78E4BC52" w14:textId="7FCB3E66" w:rsidR="0007531D" w:rsidRPr="0007531D" w:rsidRDefault="00190A99" w:rsidP="0007531D">
            <w:pPr>
              <w:pStyle w:val="BodyText"/>
            </w:pPr>
            <w:r>
              <w:drawing>
                <wp:anchor distT="0" distB="0" distL="114300" distR="114300" simplePos="0" relativeHeight="251659264" behindDoc="0" locked="0" layoutInCell="1" allowOverlap="1" wp14:anchorId="3325D75A" wp14:editId="64C8FD49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59690</wp:posOffset>
                  </wp:positionV>
                  <wp:extent cx="1657350" cy="342900"/>
                  <wp:effectExtent l="0" t="0" r="0" b="0"/>
                  <wp:wrapNone/>
                  <wp:docPr id="631928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dxa"/>
          </w:tcPr>
          <w:p w14:paraId="7A1989DA" w14:textId="77777777" w:rsidR="0007531D" w:rsidRPr="0007531D" w:rsidRDefault="0007531D" w:rsidP="0007531D">
            <w:pPr>
              <w:pStyle w:val="BodyText"/>
            </w:pPr>
            <w:r w:rsidRPr="0007531D">
              <w:t>Date:</w:t>
            </w:r>
          </w:p>
        </w:tc>
        <w:tc>
          <w:tcPr>
            <w:tcW w:w="2086" w:type="dxa"/>
            <w:gridSpan w:val="2"/>
            <w:tcBorders>
              <w:bottom w:val="single" w:sz="4" w:space="0" w:color="auto"/>
            </w:tcBorders>
          </w:tcPr>
          <w:p w14:paraId="40CA57F9" w14:textId="77777777" w:rsidR="0007531D" w:rsidRPr="0007531D" w:rsidRDefault="0007531D" w:rsidP="0007531D">
            <w:pPr>
              <w:pStyle w:val="BodyText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11596B00" w14:textId="77777777" w:rsidTr="00BB0F06">
        <w:trPr>
          <w:gridAfter w:val="1"/>
          <w:wAfter w:w="1835" w:type="dxa"/>
        </w:trPr>
        <w:tc>
          <w:tcPr>
            <w:tcW w:w="2614" w:type="dxa"/>
          </w:tcPr>
          <w:p w14:paraId="1634227A" w14:textId="77777777" w:rsidR="0007531D" w:rsidRPr="0007531D" w:rsidRDefault="0007531D" w:rsidP="00BB0F06">
            <w:pPr>
              <w:pStyle w:val="BodyText"/>
              <w:spacing w:before="120"/>
            </w:pPr>
          </w:p>
        </w:tc>
        <w:tc>
          <w:tcPr>
            <w:tcW w:w="479" w:type="dxa"/>
          </w:tcPr>
          <w:p w14:paraId="691B6561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2265" w:type="dxa"/>
          </w:tcPr>
          <w:p w14:paraId="5B0D29E1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Approved</w:t>
            </w:r>
          </w:p>
        </w:tc>
        <w:tc>
          <w:tcPr>
            <w:tcW w:w="425" w:type="dxa"/>
          </w:tcPr>
          <w:p w14:paraId="230C8F4E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531D">
              <w:instrText xml:space="preserve"> FORMCHECKBOX </w:instrText>
            </w:r>
            <w:r w:rsidRPr="0007531D">
              <w:fldChar w:fldCharType="separate"/>
            </w:r>
            <w:r w:rsidRPr="0007531D">
              <w:fldChar w:fldCharType="end"/>
            </w:r>
          </w:p>
        </w:tc>
        <w:tc>
          <w:tcPr>
            <w:tcW w:w="1985" w:type="dxa"/>
            <w:gridSpan w:val="3"/>
          </w:tcPr>
          <w:p w14:paraId="33E272C3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Not approved</w:t>
            </w:r>
          </w:p>
        </w:tc>
      </w:tr>
      <w:tr w:rsidR="0007531D" w:rsidRPr="0007531D" w14:paraId="7764AB25" w14:textId="77777777" w:rsidTr="00BB0F06">
        <w:tc>
          <w:tcPr>
            <w:tcW w:w="2614" w:type="dxa"/>
          </w:tcPr>
          <w:p w14:paraId="2E6A8F68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t>Comments:</w:t>
            </w:r>
          </w:p>
        </w:tc>
        <w:tc>
          <w:tcPr>
            <w:tcW w:w="6989" w:type="dxa"/>
            <w:gridSpan w:val="7"/>
            <w:tcBorders>
              <w:bottom w:val="single" w:sz="4" w:space="0" w:color="auto"/>
            </w:tcBorders>
          </w:tcPr>
          <w:p w14:paraId="490C494B" w14:textId="77777777" w:rsidR="0007531D" w:rsidRPr="0007531D" w:rsidRDefault="0007531D" w:rsidP="00BB0F06">
            <w:pPr>
              <w:pStyle w:val="BodyText"/>
              <w:spacing w:before="120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  <w:tr w:rsidR="0007531D" w:rsidRPr="0007531D" w14:paraId="3EF1DFA9" w14:textId="77777777" w:rsidTr="00BB0F06">
        <w:tc>
          <w:tcPr>
            <w:tcW w:w="2614" w:type="dxa"/>
          </w:tcPr>
          <w:p w14:paraId="5403FBD5" w14:textId="77777777" w:rsidR="00287032" w:rsidRPr="00287032" w:rsidRDefault="00287032" w:rsidP="0007531D">
            <w:pPr>
              <w:pStyle w:val="BodyText"/>
              <w:rPr>
                <w:sz w:val="2"/>
                <w:szCs w:val="2"/>
              </w:rPr>
            </w:pPr>
          </w:p>
          <w:p w14:paraId="6C068FAB" w14:textId="7EDF3512" w:rsidR="0007531D" w:rsidRPr="0007531D" w:rsidRDefault="0007531D" w:rsidP="0007531D">
            <w:pPr>
              <w:pStyle w:val="BodyText"/>
            </w:pPr>
            <w:r w:rsidRPr="0007531D">
              <w:t xml:space="preserve">Signature of </w:t>
            </w:r>
            <w:r w:rsidR="000C27D7">
              <w:t>EH</w:t>
            </w:r>
            <w:r w:rsidRPr="0007531D">
              <w:t>:</w:t>
            </w:r>
          </w:p>
        </w:tc>
        <w:tc>
          <w:tcPr>
            <w:tcW w:w="4175" w:type="dxa"/>
            <w:gridSpan w:val="4"/>
            <w:tcBorders>
              <w:bottom w:val="single" w:sz="4" w:space="0" w:color="auto"/>
            </w:tcBorders>
          </w:tcPr>
          <w:p w14:paraId="52C27C3F" w14:textId="5FEB310C" w:rsidR="0007531D" w:rsidRPr="0007531D" w:rsidRDefault="00765214" w:rsidP="0007531D">
            <w:pPr>
              <w:pStyle w:val="BodyText"/>
            </w:pPr>
            <w:r>
              <w:drawing>
                <wp:anchor distT="0" distB="0" distL="114300" distR="114300" simplePos="0" relativeHeight="251660288" behindDoc="0" locked="0" layoutInCell="1" allowOverlap="1" wp14:anchorId="4AC0F482" wp14:editId="3D473DA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7620</wp:posOffset>
                  </wp:positionV>
                  <wp:extent cx="1657350" cy="342900"/>
                  <wp:effectExtent l="0" t="0" r="0" b="0"/>
                  <wp:wrapNone/>
                  <wp:docPr id="1144419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dxa"/>
          </w:tcPr>
          <w:p w14:paraId="0A2550BC" w14:textId="77777777" w:rsidR="0007531D" w:rsidRPr="0007531D" w:rsidRDefault="0007531D" w:rsidP="0007531D">
            <w:pPr>
              <w:pStyle w:val="BodyText"/>
            </w:pPr>
            <w:r w:rsidRPr="0007531D">
              <w:t>Date:</w:t>
            </w:r>
          </w:p>
        </w:tc>
        <w:tc>
          <w:tcPr>
            <w:tcW w:w="2086" w:type="dxa"/>
            <w:gridSpan w:val="2"/>
            <w:tcBorders>
              <w:bottom w:val="single" w:sz="4" w:space="0" w:color="auto"/>
            </w:tcBorders>
          </w:tcPr>
          <w:p w14:paraId="5496F996" w14:textId="77777777" w:rsidR="0007531D" w:rsidRPr="0007531D" w:rsidRDefault="0007531D" w:rsidP="0007531D">
            <w:pPr>
              <w:pStyle w:val="BodyText"/>
            </w:pPr>
            <w:r w:rsidRPr="0007531D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7531D">
              <w:instrText xml:space="preserve"> FORMTEXT </w:instrText>
            </w:r>
            <w:r w:rsidRPr="0007531D">
              <w:fldChar w:fldCharType="separate"/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t> </w:t>
            </w:r>
            <w:r w:rsidRPr="0007531D">
              <w:fldChar w:fldCharType="end"/>
            </w:r>
          </w:p>
        </w:tc>
      </w:tr>
    </w:tbl>
    <w:p w14:paraId="601E2D03" w14:textId="77777777" w:rsidR="0007531D" w:rsidRPr="0007531D" w:rsidRDefault="0007531D" w:rsidP="00C72F88">
      <w:pPr>
        <w:pStyle w:val="BodyText"/>
        <w:spacing w:before="0"/>
      </w:pPr>
      <w:r w:rsidRPr="0007531D">
        <w:t>Original:</w:t>
      </w:r>
      <w:r w:rsidRPr="0007531D">
        <w:tab/>
        <w:t>HRM (File)</w:t>
      </w:r>
    </w:p>
    <w:p w14:paraId="00B1A509" w14:textId="77777777" w:rsidR="0027536D" w:rsidRPr="0027536D" w:rsidRDefault="0007531D" w:rsidP="00BB0F06">
      <w:pPr>
        <w:pStyle w:val="BodyText"/>
        <w:spacing w:before="0"/>
      </w:pPr>
      <w:r w:rsidRPr="0007531D">
        <w:t>Copies to:</w:t>
      </w:r>
      <w:r w:rsidRPr="0007531D">
        <w:tab/>
        <w:t>Applicant</w:t>
      </w:r>
    </w:p>
    <w:sectPr w:rsidR="0027536D" w:rsidRPr="0027536D" w:rsidSect="00152631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FD3B1" w14:textId="77777777" w:rsidR="00570181" w:rsidRDefault="00570181">
      <w:r>
        <w:separator/>
      </w:r>
    </w:p>
  </w:endnote>
  <w:endnote w:type="continuationSeparator" w:id="0">
    <w:p w14:paraId="095A0A2D" w14:textId="77777777" w:rsidR="00570181" w:rsidRDefault="00570181">
      <w:r>
        <w:continuationSeparator/>
      </w:r>
    </w:p>
  </w:endnote>
  <w:endnote w:type="continuationNotice" w:id="1">
    <w:p w14:paraId="1BEB0DC2" w14:textId="77777777" w:rsidR="00570181" w:rsidRDefault="00570181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953101" w14:paraId="54D4DF31" w14:textId="77777777" w:rsidTr="0029348E">
      <w:tc>
        <w:tcPr>
          <w:tcW w:w="6810" w:type="dxa"/>
        </w:tcPr>
        <w:p w14:paraId="5E188C17" w14:textId="77777777" w:rsidR="00953101" w:rsidRPr="00953101" w:rsidRDefault="00953101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BB0F06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27697F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6EC34903" w14:textId="77777777" w:rsidR="00953101" w:rsidRPr="00187904" w:rsidRDefault="00953101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953101" w14:paraId="3944B924" w14:textId="77777777" w:rsidTr="0029348E">
      <w:tc>
        <w:tcPr>
          <w:tcW w:w="6810" w:type="dxa"/>
        </w:tcPr>
        <w:p w14:paraId="0583323F" w14:textId="5504FD98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A906DD">
            <w:rPr>
              <w:noProof/>
              <w:szCs w:val="14"/>
            </w:rPr>
            <w:t>Application for Professional Development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152B4D64" w14:textId="77777777" w:rsidR="00953101" w:rsidRDefault="00953101" w:rsidP="00953101">
          <w:pPr>
            <w:pStyle w:val="Footer"/>
          </w:pPr>
        </w:p>
      </w:tc>
    </w:tr>
    <w:tr w:rsidR="00953101" w14:paraId="312BC3D4" w14:textId="77777777" w:rsidTr="0029348E">
      <w:tc>
        <w:tcPr>
          <w:tcW w:w="6810" w:type="dxa"/>
        </w:tcPr>
        <w:p w14:paraId="1C7F5C51" w14:textId="09CB3910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A906DD">
            <w:rPr>
              <w:noProof/>
              <w:szCs w:val="14"/>
            </w:rPr>
            <w:t>Monica.Bwalya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40161A">
            <w:rPr>
              <w:noProof/>
              <w:szCs w:val="14"/>
            </w:rPr>
            <w:t>12.07.25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40161A">
            <w:rPr>
              <w:noProof/>
              <w:szCs w:val="14"/>
            </w:rPr>
            <w:t>08:06:12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5D0558C7" w14:textId="77777777" w:rsidR="00953101" w:rsidRDefault="00953101" w:rsidP="00953101">
          <w:pPr>
            <w:pStyle w:val="Footer"/>
          </w:pPr>
        </w:p>
      </w:tc>
    </w:tr>
  </w:tbl>
  <w:p w14:paraId="39012CFB" w14:textId="77777777" w:rsidR="00ED1E2E" w:rsidRPr="00953101" w:rsidRDefault="00ED1E2E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B82375" w14:paraId="1893C1DE" w14:textId="77777777" w:rsidTr="00953101">
      <w:tc>
        <w:tcPr>
          <w:tcW w:w="6810" w:type="dxa"/>
        </w:tcPr>
        <w:p w14:paraId="0A4E30CF" w14:textId="77777777" w:rsidR="00B82375" w:rsidRPr="00953101" w:rsidRDefault="00B82375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27697F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27697F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74B32B5F" w14:textId="77777777" w:rsidR="00B82375" w:rsidRPr="00187904" w:rsidRDefault="00B82375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B82375" w14:paraId="6B413C26" w14:textId="77777777" w:rsidTr="00953101">
      <w:tc>
        <w:tcPr>
          <w:tcW w:w="6810" w:type="dxa"/>
        </w:tcPr>
        <w:p w14:paraId="778119EB" w14:textId="7FE1E966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A906DD">
            <w:rPr>
              <w:noProof/>
              <w:szCs w:val="14"/>
            </w:rPr>
            <w:t>Application for Professional Development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2ECC3605" w14:textId="77777777" w:rsidR="00B82375" w:rsidRDefault="00B82375" w:rsidP="00B82375">
          <w:pPr>
            <w:pStyle w:val="Footer"/>
          </w:pPr>
        </w:p>
      </w:tc>
    </w:tr>
    <w:tr w:rsidR="00B82375" w14:paraId="674F1DC9" w14:textId="77777777" w:rsidTr="00953101">
      <w:tc>
        <w:tcPr>
          <w:tcW w:w="6810" w:type="dxa"/>
        </w:tcPr>
        <w:p w14:paraId="40AD71F2" w14:textId="54511117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5A54B6">
            <w:rPr>
              <w:noProof/>
              <w:szCs w:val="14"/>
            </w:rPr>
            <w:t>Monica.Bwalya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5A54B6">
            <w:rPr>
              <w:noProof/>
              <w:szCs w:val="14"/>
            </w:rPr>
            <w:t>03.02.26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40161A">
            <w:rPr>
              <w:noProof/>
              <w:szCs w:val="14"/>
            </w:rPr>
            <w:t>08:06:12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58F9195E" w14:textId="77777777" w:rsidR="00B82375" w:rsidRDefault="00B82375" w:rsidP="00B82375">
          <w:pPr>
            <w:pStyle w:val="Footer"/>
          </w:pPr>
        </w:p>
      </w:tc>
    </w:tr>
  </w:tbl>
  <w:p w14:paraId="330585E6" w14:textId="77777777" w:rsidR="00ED1E2E" w:rsidRPr="00B82375" w:rsidRDefault="00ED1E2E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C6E5A" w14:textId="77777777" w:rsidR="00570181" w:rsidRDefault="00570181">
      <w:r>
        <w:separator/>
      </w:r>
    </w:p>
  </w:footnote>
  <w:footnote w:type="continuationSeparator" w:id="0">
    <w:p w14:paraId="43A82139" w14:textId="77777777" w:rsidR="00570181" w:rsidRDefault="00570181">
      <w:r>
        <w:continuationSeparator/>
      </w:r>
    </w:p>
  </w:footnote>
  <w:footnote w:type="continuationNotice" w:id="1">
    <w:p w14:paraId="7D20E966" w14:textId="77777777" w:rsidR="00570181" w:rsidRDefault="00570181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B82375" w14:paraId="411BD84F" w14:textId="77777777" w:rsidTr="00812556">
      <w:tc>
        <w:tcPr>
          <w:tcW w:w="2154" w:type="dxa"/>
        </w:tcPr>
        <w:p w14:paraId="5015940E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66DDB247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620D3BC9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30BB80BC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244689A9" w14:textId="77777777" w:rsidR="00B82375" w:rsidRDefault="00B82375" w:rsidP="00B82375">
          <w:pPr>
            <w:pStyle w:val="Header"/>
            <w:jc w:val="right"/>
          </w:pPr>
          <w:r>
            <w:rPr>
              <w:noProof/>
              <w:szCs w:val="18"/>
              <w:lang w:val="en-ZW" w:eastAsia="en-ZW"/>
            </w:rPr>
            <w:drawing>
              <wp:inline distT="0" distB="0" distL="0" distR="0" wp14:anchorId="76BF4EAB" wp14:editId="2439F487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462637" w14:textId="77777777" w:rsidR="00ED1E2E" w:rsidRPr="00B82375" w:rsidRDefault="00ED1E2E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B82375" w14:paraId="33A29409" w14:textId="77777777" w:rsidTr="00812556">
      <w:trPr>
        <w:trHeight w:val="1244"/>
      </w:trPr>
      <w:tc>
        <w:tcPr>
          <w:tcW w:w="1941" w:type="dxa"/>
        </w:tcPr>
        <w:p w14:paraId="6BED9070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13CB099C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6F3C4EF4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77ADEA10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65F958BA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29CDCD96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5754AA30" w14:textId="4AFDBB58" w:rsidR="00B82375" w:rsidRPr="004972EE" w:rsidRDefault="00A93C1D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</w:t>
          </w:r>
          <w:r w:rsidR="0040161A">
            <w:rPr>
              <w:szCs w:val="18"/>
            </w:rPr>
            <w:t xml:space="preserve"> 84 94 049</w:t>
          </w:r>
        </w:p>
        <w:p w14:paraId="6611E434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576C86E4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797FB729" w14:textId="77777777" w:rsidR="00B82375" w:rsidRDefault="00B82375" w:rsidP="00B82375">
          <w:pPr>
            <w:pStyle w:val="Header"/>
            <w:jc w:val="right"/>
          </w:pPr>
          <w:r>
            <w:rPr>
              <w:noProof/>
              <w:lang w:val="en-ZW" w:eastAsia="en-ZW"/>
            </w:rPr>
            <w:drawing>
              <wp:inline distT="0" distB="0" distL="0" distR="0" wp14:anchorId="54408E9F" wp14:editId="4BAC433A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F15E5B9" w14:textId="77777777" w:rsidR="00ED1E2E" w:rsidRPr="00B82375" w:rsidRDefault="00ED1E2E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1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2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4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7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9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0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2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3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4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1144662320">
    <w:abstractNumId w:val="32"/>
  </w:num>
  <w:num w:numId="2" w16cid:durableId="1696229922">
    <w:abstractNumId w:val="13"/>
  </w:num>
  <w:num w:numId="3" w16cid:durableId="2085835555">
    <w:abstractNumId w:val="16"/>
  </w:num>
  <w:num w:numId="4" w16cid:durableId="1587151650">
    <w:abstractNumId w:val="20"/>
  </w:num>
  <w:num w:numId="5" w16cid:durableId="2105762348">
    <w:abstractNumId w:val="29"/>
  </w:num>
  <w:num w:numId="6" w16cid:durableId="988099977">
    <w:abstractNumId w:val="10"/>
  </w:num>
  <w:num w:numId="7" w16cid:durableId="1512792141">
    <w:abstractNumId w:val="4"/>
  </w:num>
  <w:num w:numId="8" w16cid:durableId="890114696">
    <w:abstractNumId w:val="26"/>
  </w:num>
  <w:num w:numId="9" w16cid:durableId="1900435552">
    <w:abstractNumId w:val="33"/>
  </w:num>
  <w:num w:numId="10" w16cid:durableId="1085035435">
    <w:abstractNumId w:val="11"/>
  </w:num>
  <w:num w:numId="11" w16cid:durableId="1758556703">
    <w:abstractNumId w:val="1"/>
  </w:num>
  <w:num w:numId="12" w16cid:durableId="1195922686">
    <w:abstractNumId w:val="21"/>
  </w:num>
  <w:num w:numId="13" w16cid:durableId="1065564750">
    <w:abstractNumId w:val="3"/>
  </w:num>
  <w:num w:numId="14" w16cid:durableId="865949564">
    <w:abstractNumId w:val="31"/>
  </w:num>
  <w:num w:numId="15" w16cid:durableId="888496706">
    <w:abstractNumId w:val="27"/>
  </w:num>
  <w:num w:numId="16" w16cid:durableId="1389458814">
    <w:abstractNumId w:val="19"/>
  </w:num>
  <w:num w:numId="17" w16cid:durableId="940188002">
    <w:abstractNumId w:val="34"/>
  </w:num>
  <w:num w:numId="18" w16cid:durableId="880628965">
    <w:abstractNumId w:val="18"/>
  </w:num>
  <w:num w:numId="19" w16cid:durableId="1857424201">
    <w:abstractNumId w:val="2"/>
  </w:num>
  <w:num w:numId="20" w16cid:durableId="632835154">
    <w:abstractNumId w:val="6"/>
  </w:num>
  <w:num w:numId="21" w16cid:durableId="1521898593">
    <w:abstractNumId w:val="14"/>
  </w:num>
  <w:num w:numId="22" w16cid:durableId="1128353998">
    <w:abstractNumId w:val="30"/>
  </w:num>
  <w:num w:numId="23" w16cid:durableId="458039153">
    <w:abstractNumId w:val="24"/>
  </w:num>
  <w:num w:numId="24" w16cid:durableId="275914716">
    <w:abstractNumId w:val="25"/>
  </w:num>
  <w:num w:numId="25" w16cid:durableId="948123479">
    <w:abstractNumId w:val="15"/>
  </w:num>
  <w:num w:numId="26" w16cid:durableId="883297458">
    <w:abstractNumId w:val="8"/>
  </w:num>
  <w:num w:numId="27" w16cid:durableId="269555108">
    <w:abstractNumId w:val="28"/>
  </w:num>
  <w:num w:numId="28" w16cid:durableId="801507190">
    <w:abstractNumId w:val="23"/>
  </w:num>
  <w:num w:numId="29" w16cid:durableId="487013875">
    <w:abstractNumId w:val="12"/>
  </w:num>
  <w:num w:numId="30" w16cid:durableId="638654496">
    <w:abstractNumId w:val="5"/>
  </w:num>
  <w:num w:numId="31" w16cid:durableId="1558396916">
    <w:abstractNumId w:val="17"/>
  </w:num>
  <w:num w:numId="32" w16cid:durableId="1507598093">
    <w:abstractNumId w:val="7"/>
  </w:num>
  <w:num w:numId="33" w16cid:durableId="530266276">
    <w:abstractNumId w:val="9"/>
  </w:num>
  <w:num w:numId="34" w16cid:durableId="1713919220">
    <w:abstractNumId w:val="0"/>
  </w:num>
  <w:num w:numId="35" w16cid:durableId="2745612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18"/>
    <w:rsid w:val="00013B9A"/>
    <w:rsid w:val="00015738"/>
    <w:rsid w:val="000249DC"/>
    <w:rsid w:val="000377A8"/>
    <w:rsid w:val="00055B4E"/>
    <w:rsid w:val="000661F4"/>
    <w:rsid w:val="0007531D"/>
    <w:rsid w:val="00091D14"/>
    <w:rsid w:val="000A1CAD"/>
    <w:rsid w:val="000B3709"/>
    <w:rsid w:val="000C27D7"/>
    <w:rsid w:val="000C5D0C"/>
    <w:rsid w:val="000E2266"/>
    <w:rsid w:val="000E4A5C"/>
    <w:rsid w:val="001126D2"/>
    <w:rsid w:val="00117493"/>
    <w:rsid w:val="00140912"/>
    <w:rsid w:val="00141A10"/>
    <w:rsid w:val="001436E8"/>
    <w:rsid w:val="00146A14"/>
    <w:rsid w:val="00152631"/>
    <w:rsid w:val="0017042A"/>
    <w:rsid w:val="0017644E"/>
    <w:rsid w:val="0018335C"/>
    <w:rsid w:val="00190A99"/>
    <w:rsid w:val="0019649B"/>
    <w:rsid w:val="001C5999"/>
    <w:rsid w:val="001E45E2"/>
    <w:rsid w:val="0020225A"/>
    <w:rsid w:val="002318F1"/>
    <w:rsid w:val="00232CAE"/>
    <w:rsid w:val="0023780C"/>
    <w:rsid w:val="00244A7B"/>
    <w:rsid w:val="00251A26"/>
    <w:rsid w:val="00255957"/>
    <w:rsid w:val="0027536D"/>
    <w:rsid w:val="0027697F"/>
    <w:rsid w:val="00287032"/>
    <w:rsid w:val="0030498A"/>
    <w:rsid w:val="00313D72"/>
    <w:rsid w:val="0032028E"/>
    <w:rsid w:val="003349B9"/>
    <w:rsid w:val="003373C0"/>
    <w:rsid w:val="00361218"/>
    <w:rsid w:val="00363FBE"/>
    <w:rsid w:val="00367612"/>
    <w:rsid w:val="00381D7C"/>
    <w:rsid w:val="003906B7"/>
    <w:rsid w:val="003A5FA7"/>
    <w:rsid w:val="003B4A12"/>
    <w:rsid w:val="003C0DB0"/>
    <w:rsid w:val="003D2065"/>
    <w:rsid w:val="003F4518"/>
    <w:rsid w:val="003F7FB0"/>
    <w:rsid w:val="0040161A"/>
    <w:rsid w:val="00417251"/>
    <w:rsid w:val="00424BC1"/>
    <w:rsid w:val="00437757"/>
    <w:rsid w:val="004504D6"/>
    <w:rsid w:val="00490D5F"/>
    <w:rsid w:val="004A0DC8"/>
    <w:rsid w:val="004A1472"/>
    <w:rsid w:val="004A2D5F"/>
    <w:rsid w:val="004C5EC9"/>
    <w:rsid w:val="004D0DEF"/>
    <w:rsid w:val="004D7956"/>
    <w:rsid w:val="004E2374"/>
    <w:rsid w:val="004F05DC"/>
    <w:rsid w:val="00570181"/>
    <w:rsid w:val="0057594F"/>
    <w:rsid w:val="00596897"/>
    <w:rsid w:val="00596C64"/>
    <w:rsid w:val="005A54B6"/>
    <w:rsid w:val="005A6037"/>
    <w:rsid w:val="005C2DD7"/>
    <w:rsid w:val="005C5C12"/>
    <w:rsid w:val="005F58CB"/>
    <w:rsid w:val="006465CD"/>
    <w:rsid w:val="00653E5F"/>
    <w:rsid w:val="00656226"/>
    <w:rsid w:val="00665949"/>
    <w:rsid w:val="00673FF7"/>
    <w:rsid w:val="00681898"/>
    <w:rsid w:val="006872D1"/>
    <w:rsid w:val="00687343"/>
    <w:rsid w:val="00687E09"/>
    <w:rsid w:val="00690E93"/>
    <w:rsid w:val="006A601D"/>
    <w:rsid w:val="006B43BC"/>
    <w:rsid w:val="006E0BF6"/>
    <w:rsid w:val="006E1086"/>
    <w:rsid w:val="00746341"/>
    <w:rsid w:val="00751F63"/>
    <w:rsid w:val="00752FC8"/>
    <w:rsid w:val="00765214"/>
    <w:rsid w:val="0078580A"/>
    <w:rsid w:val="007B6BCD"/>
    <w:rsid w:val="007E2047"/>
    <w:rsid w:val="008024B4"/>
    <w:rsid w:val="008179D3"/>
    <w:rsid w:val="00821C73"/>
    <w:rsid w:val="008300C1"/>
    <w:rsid w:val="008504A7"/>
    <w:rsid w:val="0085150D"/>
    <w:rsid w:val="008766B4"/>
    <w:rsid w:val="0088679C"/>
    <w:rsid w:val="00890E61"/>
    <w:rsid w:val="008A3E34"/>
    <w:rsid w:val="008A543D"/>
    <w:rsid w:val="008A79C1"/>
    <w:rsid w:val="008B4B56"/>
    <w:rsid w:val="008B4B7D"/>
    <w:rsid w:val="008C5452"/>
    <w:rsid w:val="008E3843"/>
    <w:rsid w:val="009069C4"/>
    <w:rsid w:val="00941E54"/>
    <w:rsid w:val="00950550"/>
    <w:rsid w:val="00953101"/>
    <w:rsid w:val="00965EDE"/>
    <w:rsid w:val="00973886"/>
    <w:rsid w:val="00993D7B"/>
    <w:rsid w:val="00997E39"/>
    <w:rsid w:val="009B6E10"/>
    <w:rsid w:val="009C2805"/>
    <w:rsid w:val="009F39E4"/>
    <w:rsid w:val="009F634F"/>
    <w:rsid w:val="00A1024B"/>
    <w:rsid w:val="00A157D7"/>
    <w:rsid w:val="00A22738"/>
    <w:rsid w:val="00A353C8"/>
    <w:rsid w:val="00A5384E"/>
    <w:rsid w:val="00A55121"/>
    <w:rsid w:val="00A5531A"/>
    <w:rsid w:val="00A70863"/>
    <w:rsid w:val="00A906DD"/>
    <w:rsid w:val="00A93C1D"/>
    <w:rsid w:val="00AC42F0"/>
    <w:rsid w:val="00AC68AD"/>
    <w:rsid w:val="00AE1E46"/>
    <w:rsid w:val="00B0042F"/>
    <w:rsid w:val="00B007A3"/>
    <w:rsid w:val="00B03C0E"/>
    <w:rsid w:val="00B049AB"/>
    <w:rsid w:val="00B104E1"/>
    <w:rsid w:val="00B10808"/>
    <w:rsid w:val="00B82375"/>
    <w:rsid w:val="00B979A7"/>
    <w:rsid w:val="00BB0F06"/>
    <w:rsid w:val="00BF1302"/>
    <w:rsid w:val="00C136D8"/>
    <w:rsid w:val="00C64627"/>
    <w:rsid w:val="00C72F88"/>
    <w:rsid w:val="00CA0337"/>
    <w:rsid w:val="00CB3C1F"/>
    <w:rsid w:val="00CC0CFB"/>
    <w:rsid w:val="00CD06C4"/>
    <w:rsid w:val="00CE7D6B"/>
    <w:rsid w:val="00CF0575"/>
    <w:rsid w:val="00CF458D"/>
    <w:rsid w:val="00D04C05"/>
    <w:rsid w:val="00D1400D"/>
    <w:rsid w:val="00D23DA1"/>
    <w:rsid w:val="00D25832"/>
    <w:rsid w:val="00D27272"/>
    <w:rsid w:val="00D8578B"/>
    <w:rsid w:val="00D87E1C"/>
    <w:rsid w:val="00D91F65"/>
    <w:rsid w:val="00DB455C"/>
    <w:rsid w:val="00DB59A4"/>
    <w:rsid w:val="00DB759D"/>
    <w:rsid w:val="00DC44C1"/>
    <w:rsid w:val="00DC645A"/>
    <w:rsid w:val="00DD2B34"/>
    <w:rsid w:val="00DF17A6"/>
    <w:rsid w:val="00E0014A"/>
    <w:rsid w:val="00E05191"/>
    <w:rsid w:val="00E21F2E"/>
    <w:rsid w:val="00E35DA2"/>
    <w:rsid w:val="00ED19CF"/>
    <w:rsid w:val="00ED1E2E"/>
    <w:rsid w:val="00EF09F3"/>
    <w:rsid w:val="00EF401A"/>
    <w:rsid w:val="00EF4858"/>
    <w:rsid w:val="00F046E1"/>
    <w:rsid w:val="00F12E6E"/>
    <w:rsid w:val="00F13F99"/>
    <w:rsid w:val="00F25853"/>
    <w:rsid w:val="00F34B5C"/>
    <w:rsid w:val="00F43528"/>
    <w:rsid w:val="00F54657"/>
    <w:rsid w:val="00FA25D5"/>
    <w:rsid w:val="00FD43F8"/>
    <w:rsid w:val="00FE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160EBA"/>
  <w15:docId w15:val="{80E0FE67-CD3D-4103-8FEE-419563FA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46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ica.bwalya\Dropbox\General\Templates\Educore%20Services\Word\Application%20for%20Professional%20Develop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080214-6B9E-4A7B-8595-87718A59DD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F8A142-8D84-4876-A91B-8512D394EA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DAC4F2-EC58-44DF-ACE9-67EBF94A60B9}"/>
</file>

<file path=customXml/itemProps4.xml><?xml version="1.0" encoding="utf-8"?>
<ds:datastoreItem xmlns:ds="http://schemas.openxmlformats.org/officeDocument/2006/customXml" ds:itemID="{665D4740-A595-490C-963C-3940F597B1CC}">
  <ds:schemaRefs>
    <ds:schemaRef ds:uri="http://schemas.microsoft.com/office/2006/documentManagement/types"/>
    <ds:schemaRef ds:uri="7a9df4a0-0d70-4f54-abcb-dd43a587b676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ff5cd65a-997e-4c10-a30a-0739aa9eddd1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Application for Professional Development</Template>
  <TotalTime>2</TotalTime>
  <Pages>1</Pages>
  <Words>151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 Professional Development</vt:lpstr>
    </vt:vector>
  </TitlesOfParts>
  <Manager/>
  <Company>Educore Services Zambia</Company>
  <LinksUpToDate>false</LinksUpToDate>
  <CharactersWithSpaces>1504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Professional Development</dc:title>
  <dc:subject/>
  <dc:creator>Monica.Bwalya</dc:creator>
  <cp:keywords/>
  <dc:description/>
  <cp:lastModifiedBy>Reuben Nyemba</cp:lastModifiedBy>
  <cp:revision>3</cp:revision>
  <cp:lastPrinted>2023-12-13T16:19:00Z</cp:lastPrinted>
  <dcterms:created xsi:type="dcterms:W3CDTF">2026-02-03T06:09:00Z</dcterms:created>
  <dcterms:modified xsi:type="dcterms:W3CDTF">2026-02-03T06:09:00Z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MediaServiceImageTags">
    <vt:lpwstr/>
  </property>
  <property fmtid="{D5CDD505-2E9C-101B-9397-08002B2CF9AE}" pid="4" name="GrammarlyDocumentId">
    <vt:lpwstr>c108207c-bfc2-40e0-b743-b6a0c84cc3ac</vt:lpwstr>
  </property>
</Properties>
</file>