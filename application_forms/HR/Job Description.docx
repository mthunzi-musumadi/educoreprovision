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31E9" w14:textId="77777777" w:rsidR="007B7EA3" w:rsidRDefault="007B7EA3" w:rsidP="007B7EA3">
      <w:pPr>
        <w:spacing w:before="0"/>
        <w:rPr>
          <w:sz w:val="32"/>
          <w:szCs w:val="32"/>
        </w:rPr>
      </w:pPr>
      <w:r w:rsidRPr="0076270E">
        <w:rPr>
          <w:sz w:val="32"/>
          <w:szCs w:val="32"/>
        </w:rPr>
        <w:t>Job Description</w:t>
      </w:r>
    </w:p>
    <w:p w14:paraId="4023608E" w14:textId="77777777" w:rsidR="007B7EA3" w:rsidRDefault="007B7EA3" w:rsidP="007B7EA3">
      <w:pPr>
        <w:pStyle w:val="BodyText"/>
        <w:spacing w:befor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967"/>
        <w:gridCol w:w="1016"/>
        <w:gridCol w:w="5189"/>
        <w:gridCol w:w="709"/>
        <w:gridCol w:w="1263"/>
      </w:tblGrid>
      <w:tr w:rsidR="007B7EA3" w:rsidRPr="0076270E" w14:paraId="03143926" w14:textId="77777777" w:rsidTr="00DC684E">
        <w:trPr>
          <w:tblHeader/>
        </w:trPr>
        <w:tc>
          <w:tcPr>
            <w:tcW w:w="1462" w:type="dxa"/>
            <w:gridSpan w:val="2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283C082C" w14:textId="77777777" w:rsidR="007B7EA3" w:rsidRPr="0076270E" w:rsidRDefault="007B7EA3" w:rsidP="00F61738">
            <w:pPr>
              <w:pStyle w:val="BodyText"/>
            </w:pPr>
            <w:r w:rsidRPr="0076270E">
              <w:t>Position:</w:t>
            </w:r>
          </w:p>
        </w:tc>
        <w:tc>
          <w:tcPr>
            <w:tcW w:w="6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2124FA3" w14:textId="77777777" w:rsidR="007B7EA3" w:rsidRPr="0076270E" w:rsidRDefault="007B7EA3" w:rsidP="00F61738">
            <w:pPr>
              <w:pStyle w:val="BodyText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85D6EA" w14:textId="77777777" w:rsidR="007B7EA3" w:rsidRPr="0076270E" w:rsidRDefault="007B7EA3" w:rsidP="00F61738">
            <w:pPr>
              <w:pStyle w:val="BodyText"/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14:paraId="3092996A" w14:textId="77777777" w:rsidR="007B7EA3" w:rsidRPr="0076270E" w:rsidRDefault="007B7EA3" w:rsidP="00F61738">
            <w:pPr>
              <w:pStyle w:val="BodyText"/>
            </w:pPr>
          </w:p>
        </w:tc>
      </w:tr>
      <w:tr w:rsidR="007B7EA3" w:rsidRPr="0076270E" w14:paraId="6BD1320D" w14:textId="77777777" w:rsidTr="00DC684E">
        <w:trPr>
          <w:tblHeader/>
        </w:trPr>
        <w:tc>
          <w:tcPr>
            <w:tcW w:w="1462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39E11EC7" w14:textId="77777777" w:rsidR="007B7EA3" w:rsidRPr="0076270E" w:rsidRDefault="00022639" w:rsidP="00F61738">
            <w:pPr>
              <w:pStyle w:val="BodyText"/>
            </w:pPr>
            <w:r>
              <w:t>Location</w:t>
            </w:r>
            <w:r w:rsidR="007B7EA3" w:rsidRPr="0076270E">
              <w:t>:</w:t>
            </w:r>
          </w:p>
        </w:tc>
        <w:tc>
          <w:tcPr>
            <w:tcW w:w="6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C668613" w14:textId="77777777" w:rsidR="007B7EA3" w:rsidRPr="0076270E" w:rsidRDefault="007B7EA3" w:rsidP="00F61738">
            <w:pPr>
              <w:pStyle w:val="BodyText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4323FD9" w14:textId="77777777" w:rsidR="007B7EA3" w:rsidRPr="0076270E" w:rsidRDefault="007B7EA3" w:rsidP="00DC684E">
            <w:pPr>
              <w:pStyle w:val="BodyText"/>
              <w:jc w:val="right"/>
            </w:pPr>
            <w:r w:rsidRPr="0076270E">
              <w:t>Date: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14:paraId="26C84379" w14:textId="77777777" w:rsidR="007B7EA3" w:rsidRPr="0076270E" w:rsidRDefault="007B7EA3" w:rsidP="00F61738">
            <w:pPr>
              <w:pStyle w:val="BodyText"/>
            </w:pPr>
          </w:p>
        </w:tc>
      </w:tr>
      <w:tr w:rsidR="007B7EA3" w:rsidRPr="0076270E" w14:paraId="665785F3" w14:textId="77777777" w:rsidTr="00DC684E">
        <w:trPr>
          <w:tblHeader/>
        </w:trPr>
        <w:tc>
          <w:tcPr>
            <w:tcW w:w="1462" w:type="dxa"/>
            <w:gridSpan w:val="2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37A064C" w14:textId="77777777" w:rsidR="007B7EA3" w:rsidRPr="0076270E" w:rsidRDefault="007B7EA3" w:rsidP="00F61738">
            <w:pPr>
              <w:pStyle w:val="BodyText"/>
            </w:pPr>
            <w:r w:rsidRPr="0076270E">
              <w:t>Reports to:</w:t>
            </w:r>
          </w:p>
        </w:tc>
        <w:tc>
          <w:tcPr>
            <w:tcW w:w="6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B5068E8" w14:textId="77777777" w:rsidR="007B7EA3" w:rsidRPr="0076270E" w:rsidRDefault="007B7EA3" w:rsidP="00F61738">
            <w:pPr>
              <w:pStyle w:val="BodyText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6D530D9" w14:textId="77777777" w:rsidR="007B7EA3" w:rsidRPr="0076270E" w:rsidRDefault="007B7EA3" w:rsidP="00F61738">
            <w:pPr>
              <w:pStyle w:val="BodyText"/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14:paraId="5BBFC0E2" w14:textId="77777777" w:rsidR="007B7EA3" w:rsidRPr="0076270E" w:rsidRDefault="007B7EA3" w:rsidP="00F61738">
            <w:pPr>
              <w:pStyle w:val="BodyText"/>
            </w:pPr>
          </w:p>
        </w:tc>
      </w:tr>
      <w:tr w:rsidR="007B7EA3" w:rsidRPr="0076270E" w14:paraId="034CFFA8" w14:textId="77777777" w:rsidTr="00F61738">
        <w:trPr>
          <w:tblHeader/>
        </w:trPr>
        <w:tc>
          <w:tcPr>
            <w:tcW w:w="963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BAB20A" w14:textId="77777777" w:rsidR="007B7EA3" w:rsidRPr="0076270E" w:rsidRDefault="007B7EA3" w:rsidP="00F61738">
            <w:pPr>
              <w:pStyle w:val="BodyText"/>
            </w:pPr>
          </w:p>
        </w:tc>
      </w:tr>
      <w:tr w:rsidR="007B7EA3" w:rsidRPr="0076270E" w14:paraId="451C8375" w14:textId="77777777" w:rsidTr="00F61738">
        <w:trPr>
          <w:tblHeader/>
        </w:trPr>
        <w:tc>
          <w:tcPr>
            <w:tcW w:w="96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F8713A" w14:textId="77777777" w:rsidR="007B7EA3" w:rsidRPr="0076270E" w:rsidRDefault="007B7EA3" w:rsidP="00F61738">
            <w:pPr>
              <w:pStyle w:val="BodyText"/>
            </w:pPr>
            <w:r w:rsidRPr="0076270E">
              <w:t>Mission</w:t>
            </w:r>
          </w:p>
        </w:tc>
      </w:tr>
      <w:tr w:rsidR="000B2259" w:rsidRPr="000B2259" w14:paraId="03A163F7" w14:textId="77777777" w:rsidTr="00F61738">
        <w:trPr>
          <w:tblHeader/>
        </w:trPr>
        <w:tc>
          <w:tcPr>
            <w:tcW w:w="963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1EBF19F" w14:textId="77777777" w:rsidR="000B2259" w:rsidRPr="000B2259" w:rsidRDefault="000B2259" w:rsidP="00F61738">
            <w:pPr>
              <w:pStyle w:val="BodyText"/>
              <w:rPr>
                <w:sz w:val="10"/>
                <w:szCs w:val="10"/>
              </w:rPr>
            </w:pPr>
          </w:p>
        </w:tc>
      </w:tr>
      <w:tr w:rsidR="007B7EA3" w:rsidRPr="0076270E" w14:paraId="3A6C754E" w14:textId="77777777" w:rsidTr="00F61738">
        <w:trPr>
          <w:tblHeader/>
        </w:trPr>
        <w:tc>
          <w:tcPr>
            <w:tcW w:w="963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184B04D" w14:textId="77777777" w:rsidR="00DC684E" w:rsidRPr="0076270E" w:rsidRDefault="007B7EA3" w:rsidP="00F61738">
            <w:pPr>
              <w:pStyle w:val="BodyText"/>
            </w:pPr>
            <w:r>
              <w:t>Please descri</w:t>
            </w:r>
            <w:r w:rsidR="00DC684E">
              <w:t>b</w:t>
            </w:r>
            <w:r>
              <w:t>e here the overall mis</w:t>
            </w:r>
            <w:r w:rsidR="002F2A55">
              <w:t>s</w:t>
            </w:r>
            <w:r w:rsidR="00FD6351">
              <w:t>ion /</w:t>
            </w:r>
            <w:r w:rsidR="002F2A55">
              <w:t xml:space="preserve"> job purpose</w:t>
            </w:r>
          </w:p>
        </w:tc>
      </w:tr>
      <w:tr w:rsidR="000B2259" w:rsidRPr="000B2259" w14:paraId="53E5D050" w14:textId="77777777" w:rsidTr="000B2259">
        <w:trPr>
          <w:tblHeader/>
        </w:trPr>
        <w:tc>
          <w:tcPr>
            <w:tcW w:w="9639" w:type="dxa"/>
            <w:gridSpan w:val="6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FFFFFF" w:themeFill="background1"/>
          </w:tcPr>
          <w:p w14:paraId="6DDD0A6C" w14:textId="77777777" w:rsidR="000B2259" w:rsidRPr="000B2259" w:rsidRDefault="000B2259" w:rsidP="000B2259">
            <w:pPr>
              <w:pStyle w:val="BodyText"/>
              <w:rPr>
                <w:sz w:val="10"/>
                <w:szCs w:val="10"/>
              </w:rPr>
            </w:pPr>
          </w:p>
        </w:tc>
      </w:tr>
      <w:tr w:rsidR="007B7EA3" w:rsidRPr="0076270E" w14:paraId="33211FBF" w14:textId="77777777" w:rsidTr="00DC684E">
        <w:trPr>
          <w:tblHeader/>
        </w:trPr>
        <w:tc>
          <w:tcPr>
            <w:tcW w:w="2478" w:type="dxa"/>
            <w:gridSpan w:val="3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14:paraId="3275694D" w14:textId="77777777" w:rsidR="007B7EA3" w:rsidRPr="0076270E" w:rsidRDefault="007F67A8" w:rsidP="00F61738">
            <w:pPr>
              <w:pStyle w:val="BodyText"/>
            </w:pPr>
            <w:r>
              <w:t>Criteria</w:t>
            </w:r>
          </w:p>
        </w:tc>
        <w:tc>
          <w:tcPr>
            <w:tcW w:w="7161" w:type="dxa"/>
            <w:gridSpan w:val="3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BFBFBF" w:themeFill="background1" w:themeFillShade="BF"/>
          </w:tcPr>
          <w:p w14:paraId="5D557973" w14:textId="77777777" w:rsidR="007B7EA3" w:rsidRPr="0076270E" w:rsidRDefault="007F67A8" w:rsidP="00F61738">
            <w:pPr>
              <w:pStyle w:val="BodyText"/>
            </w:pPr>
            <w:r>
              <w:t>Description</w:t>
            </w:r>
          </w:p>
        </w:tc>
      </w:tr>
      <w:tr w:rsidR="007B7EA3" w:rsidRPr="0076270E" w14:paraId="0CC884F9" w14:textId="77777777" w:rsidTr="00DC684E">
        <w:tc>
          <w:tcPr>
            <w:tcW w:w="495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18CBBC9A" w14:textId="77777777" w:rsidR="007B7EA3" w:rsidRPr="00DC684E" w:rsidRDefault="007B7EA3" w:rsidP="00F61738">
            <w:pPr>
              <w:pStyle w:val="BodyText"/>
            </w:pPr>
            <w:r w:rsidRPr="00DC684E">
              <w:t>1.</w:t>
            </w:r>
          </w:p>
        </w:tc>
        <w:tc>
          <w:tcPr>
            <w:tcW w:w="1983" w:type="dxa"/>
            <w:gridSpan w:val="2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5B0F2E18" w14:textId="77777777" w:rsidR="007B7EA3" w:rsidRPr="00DC684E" w:rsidRDefault="007B7EA3" w:rsidP="00F61738">
            <w:pPr>
              <w:pStyle w:val="BodyText"/>
            </w:pPr>
            <w:r w:rsidRPr="00DC684E">
              <w:t>Education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6839DD" w14:textId="77777777" w:rsidR="007B7EA3" w:rsidRDefault="006A68BF" w:rsidP="00B85395">
            <w:pPr>
              <w:pStyle w:val="BodyText"/>
            </w:pPr>
            <w:r w:rsidRPr="00B85395">
              <w:t>Indicate the minimal education required to do this role and the preferred qualification</w:t>
            </w:r>
          </w:p>
          <w:p w14:paraId="6980C9BF" w14:textId="77777777" w:rsidR="00B85395" w:rsidRPr="00B85395" w:rsidRDefault="00B85395" w:rsidP="00B85395">
            <w:pPr>
              <w:pStyle w:val="BodyText"/>
            </w:pPr>
          </w:p>
        </w:tc>
      </w:tr>
      <w:tr w:rsidR="007B7EA3" w:rsidRPr="0076270E" w14:paraId="6910AE05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03A1FD1B" w14:textId="77777777" w:rsidR="007B7EA3" w:rsidRPr="00DC684E" w:rsidRDefault="007B7EA3" w:rsidP="00F61738">
            <w:pPr>
              <w:pStyle w:val="BodyText"/>
            </w:pPr>
            <w:r w:rsidRPr="00DC684E">
              <w:t>2.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7877B492" w14:textId="77777777" w:rsidR="007B7EA3" w:rsidRPr="00DC684E" w:rsidRDefault="007B7EA3" w:rsidP="00F61738">
            <w:pPr>
              <w:pStyle w:val="BodyText"/>
            </w:pPr>
            <w:r w:rsidRPr="00DC684E">
              <w:t>Experience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5734FC" w14:textId="77777777" w:rsidR="007B7EA3" w:rsidRDefault="006A68BF" w:rsidP="00B85395">
            <w:pPr>
              <w:pStyle w:val="BodyText"/>
            </w:pPr>
            <w:r w:rsidRPr="00B85395">
              <w:t>State areas one should have previously worked for the role to be done effectively &amp; efficiently</w:t>
            </w:r>
          </w:p>
          <w:p w14:paraId="63986968" w14:textId="77777777" w:rsidR="00B85395" w:rsidRPr="00B85395" w:rsidRDefault="00B85395" w:rsidP="00B85395">
            <w:pPr>
              <w:pStyle w:val="BodyText"/>
            </w:pPr>
          </w:p>
        </w:tc>
      </w:tr>
      <w:tr w:rsidR="007B7EA3" w:rsidRPr="0076270E" w14:paraId="1156E97E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3FF0DD98" w14:textId="77777777" w:rsidR="007B7EA3" w:rsidRPr="00DC684E" w:rsidRDefault="007B7EA3" w:rsidP="00F61738">
            <w:pPr>
              <w:pStyle w:val="BodyText"/>
            </w:pPr>
            <w:r w:rsidRPr="00DC684E">
              <w:t>3.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1671D9A7" w14:textId="77777777" w:rsidR="007B7EA3" w:rsidRPr="00DC684E" w:rsidRDefault="007B7EA3" w:rsidP="00F61738">
            <w:pPr>
              <w:pStyle w:val="BodyText"/>
            </w:pPr>
            <w:r w:rsidRPr="00DC684E">
              <w:t>Available Tools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B78F72" w14:textId="77777777" w:rsidR="007B7EA3" w:rsidRDefault="006A68BF" w:rsidP="00B85395">
            <w:pPr>
              <w:pStyle w:val="BodyText"/>
            </w:pPr>
            <w:r w:rsidRPr="00B85395">
              <w:t>State tools required to perform the job</w:t>
            </w:r>
            <w:r w:rsidR="00B85395">
              <w:t xml:space="preserve"> e.g computer, etc.</w:t>
            </w:r>
          </w:p>
          <w:p w14:paraId="2506CF99" w14:textId="77777777" w:rsidR="00B85395" w:rsidRPr="00B85395" w:rsidRDefault="00B85395" w:rsidP="00B85395">
            <w:pPr>
              <w:pStyle w:val="BodyText"/>
            </w:pPr>
          </w:p>
        </w:tc>
      </w:tr>
      <w:tr w:rsidR="007B7EA3" w:rsidRPr="0076270E" w14:paraId="01EA0A23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4E483022" w14:textId="77777777" w:rsidR="007B7EA3" w:rsidRPr="00DC684E" w:rsidRDefault="007B7EA3" w:rsidP="00F61738">
            <w:pPr>
              <w:pStyle w:val="BodyText"/>
            </w:pPr>
            <w:r w:rsidRPr="00DC684E">
              <w:t>4.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426B6C62" w14:textId="77777777" w:rsidR="007B7EA3" w:rsidRPr="00DC684E" w:rsidRDefault="007B7EA3" w:rsidP="00F61738">
            <w:pPr>
              <w:pStyle w:val="BodyText"/>
            </w:pPr>
            <w:r w:rsidRPr="00DC684E">
              <w:t>Qualities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29B1E3" w14:textId="77777777" w:rsidR="007B7EA3" w:rsidRPr="00B85395" w:rsidRDefault="006A68BF" w:rsidP="00B85395">
            <w:pPr>
              <w:pStyle w:val="BodyText"/>
            </w:pPr>
            <w:r w:rsidRPr="00B85395">
              <w:t>This refers to individual traits required of the incumbent</w:t>
            </w:r>
            <w:r w:rsidR="00992F9E" w:rsidRPr="00B85395">
              <w:t xml:space="preserve"> to perform the duties well</w:t>
            </w:r>
            <w:r w:rsidR="00022639" w:rsidRPr="00B85395">
              <w:t xml:space="preserve"> e.g interpersonal skill, self motivated, communication skill</w:t>
            </w:r>
          </w:p>
          <w:p w14:paraId="109A137B" w14:textId="77777777" w:rsidR="007B7EA3" w:rsidRPr="00B85395" w:rsidRDefault="007B7EA3" w:rsidP="00B85395">
            <w:pPr>
              <w:pStyle w:val="BodyText"/>
            </w:pPr>
          </w:p>
        </w:tc>
      </w:tr>
      <w:tr w:rsidR="007B7EA3" w:rsidRPr="0076270E" w14:paraId="2C3A3BC6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0A9399E4" w14:textId="77777777" w:rsidR="007B7EA3" w:rsidRPr="00DC684E" w:rsidRDefault="007B7EA3" w:rsidP="00F61738">
            <w:pPr>
              <w:pStyle w:val="BodyText"/>
            </w:pPr>
            <w:r w:rsidRPr="00DC684E">
              <w:t>5.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5B8363A5" w14:textId="77777777" w:rsidR="007B7EA3" w:rsidRPr="00DC684E" w:rsidRDefault="007B7EA3" w:rsidP="00F61738">
            <w:pPr>
              <w:pStyle w:val="BodyText"/>
            </w:pPr>
            <w:r w:rsidRPr="00DC684E">
              <w:t>Organisation &amp; Reporting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929B07" w14:textId="77777777" w:rsidR="007B7EA3" w:rsidRPr="00B85395" w:rsidRDefault="006A68BF" w:rsidP="00B85395">
            <w:pPr>
              <w:pStyle w:val="BodyText"/>
            </w:pPr>
            <w:r w:rsidRPr="00B85395">
              <w:t xml:space="preserve">State clearly where the role fits in the organisation and </w:t>
            </w:r>
            <w:r w:rsidR="00022639" w:rsidRPr="00B85395">
              <w:t>the authority (e.g stock planning, budgeting, staff appraisal)</w:t>
            </w:r>
          </w:p>
          <w:p w14:paraId="45525441" w14:textId="77777777" w:rsidR="007B7EA3" w:rsidRPr="00B85395" w:rsidRDefault="002F2A55" w:rsidP="00B85395">
            <w:pPr>
              <w:pStyle w:val="BodyText"/>
            </w:pPr>
            <w:r w:rsidRPr="00B85395">
              <w:t>State the</w:t>
            </w:r>
            <w:r w:rsidR="0054004E" w:rsidRPr="00B85395">
              <w:t xml:space="preserve"> immediate</w:t>
            </w:r>
            <w:r w:rsidRPr="00B85395">
              <w:t xml:space="preserve"> subordinates</w:t>
            </w:r>
            <w:r w:rsidR="0054004E" w:rsidRPr="00B85395">
              <w:t xml:space="preserve"> by job title</w:t>
            </w:r>
          </w:p>
          <w:p w14:paraId="02770CFF" w14:textId="77777777" w:rsidR="007B7EA3" w:rsidRPr="00B85395" w:rsidRDefault="007B7EA3" w:rsidP="00B85395">
            <w:pPr>
              <w:pStyle w:val="BodyText"/>
            </w:pPr>
          </w:p>
        </w:tc>
      </w:tr>
      <w:tr w:rsidR="007B7EA3" w:rsidRPr="0076270E" w14:paraId="63FA1AE2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5113EA0E" w14:textId="77777777" w:rsidR="007B7EA3" w:rsidRPr="00DC684E" w:rsidRDefault="007B7EA3" w:rsidP="00F61738">
            <w:pPr>
              <w:pStyle w:val="BodyText"/>
            </w:pPr>
            <w:r w:rsidRPr="00DC684E">
              <w:t>6.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040704BD" w14:textId="77777777" w:rsidR="007B7EA3" w:rsidRPr="00DC684E" w:rsidRDefault="00FD6351" w:rsidP="00F61738">
            <w:pPr>
              <w:pStyle w:val="BodyText"/>
            </w:pPr>
            <w:r>
              <w:t>Responsibilities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4D7E7C" w14:textId="77777777" w:rsidR="007B7EA3" w:rsidRPr="00B85395" w:rsidRDefault="007B7EA3" w:rsidP="00B85395">
            <w:pPr>
              <w:pStyle w:val="BodyText"/>
            </w:pPr>
          </w:p>
        </w:tc>
      </w:tr>
      <w:tr w:rsidR="007B7EA3" w:rsidRPr="0076270E" w14:paraId="1D85CE7F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0CE64704" w14:textId="77777777" w:rsidR="007B7EA3" w:rsidRPr="0076270E" w:rsidRDefault="007B7EA3" w:rsidP="00F61738">
            <w:pPr>
              <w:pStyle w:val="BodyText"/>
            </w:pPr>
            <w:r w:rsidRPr="0076270E">
              <w:t>6.1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793F220B" w14:textId="77777777" w:rsidR="007B7EA3" w:rsidRPr="0076270E" w:rsidRDefault="007F67A8" w:rsidP="00F61738">
            <w:pPr>
              <w:pStyle w:val="BodyText"/>
            </w:pPr>
            <w:r>
              <w:t>Define</w:t>
            </w:r>
            <w:r w:rsidR="00FD6351">
              <w:t xml:space="preserve"> responsibility area 1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09E5AD" w14:textId="77777777" w:rsidR="007B7EA3" w:rsidRDefault="007F67A8" w:rsidP="00B85395">
            <w:pPr>
              <w:pStyle w:val="BodyText"/>
            </w:pPr>
            <w:r>
              <w:t>Describe the reponsibility area 1</w:t>
            </w:r>
          </w:p>
          <w:p w14:paraId="44BCE40E" w14:textId="77777777" w:rsidR="00FD6351" w:rsidRPr="00B85395" w:rsidRDefault="00FD6351" w:rsidP="00B85395">
            <w:pPr>
              <w:pStyle w:val="BodyText"/>
            </w:pPr>
          </w:p>
        </w:tc>
      </w:tr>
      <w:tr w:rsidR="00FD6351" w:rsidRPr="0076270E" w14:paraId="62B98FF7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314F96B5" w14:textId="77777777" w:rsidR="00FD6351" w:rsidRPr="0076270E" w:rsidRDefault="00FD6351" w:rsidP="00F61738">
            <w:pPr>
              <w:pStyle w:val="BodyText"/>
            </w:pPr>
            <w:r>
              <w:t>6.2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55557CE9" w14:textId="77777777" w:rsidR="00FD6351" w:rsidRDefault="007F67A8" w:rsidP="00992F9E">
            <w:pPr>
              <w:pStyle w:val="BodyText"/>
            </w:pPr>
            <w:r>
              <w:t>Define</w:t>
            </w:r>
            <w:r w:rsidR="00FD6351">
              <w:t xml:space="preserve"> responsibility area 2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A5EAB5" w14:textId="77777777" w:rsidR="00FD6351" w:rsidRDefault="007F67A8" w:rsidP="00B85395">
            <w:pPr>
              <w:pStyle w:val="BodyText"/>
            </w:pPr>
            <w:r>
              <w:t>Describe the reponsibility area 2</w:t>
            </w:r>
          </w:p>
          <w:p w14:paraId="372A0975" w14:textId="77777777" w:rsidR="00FD6351" w:rsidRPr="00B85395" w:rsidRDefault="00FD6351" w:rsidP="00B85395">
            <w:pPr>
              <w:pStyle w:val="BodyText"/>
            </w:pPr>
          </w:p>
        </w:tc>
      </w:tr>
      <w:tr w:rsidR="007B7EA3" w:rsidRPr="0076270E" w14:paraId="734EF6A9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03D4D4FF" w14:textId="77777777" w:rsidR="007B7EA3" w:rsidRPr="0076270E" w:rsidRDefault="007B7EA3" w:rsidP="00F61738">
            <w:pPr>
              <w:pStyle w:val="BodyText"/>
            </w:pPr>
            <w:r w:rsidRPr="0076270E">
              <w:t>6.</w:t>
            </w:r>
            <w:r w:rsidR="00FD6351">
              <w:t>3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16FBDB15" w14:textId="77777777" w:rsidR="00992F9E" w:rsidRPr="0076270E" w:rsidRDefault="007F67A8" w:rsidP="00992F9E">
            <w:pPr>
              <w:pStyle w:val="BodyText"/>
            </w:pPr>
            <w:r>
              <w:t>Define</w:t>
            </w:r>
            <w:r w:rsidR="00FD6351">
              <w:t xml:space="preserve"> responsibility area 3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0810E" w14:textId="77777777" w:rsidR="007B7EA3" w:rsidRPr="00B85395" w:rsidRDefault="007F67A8" w:rsidP="00B85395">
            <w:pPr>
              <w:pStyle w:val="BodyText"/>
            </w:pPr>
            <w:r>
              <w:t>Describe the reponsibility area 3</w:t>
            </w:r>
          </w:p>
          <w:p w14:paraId="2F33DA6B" w14:textId="77777777" w:rsidR="00FD6351" w:rsidRPr="00B85395" w:rsidRDefault="00FD6351" w:rsidP="00B85395">
            <w:pPr>
              <w:pStyle w:val="BodyText"/>
            </w:pPr>
          </w:p>
        </w:tc>
      </w:tr>
      <w:tr w:rsidR="00FD6351" w:rsidRPr="0076270E" w14:paraId="234E8036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3759AFA6" w14:textId="77777777" w:rsidR="00FD6351" w:rsidRPr="0076270E" w:rsidRDefault="00FD6351" w:rsidP="00F61738">
            <w:pPr>
              <w:pStyle w:val="BodyText"/>
            </w:pPr>
            <w:r>
              <w:t>6.4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06B44FB2" w14:textId="77777777" w:rsidR="00FD6351" w:rsidRPr="0076270E" w:rsidRDefault="00FD6351" w:rsidP="00F61738">
            <w:pPr>
              <w:pStyle w:val="BodyText"/>
            </w:pPr>
            <w:r>
              <w:t>…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6211B7" w14:textId="77777777" w:rsidR="00FD6351" w:rsidRPr="00B85395" w:rsidRDefault="00FD6351" w:rsidP="00B85395">
            <w:pPr>
              <w:pStyle w:val="BodyText"/>
            </w:pPr>
          </w:p>
        </w:tc>
      </w:tr>
      <w:tr w:rsidR="007B7EA3" w:rsidRPr="0076270E" w14:paraId="3B17261C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15994C38" w14:textId="77777777" w:rsidR="007B7EA3" w:rsidRPr="0076270E" w:rsidRDefault="007B7EA3" w:rsidP="00F61738">
            <w:pPr>
              <w:pStyle w:val="BodyText"/>
            </w:pPr>
            <w:r w:rsidRPr="0076270E">
              <w:t>6.3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350DC774" w14:textId="77777777" w:rsidR="007B7EA3" w:rsidRPr="0076270E" w:rsidRDefault="00FD6351" w:rsidP="00F61738">
            <w:pPr>
              <w:pStyle w:val="BodyText"/>
            </w:pPr>
            <w:r>
              <w:t>Assessed Performance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A96F13" w14:textId="77777777" w:rsidR="007B7EA3" w:rsidRPr="00B85395" w:rsidRDefault="007B7EA3" w:rsidP="00B85395">
            <w:pPr>
              <w:pStyle w:val="BodyText"/>
            </w:pPr>
          </w:p>
        </w:tc>
      </w:tr>
      <w:tr w:rsidR="007B7EA3" w:rsidRPr="0076270E" w14:paraId="3AE7476D" w14:textId="77777777" w:rsidTr="00DC684E">
        <w:tc>
          <w:tcPr>
            <w:tcW w:w="4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021DE3E8" w14:textId="77777777" w:rsidR="007B7EA3" w:rsidRPr="00DC684E" w:rsidRDefault="007B7EA3" w:rsidP="00F61738">
            <w:pPr>
              <w:pStyle w:val="BodyText"/>
            </w:pPr>
            <w:r w:rsidRPr="00DC684E">
              <w:t>7.</w:t>
            </w:r>
          </w:p>
        </w:tc>
        <w:tc>
          <w:tcPr>
            <w:tcW w:w="1983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D9D9D9" w:themeFill="background1" w:themeFillShade="D9"/>
          </w:tcPr>
          <w:p w14:paraId="4FBCE5B1" w14:textId="77777777" w:rsidR="007B7EA3" w:rsidRPr="00B85395" w:rsidRDefault="005D4DE1" w:rsidP="00B85395">
            <w:pPr>
              <w:pStyle w:val="BodyText"/>
            </w:pPr>
            <w:r w:rsidRPr="00B85395">
              <w:t>Annex</w:t>
            </w:r>
          </w:p>
        </w:tc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C489CD" w14:textId="77777777" w:rsidR="007B7EA3" w:rsidRPr="00B85395" w:rsidRDefault="005D4DE1" w:rsidP="00B85395">
            <w:pPr>
              <w:pStyle w:val="BodyText"/>
            </w:pPr>
            <w:r w:rsidRPr="00B85395">
              <w:t>attach organisation chart</w:t>
            </w:r>
          </w:p>
        </w:tc>
      </w:tr>
    </w:tbl>
    <w:p w14:paraId="55AC0527" w14:textId="77777777" w:rsidR="0027536D" w:rsidRPr="0027536D" w:rsidRDefault="0027536D" w:rsidP="0027536D">
      <w:pPr>
        <w:pStyle w:val="BodyText"/>
      </w:pPr>
    </w:p>
    <w:sectPr w:rsidR="0027536D" w:rsidRPr="0027536D" w:rsidSect="004A2D5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7FE3" w14:textId="77777777" w:rsidR="00450318" w:rsidRDefault="00450318">
      <w:r>
        <w:separator/>
      </w:r>
    </w:p>
  </w:endnote>
  <w:endnote w:type="continuationSeparator" w:id="0">
    <w:p w14:paraId="149F8D0D" w14:textId="77777777" w:rsidR="00450318" w:rsidRDefault="0045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953101" w14:paraId="36B589E5" w14:textId="77777777" w:rsidTr="0029348E">
      <w:tc>
        <w:tcPr>
          <w:tcW w:w="6810" w:type="dxa"/>
        </w:tcPr>
        <w:p w14:paraId="7B61FEE4" w14:textId="77777777" w:rsidR="00953101" w:rsidRPr="00953101" w:rsidRDefault="00953101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E85900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5669DB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797C7586" w14:textId="77777777" w:rsidR="00953101" w:rsidRPr="00187904" w:rsidRDefault="00953101" w:rsidP="00953101">
          <w:pPr>
            <w:pStyle w:val="Footer"/>
            <w:rPr>
              <w:szCs w:val="14"/>
            </w:rPr>
          </w:pPr>
          <w:proofErr w:type="spellStart"/>
          <w:r w:rsidRPr="00187904">
            <w:rPr>
              <w:szCs w:val="14"/>
            </w:rPr>
            <w:t>Educore</w:t>
          </w:r>
          <w:proofErr w:type="spellEnd"/>
          <w:r w:rsidRPr="00187904">
            <w:rPr>
              <w:szCs w:val="14"/>
            </w:rPr>
            <w:t xml:space="preserve">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</w:t>
          </w:r>
          <w:proofErr w:type="spellStart"/>
          <w:r w:rsidRPr="00187904">
            <w:rPr>
              <w:szCs w:val="14"/>
            </w:rPr>
            <w:t>Educore</w:t>
          </w:r>
          <w:proofErr w:type="spellEnd"/>
          <w:r w:rsidRPr="00187904">
            <w:rPr>
              <w:szCs w:val="14"/>
            </w:rPr>
            <w:t xml:space="preserve"> Academy</w:t>
          </w:r>
        </w:p>
      </w:tc>
    </w:tr>
    <w:tr w:rsidR="00953101" w14:paraId="44AC029D" w14:textId="77777777" w:rsidTr="0029348E">
      <w:tc>
        <w:tcPr>
          <w:tcW w:w="6810" w:type="dxa"/>
        </w:tcPr>
        <w:p w14:paraId="6D77E58A" w14:textId="77777777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450318">
            <w:rPr>
              <w:noProof/>
              <w:szCs w:val="14"/>
            </w:rPr>
            <w:t>Document2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2BADC6AF" w14:textId="77777777" w:rsidR="00953101" w:rsidRDefault="00953101" w:rsidP="00953101">
          <w:pPr>
            <w:pStyle w:val="Footer"/>
          </w:pPr>
        </w:p>
      </w:tc>
    </w:tr>
    <w:tr w:rsidR="00953101" w14:paraId="65C715EA" w14:textId="77777777" w:rsidTr="0029348E">
      <w:tc>
        <w:tcPr>
          <w:tcW w:w="6810" w:type="dxa"/>
        </w:tcPr>
        <w:p w14:paraId="15ED0F1D" w14:textId="77777777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450318">
            <w:rPr>
              <w:noProof/>
              <w:szCs w:val="14"/>
            </w:rPr>
            <w:t>Reuben Nyemba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450318">
            <w:rPr>
              <w:noProof/>
              <w:szCs w:val="14"/>
            </w:rPr>
            <w:t>00.00.00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450318">
            <w:rPr>
              <w:noProof/>
              <w:szCs w:val="14"/>
            </w:rPr>
            <w:t>08:30:55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4269895A" w14:textId="77777777" w:rsidR="00953101" w:rsidRDefault="00953101" w:rsidP="00953101">
          <w:pPr>
            <w:pStyle w:val="Footer"/>
          </w:pPr>
        </w:p>
      </w:tc>
    </w:tr>
  </w:tbl>
  <w:p w14:paraId="21A09225" w14:textId="77777777" w:rsidR="00ED1E2E" w:rsidRPr="00953101" w:rsidRDefault="00ED1E2E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B82375" w14:paraId="39831069" w14:textId="77777777" w:rsidTr="00953101">
      <w:tc>
        <w:tcPr>
          <w:tcW w:w="6810" w:type="dxa"/>
        </w:tcPr>
        <w:p w14:paraId="789B5251" w14:textId="77777777" w:rsidR="00B82375" w:rsidRPr="00953101" w:rsidRDefault="00B82375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5669DB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5669DB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79B1EAA1" w14:textId="77777777" w:rsidR="00B82375" w:rsidRPr="00187904" w:rsidRDefault="00B82375" w:rsidP="00B82375">
          <w:pPr>
            <w:pStyle w:val="Footer"/>
            <w:rPr>
              <w:szCs w:val="14"/>
            </w:rPr>
          </w:pPr>
          <w:proofErr w:type="spellStart"/>
          <w:r w:rsidRPr="00187904">
            <w:rPr>
              <w:szCs w:val="14"/>
            </w:rPr>
            <w:t>Educore</w:t>
          </w:r>
          <w:proofErr w:type="spellEnd"/>
          <w:r w:rsidRPr="00187904">
            <w:rPr>
              <w:szCs w:val="14"/>
            </w:rPr>
            <w:t xml:space="preserve">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</w:t>
          </w:r>
          <w:proofErr w:type="spellStart"/>
          <w:r w:rsidRPr="00187904">
            <w:rPr>
              <w:szCs w:val="14"/>
            </w:rPr>
            <w:t>Educore</w:t>
          </w:r>
          <w:proofErr w:type="spellEnd"/>
          <w:r w:rsidRPr="00187904">
            <w:rPr>
              <w:szCs w:val="14"/>
            </w:rPr>
            <w:t xml:space="preserve"> Academy</w:t>
          </w:r>
        </w:p>
      </w:tc>
    </w:tr>
    <w:tr w:rsidR="00B82375" w14:paraId="164429A0" w14:textId="77777777" w:rsidTr="00953101">
      <w:tc>
        <w:tcPr>
          <w:tcW w:w="6810" w:type="dxa"/>
        </w:tcPr>
        <w:p w14:paraId="7419519A" w14:textId="77777777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450318">
            <w:rPr>
              <w:noProof/>
              <w:szCs w:val="14"/>
            </w:rPr>
            <w:t>Document2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0A5C6966" w14:textId="77777777" w:rsidR="00B82375" w:rsidRDefault="00B82375" w:rsidP="00B82375">
          <w:pPr>
            <w:pStyle w:val="Footer"/>
          </w:pPr>
        </w:p>
      </w:tc>
    </w:tr>
    <w:tr w:rsidR="00B82375" w14:paraId="66FDF927" w14:textId="77777777" w:rsidTr="00953101">
      <w:tc>
        <w:tcPr>
          <w:tcW w:w="6810" w:type="dxa"/>
        </w:tcPr>
        <w:p w14:paraId="4FFDA21C" w14:textId="77777777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450318">
            <w:rPr>
              <w:noProof/>
              <w:szCs w:val="14"/>
            </w:rPr>
            <w:t>Reuben Nyemba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450318">
            <w:rPr>
              <w:noProof/>
              <w:szCs w:val="14"/>
            </w:rPr>
            <w:t>00.00.00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450318">
            <w:rPr>
              <w:noProof/>
              <w:szCs w:val="14"/>
            </w:rPr>
            <w:t>08:30:55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5040F4D9" w14:textId="77777777" w:rsidR="00B82375" w:rsidRDefault="00B82375" w:rsidP="00B82375">
          <w:pPr>
            <w:pStyle w:val="Footer"/>
          </w:pPr>
        </w:p>
      </w:tc>
    </w:tr>
  </w:tbl>
  <w:p w14:paraId="384C4295" w14:textId="77777777" w:rsidR="00ED1E2E" w:rsidRPr="00B82375" w:rsidRDefault="00ED1E2E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6DCA" w14:textId="77777777" w:rsidR="00450318" w:rsidRDefault="00450318">
      <w:r>
        <w:separator/>
      </w:r>
    </w:p>
  </w:footnote>
  <w:footnote w:type="continuationSeparator" w:id="0">
    <w:p w14:paraId="607E73A8" w14:textId="77777777" w:rsidR="00450318" w:rsidRDefault="00450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B82375" w14:paraId="3980AA62" w14:textId="77777777" w:rsidTr="00812556">
      <w:tc>
        <w:tcPr>
          <w:tcW w:w="2154" w:type="dxa"/>
        </w:tcPr>
        <w:p w14:paraId="4CBCA9F0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7CD04203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5C816785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6B6D5206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5BF0A1EB" w14:textId="77777777" w:rsidR="00B82375" w:rsidRDefault="00B82375" w:rsidP="00B82375">
          <w:pPr>
            <w:pStyle w:val="Header"/>
            <w:jc w:val="right"/>
          </w:pPr>
          <w:r>
            <w:rPr>
              <w:noProof/>
              <w:szCs w:val="18"/>
              <w:lang w:val="en-US"/>
            </w:rPr>
            <w:drawing>
              <wp:inline distT="0" distB="0" distL="0" distR="0" wp14:anchorId="76BF4EAB" wp14:editId="2439F487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154EAA" w14:textId="77777777" w:rsidR="00ED1E2E" w:rsidRPr="00B82375" w:rsidRDefault="00ED1E2E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B82375" w14:paraId="6AC6234B" w14:textId="77777777" w:rsidTr="00812556">
      <w:trPr>
        <w:trHeight w:val="1244"/>
      </w:trPr>
      <w:tc>
        <w:tcPr>
          <w:tcW w:w="1941" w:type="dxa"/>
        </w:tcPr>
        <w:p w14:paraId="07234E12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7076CFDE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191174DB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4DBCBD1D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proofErr w:type="spellStart"/>
          <w:r w:rsidRPr="004972EE">
            <w:rPr>
              <w:szCs w:val="18"/>
            </w:rPr>
            <w:t>Educore</w:t>
          </w:r>
          <w:proofErr w:type="spellEnd"/>
          <w:r w:rsidRPr="004972EE">
            <w:rPr>
              <w:szCs w:val="18"/>
            </w:rPr>
            <w:t xml:space="preserve"> Services</w:t>
          </w:r>
        </w:p>
        <w:p w14:paraId="5CAFED48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642EC4A3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713A871D" w14:textId="3C3D7971" w:rsidR="00B82375" w:rsidRPr="004972EE" w:rsidRDefault="00A93C1D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</w:t>
          </w:r>
          <w:r w:rsidR="00450318">
            <w:rPr>
              <w:szCs w:val="18"/>
            </w:rPr>
            <w:t xml:space="preserve"> 84 94 049</w:t>
          </w:r>
        </w:p>
        <w:p w14:paraId="6D5E64EF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59531956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63FFE376" w14:textId="77777777" w:rsidR="00B82375" w:rsidRDefault="00B82375" w:rsidP="00B82375">
          <w:pPr>
            <w:pStyle w:val="Header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54408E9F" wp14:editId="4BAC433A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E44F6FF" w14:textId="77777777" w:rsidR="00ED1E2E" w:rsidRPr="00B82375" w:rsidRDefault="00ED1E2E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1BF2FB3"/>
    <w:multiLevelType w:val="hybridMultilevel"/>
    <w:tmpl w:val="4AC026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3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5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6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2" w15:restartNumberingAfterBreak="0">
    <w:nsid w:val="24B03BAE"/>
    <w:multiLevelType w:val="hybridMultilevel"/>
    <w:tmpl w:val="62C24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4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6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7" w15:restartNumberingAfterBreak="0">
    <w:nsid w:val="3158387D"/>
    <w:multiLevelType w:val="hybridMultilevel"/>
    <w:tmpl w:val="F44A81A4"/>
    <w:lvl w:ilvl="0" w:tplc="5192D304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1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2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3" w15:restartNumberingAfterBreak="0">
    <w:nsid w:val="404856D6"/>
    <w:multiLevelType w:val="hybridMultilevel"/>
    <w:tmpl w:val="44F49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5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6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B60DFD"/>
    <w:multiLevelType w:val="hybridMultilevel"/>
    <w:tmpl w:val="B07ABA60"/>
    <w:lvl w:ilvl="0" w:tplc="C30C1F7E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9" w15:restartNumberingAfterBreak="0">
    <w:nsid w:val="568F77F0"/>
    <w:multiLevelType w:val="hybridMultilevel"/>
    <w:tmpl w:val="0FC69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3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4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5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6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7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8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9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0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1" w15:restartNumberingAfterBreak="0">
    <w:nsid w:val="7EF5492A"/>
    <w:multiLevelType w:val="hybridMultilevel"/>
    <w:tmpl w:val="03204B24"/>
    <w:lvl w:ilvl="0" w:tplc="2F5A0D78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1089906">
    <w:abstractNumId w:val="38"/>
  </w:num>
  <w:num w:numId="2" w16cid:durableId="11421178">
    <w:abstractNumId w:val="15"/>
  </w:num>
  <w:num w:numId="3" w16cid:durableId="1692565424">
    <w:abstractNumId w:val="19"/>
  </w:num>
  <w:num w:numId="4" w16cid:durableId="437800179">
    <w:abstractNumId w:val="24"/>
  </w:num>
  <w:num w:numId="5" w16cid:durableId="747657114">
    <w:abstractNumId w:val="35"/>
  </w:num>
  <w:num w:numId="6" w16cid:durableId="16125466">
    <w:abstractNumId w:val="11"/>
  </w:num>
  <w:num w:numId="7" w16cid:durableId="113595821">
    <w:abstractNumId w:val="5"/>
  </w:num>
  <w:num w:numId="8" w16cid:durableId="550852224">
    <w:abstractNumId w:val="32"/>
  </w:num>
  <w:num w:numId="9" w16cid:durableId="1668096597">
    <w:abstractNumId w:val="39"/>
  </w:num>
  <w:num w:numId="10" w16cid:durableId="1170827934">
    <w:abstractNumId w:val="13"/>
  </w:num>
  <w:num w:numId="11" w16cid:durableId="970744059">
    <w:abstractNumId w:val="2"/>
  </w:num>
  <w:num w:numId="12" w16cid:durableId="985859239">
    <w:abstractNumId w:val="25"/>
  </w:num>
  <w:num w:numId="13" w16cid:durableId="1624995176">
    <w:abstractNumId w:val="4"/>
  </w:num>
  <w:num w:numId="14" w16cid:durableId="9992599">
    <w:abstractNumId w:val="37"/>
  </w:num>
  <w:num w:numId="15" w16cid:durableId="221644002">
    <w:abstractNumId w:val="33"/>
  </w:num>
  <w:num w:numId="16" w16cid:durableId="1561597004">
    <w:abstractNumId w:val="22"/>
  </w:num>
  <w:num w:numId="17" w16cid:durableId="1872720318">
    <w:abstractNumId w:val="40"/>
  </w:num>
  <w:num w:numId="18" w16cid:durableId="1402674470">
    <w:abstractNumId w:val="21"/>
  </w:num>
  <w:num w:numId="19" w16cid:durableId="1580825746">
    <w:abstractNumId w:val="3"/>
  </w:num>
  <w:num w:numId="20" w16cid:durableId="95827819">
    <w:abstractNumId w:val="7"/>
  </w:num>
  <w:num w:numId="21" w16cid:durableId="895554833">
    <w:abstractNumId w:val="16"/>
  </w:num>
  <w:num w:numId="22" w16cid:durableId="580869105">
    <w:abstractNumId w:val="36"/>
  </w:num>
  <w:num w:numId="23" w16cid:durableId="1472093337">
    <w:abstractNumId w:val="30"/>
  </w:num>
  <w:num w:numId="24" w16cid:durableId="2145076159">
    <w:abstractNumId w:val="31"/>
  </w:num>
  <w:num w:numId="25" w16cid:durableId="978220292">
    <w:abstractNumId w:val="18"/>
  </w:num>
  <w:num w:numId="26" w16cid:durableId="654839592">
    <w:abstractNumId w:val="9"/>
  </w:num>
  <w:num w:numId="27" w16cid:durableId="1400251136">
    <w:abstractNumId w:val="34"/>
  </w:num>
  <w:num w:numId="28" w16cid:durableId="34013969">
    <w:abstractNumId w:val="28"/>
  </w:num>
  <w:num w:numId="29" w16cid:durableId="301007013">
    <w:abstractNumId w:val="14"/>
  </w:num>
  <w:num w:numId="30" w16cid:durableId="1156873495">
    <w:abstractNumId w:val="6"/>
  </w:num>
  <w:num w:numId="31" w16cid:durableId="1401097271">
    <w:abstractNumId w:val="20"/>
  </w:num>
  <w:num w:numId="32" w16cid:durableId="1755275517">
    <w:abstractNumId w:val="8"/>
  </w:num>
  <w:num w:numId="33" w16cid:durableId="1985039988">
    <w:abstractNumId w:val="10"/>
  </w:num>
  <w:num w:numId="34" w16cid:durableId="1945263429">
    <w:abstractNumId w:val="0"/>
  </w:num>
  <w:num w:numId="35" w16cid:durableId="1740133373">
    <w:abstractNumId w:val="26"/>
  </w:num>
  <w:num w:numId="36" w16cid:durableId="1979799131">
    <w:abstractNumId w:val="41"/>
  </w:num>
  <w:num w:numId="37" w16cid:durableId="1969777258">
    <w:abstractNumId w:val="27"/>
  </w:num>
  <w:num w:numId="38" w16cid:durableId="1737317243">
    <w:abstractNumId w:val="17"/>
  </w:num>
  <w:num w:numId="39" w16cid:durableId="2113621781">
    <w:abstractNumId w:val="1"/>
  </w:num>
  <w:num w:numId="40" w16cid:durableId="1988514566">
    <w:abstractNumId w:val="29"/>
  </w:num>
  <w:num w:numId="41" w16cid:durableId="971059095">
    <w:abstractNumId w:val="23"/>
  </w:num>
  <w:num w:numId="42" w16cid:durableId="5963325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318"/>
    <w:rsid w:val="000015C9"/>
    <w:rsid w:val="00013B9A"/>
    <w:rsid w:val="00015738"/>
    <w:rsid w:val="00022639"/>
    <w:rsid w:val="000377A8"/>
    <w:rsid w:val="00055B4E"/>
    <w:rsid w:val="00056DC8"/>
    <w:rsid w:val="000661F4"/>
    <w:rsid w:val="00091D14"/>
    <w:rsid w:val="000A1CAD"/>
    <w:rsid w:val="000B2259"/>
    <w:rsid w:val="000C5D0C"/>
    <w:rsid w:val="000E2266"/>
    <w:rsid w:val="000F290F"/>
    <w:rsid w:val="00117493"/>
    <w:rsid w:val="00140912"/>
    <w:rsid w:val="00141A10"/>
    <w:rsid w:val="001436E8"/>
    <w:rsid w:val="00146A14"/>
    <w:rsid w:val="0017042A"/>
    <w:rsid w:val="0017644E"/>
    <w:rsid w:val="0018335C"/>
    <w:rsid w:val="0019649B"/>
    <w:rsid w:val="001C5999"/>
    <w:rsid w:val="0020225A"/>
    <w:rsid w:val="00232CAE"/>
    <w:rsid w:val="0023780C"/>
    <w:rsid w:val="00255957"/>
    <w:rsid w:val="0027536D"/>
    <w:rsid w:val="002D6CD0"/>
    <w:rsid w:val="002F2A55"/>
    <w:rsid w:val="0030498A"/>
    <w:rsid w:val="0032028E"/>
    <w:rsid w:val="003349B9"/>
    <w:rsid w:val="003373C0"/>
    <w:rsid w:val="00367612"/>
    <w:rsid w:val="00381D7C"/>
    <w:rsid w:val="003906B7"/>
    <w:rsid w:val="003A5FA7"/>
    <w:rsid w:val="003C0DB0"/>
    <w:rsid w:val="003D2065"/>
    <w:rsid w:val="00417251"/>
    <w:rsid w:val="00437757"/>
    <w:rsid w:val="00450318"/>
    <w:rsid w:val="00490D5F"/>
    <w:rsid w:val="004A1472"/>
    <w:rsid w:val="004A2D5F"/>
    <w:rsid w:val="004A692A"/>
    <w:rsid w:val="004D0DEF"/>
    <w:rsid w:val="004D7956"/>
    <w:rsid w:val="004E2374"/>
    <w:rsid w:val="0054004E"/>
    <w:rsid w:val="005669DB"/>
    <w:rsid w:val="0057594F"/>
    <w:rsid w:val="00596897"/>
    <w:rsid w:val="00596C64"/>
    <w:rsid w:val="005A6037"/>
    <w:rsid w:val="005C2DD7"/>
    <w:rsid w:val="005C5C12"/>
    <w:rsid w:val="005D4DE1"/>
    <w:rsid w:val="005E41BE"/>
    <w:rsid w:val="005F58CB"/>
    <w:rsid w:val="005F7CB6"/>
    <w:rsid w:val="006465CD"/>
    <w:rsid w:val="00656226"/>
    <w:rsid w:val="00665949"/>
    <w:rsid w:val="00673FF7"/>
    <w:rsid w:val="00681898"/>
    <w:rsid w:val="006872D1"/>
    <w:rsid w:val="00687343"/>
    <w:rsid w:val="00687E09"/>
    <w:rsid w:val="006A601D"/>
    <w:rsid w:val="006A68BF"/>
    <w:rsid w:val="006B43BC"/>
    <w:rsid w:val="006D2CC0"/>
    <w:rsid w:val="006E0BF6"/>
    <w:rsid w:val="006E1086"/>
    <w:rsid w:val="00746341"/>
    <w:rsid w:val="00752FC8"/>
    <w:rsid w:val="0078580A"/>
    <w:rsid w:val="007B7EA3"/>
    <w:rsid w:val="007E2047"/>
    <w:rsid w:val="007F67A8"/>
    <w:rsid w:val="008024B4"/>
    <w:rsid w:val="00821C73"/>
    <w:rsid w:val="008504A7"/>
    <w:rsid w:val="0085150D"/>
    <w:rsid w:val="00864495"/>
    <w:rsid w:val="008766B4"/>
    <w:rsid w:val="0088679C"/>
    <w:rsid w:val="00890E61"/>
    <w:rsid w:val="008A3E34"/>
    <w:rsid w:val="008A79C1"/>
    <w:rsid w:val="008B4B56"/>
    <w:rsid w:val="008B4B7D"/>
    <w:rsid w:val="008E3843"/>
    <w:rsid w:val="00950550"/>
    <w:rsid w:val="00953101"/>
    <w:rsid w:val="00992F9E"/>
    <w:rsid w:val="00993D7B"/>
    <w:rsid w:val="009B6E10"/>
    <w:rsid w:val="009C2805"/>
    <w:rsid w:val="00A22738"/>
    <w:rsid w:val="00A353C8"/>
    <w:rsid w:val="00A5384E"/>
    <w:rsid w:val="00A55121"/>
    <w:rsid w:val="00A5531A"/>
    <w:rsid w:val="00A70863"/>
    <w:rsid w:val="00A93C1D"/>
    <w:rsid w:val="00B0042F"/>
    <w:rsid w:val="00B03C0E"/>
    <w:rsid w:val="00B049AB"/>
    <w:rsid w:val="00B104E1"/>
    <w:rsid w:val="00B10808"/>
    <w:rsid w:val="00B82375"/>
    <w:rsid w:val="00B85395"/>
    <w:rsid w:val="00B940A7"/>
    <w:rsid w:val="00BD0337"/>
    <w:rsid w:val="00BF1302"/>
    <w:rsid w:val="00BF2D53"/>
    <w:rsid w:val="00C136D8"/>
    <w:rsid w:val="00C64627"/>
    <w:rsid w:val="00CA0337"/>
    <w:rsid w:val="00CB3C1F"/>
    <w:rsid w:val="00CC0CFB"/>
    <w:rsid w:val="00CE7D6B"/>
    <w:rsid w:val="00CF0575"/>
    <w:rsid w:val="00D04C05"/>
    <w:rsid w:val="00D1400D"/>
    <w:rsid w:val="00D23DA1"/>
    <w:rsid w:val="00D25832"/>
    <w:rsid w:val="00D67581"/>
    <w:rsid w:val="00D8578B"/>
    <w:rsid w:val="00D87E1C"/>
    <w:rsid w:val="00D91F65"/>
    <w:rsid w:val="00DB455C"/>
    <w:rsid w:val="00DB59A4"/>
    <w:rsid w:val="00DB759D"/>
    <w:rsid w:val="00DC44C1"/>
    <w:rsid w:val="00DC645A"/>
    <w:rsid w:val="00DC684E"/>
    <w:rsid w:val="00DD2B34"/>
    <w:rsid w:val="00DF17A6"/>
    <w:rsid w:val="00E85900"/>
    <w:rsid w:val="00ED19CF"/>
    <w:rsid w:val="00ED1E2E"/>
    <w:rsid w:val="00EE4237"/>
    <w:rsid w:val="00EF401A"/>
    <w:rsid w:val="00EF4858"/>
    <w:rsid w:val="00F13F99"/>
    <w:rsid w:val="00F25853"/>
    <w:rsid w:val="00F34B5C"/>
    <w:rsid w:val="00F43528"/>
    <w:rsid w:val="00F5330C"/>
    <w:rsid w:val="00F54657"/>
    <w:rsid w:val="00F61780"/>
    <w:rsid w:val="00FA25D5"/>
    <w:rsid w:val="00FD6351"/>
    <w:rsid w:val="00FE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D2B048"/>
  <w15:docId w15:val="{F37E9C95-16F9-4615-8521-DD9DDCD7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46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ben.Nyemba\AppData\Local\Temp\42057ae7-de00-4f72-a871-407dbfdd63c4_OneDrive_2026-02-03.zip.3c4\HR%20Forms\Job%20Descrip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367DCD-B28A-400F-A04E-D5D58107BE01}">
  <ds:schemaRefs>
    <ds:schemaRef ds:uri="http://schemas.microsoft.com/office/2006/metadata/properties"/>
    <ds:schemaRef ds:uri="http://schemas.microsoft.com/office/infopath/2007/PartnerControls"/>
    <ds:schemaRef ds:uri="ff5cd65a-997e-4c10-a30a-0739aa9eddd1"/>
  </ds:schemaRefs>
</ds:datastoreItem>
</file>

<file path=customXml/itemProps2.xml><?xml version="1.0" encoding="utf-8"?>
<ds:datastoreItem xmlns:ds="http://schemas.openxmlformats.org/officeDocument/2006/customXml" ds:itemID="{7409F49D-8320-4F1D-AF6F-A47AB1844A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F36BE6-3FAC-49D8-B04E-D7E51AE6E4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45BB3A-0472-4A1B-9A1E-D1D761F0EE27}"/>
</file>

<file path=docProps/app.xml><?xml version="1.0" encoding="utf-8"?>
<Properties xmlns="http://schemas.openxmlformats.org/officeDocument/2006/extended-properties" xmlns:vt="http://schemas.openxmlformats.org/officeDocument/2006/docPropsVTypes">
  <Template>Job Description</Template>
  <TotalTime>1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Manager/>
  <Company>Educore Services Zambia</Company>
  <LinksUpToDate>false</LinksUpToDate>
  <CharactersWithSpaces>1112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subject/>
  <dc:creator>Reuben Nyemba</dc:creator>
  <cp:keywords/>
  <dc:description/>
  <cp:lastModifiedBy>Reuben Nyemba</cp:lastModifiedBy>
  <cp:revision>1</cp:revision>
  <cp:lastPrinted>2009-05-15T11:39:00Z</cp:lastPrinted>
  <dcterms:created xsi:type="dcterms:W3CDTF">2026-02-03T06:30:00Z</dcterms:created>
  <dcterms:modified xsi:type="dcterms:W3CDTF">2026-02-03T06:31:00Z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GrammarlyDocumentId">
    <vt:lpwstr>502f7a6b-3c9f-4be5-9274-e6c87b3b4261</vt:lpwstr>
  </property>
  <property fmtid="{D5CDD505-2E9C-101B-9397-08002B2CF9AE}" pid="4" name="MediaServiceImageTags">
    <vt:lpwstr/>
  </property>
</Properties>
</file>