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margin" w:tblpXSpec="center" w:tblpY="2616"/>
        <w:tblW w:w="10703" w:type="dxa"/>
        <w:tblLayout w:type="fixed"/>
        <w:tblLook w:val="04A0" w:firstRow="1" w:lastRow="0" w:firstColumn="1" w:lastColumn="0" w:noHBand="0" w:noVBand="1"/>
      </w:tblPr>
      <w:tblGrid>
        <w:gridCol w:w="846"/>
        <w:gridCol w:w="709"/>
        <w:gridCol w:w="1417"/>
        <w:gridCol w:w="142"/>
        <w:gridCol w:w="1077"/>
        <w:gridCol w:w="1356"/>
        <w:gridCol w:w="1394"/>
        <w:gridCol w:w="139"/>
        <w:gridCol w:w="973"/>
        <w:gridCol w:w="731"/>
        <w:gridCol w:w="1919"/>
      </w:tblGrid>
      <w:tr w:rsidR="00AA25FE" w:rsidRPr="009C2CC4" w14:paraId="0B920067" w14:textId="77777777" w:rsidTr="00B732A2">
        <w:trPr>
          <w:trHeight w:val="273"/>
        </w:trPr>
        <w:tc>
          <w:tcPr>
            <w:tcW w:w="10703" w:type="dxa"/>
            <w:gridSpan w:val="11"/>
            <w:shd w:val="clear" w:color="auto" w:fill="D94415"/>
          </w:tcPr>
          <w:p w14:paraId="2E54F043" w14:textId="77777777" w:rsidR="00777E83" w:rsidRPr="00B5639C" w:rsidRDefault="00052D41" w:rsidP="002E0395">
            <w:pPr>
              <w:rPr>
                <w:rFonts w:ascii="Calibri" w:hAnsi="Calibri"/>
                <w:b/>
                <w:color w:val="auto"/>
                <w:szCs w:val="20"/>
              </w:rPr>
            </w:pPr>
            <w:r w:rsidRPr="002723D8">
              <w:rPr>
                <w:rFonts w:ascii="Calibri" w:hAnsi="Calibri"/>
                <w:b/>
                <w:color w:val="FFFFFF" w:themeColor="background1"/>
                <w:szCs w:val="20"/>
              </w:rPr>
              <w:t xml:space="preserve">TRAVEL </w:t>
            </w:r>
            <w:r w:rsidR="00777E83" w:rsidRPr="002723D8">
              <w:rPr>
                <w:rFonts w:ascii="Calibri" w:hAnsi="Calibri"/>
                <w:b/>
                <w:color w:val="FFFFFF" w:themeColor="background1"/>
                <w:szCs w:val="20"/>
              </w:rPr>
              <w:t>REQUEST</w:t>
            </w:r>
            <w:r w:rsidR="00345C1D" w:rsidRPr="002723D8">
              <w:rPr>
                <w:rFonts w:ascii="Calibri" w:hAnsi="Calibri"/>
                <w:b/>
                <w:color w:val="FFFFFF" w:themeColor="background1"/>
                <w:szCs w:val="20"/>
              </w:rPr>
              <w:t xml:space="preserve"> MADE BY</w:t>
            </w:r>
            <w:r w:rsidR="00777E83" w:rsidRPr="002723D8">
              <w:rPr>
                <w:rFonts w:ascii="Calibri" w:hAnsi="Calibri"/>
                <w:b/>
                <w:color w:val="FFFFFF" w:themeColor="background1"/>
                <w:szCs w:val="20"/>
              </w:rPr>
              <w:t xml:space="preserve">             </w:t>
            </w:r>
          </w:p>
        </w:tc>
      </w:tr>
      <w:tr w:rsidR="00AB702E" w:rsidRPr="009C2CC4" w14:paraId="6F9A10B5" w14:textId="77777777" w:rsidTr="00B732A2">
        <w:trPr>
          <w:trHeight w:val="293"/>
        </w:trPr>
        <w:tc>
          <w:tcPr>
            <w:tcW w:w="3114" w:type="dxa"/>
            <w:gridSpan w:val="4"/>
            <w:shd w:val="clear" w:color="auto" w:fill="FFFFFF" w:themeFill="background1"/>
          </w:tcPr>
          <w:p w14:paraId="7B261C86" w14:textId="77777777" w:rsidR="00AB702E" w:rsidRPr="00B5639C" w:rsidRDefault="00AB702E" w:rsidP="00AB702E">
            <w:pPr>
              <w:rPr>
                <w:rFonts w:ascii="Calibri" w:hAnsi="Calibri"/>
                <w:b/>
                <w:color w:val="auto"/>
                <w:szCs w:val="20"/>
              </w:rPr>
            </w:pPr>
            <w:r>
              <w:rPr>
                <w:rFonts w:ascii="Calibri" w:hAnsi="Calibri"/>
                <w:b/>
                <w:color w:val="auto"/>
                <w:szCs w:val="20"/>
              </w:rPr>
              <w:t xml:space="preserve">Name:  </w:t>
            </w:r>
            <w:r w:rsidR="008C1B3F">
              <w:rPr>
                <w:rFonts w:ascii="Calibri" w:hAnsi="Calibri"/>
                <w:b/>
                <w:color w:val="17365D" w:themeColor="text2" w:themeShade="BF"/>
                <w:szCs w:val="20"/>
              </w:rPr>
              <w:t xml:space="preserve"> </w:t>
            </w:r>
            <w:r w:rsidR="00E95DED">
              <w:rPr>
                <w:rFonts w:ascii="Calibri" w:hAnsi="Calibri"/>
                <w:b/>
                <w:color w:val="17365D" w:themeColor="text2" w:themeShade="BF"/>
                <w:szCs w:val="20"/>
              </w:rPr>
              <w:t xml:space="preserve"> </w:t>
            </w:r>
            <w:sdt>
              <w:sdtPr>
                <w:id w:val="1063071279"/>
                <w:placeholder>
                  <w:docPart w:val="82976D4A5E9C4890974231D1C718A12C"/>
                </w:placeholder>
                <w:showingPlcHdr/>
                <w:text/>
              </w:sdtPr>
              <w:sdtEndPr/>
              <w:sdtContent>
                <w:r w:rsidR="00AA4FF3" w:rsidRPr="00AA4FF3">
                  <w:t>E</w:t>
                </w:r>
                <w:r w:rsidR="00AA4FF3" w:rsidRPr="00AA4FF3">
                  <w:rPr>
                    <w:rStyle w:val="PlaceholderText"/>
                  </w:rPr>
                  <w:t>nter Text</w:t>
                </w:r>
              </w:sdtContent>
            </w:sdt>
          </w:p>
        </w:tc>
        <w:tc>
          <w:tcPr>
            <w:tcW w:w="3966" w:type="dxa"/>
            <w:gridSpan w:val="4"/>
            <w:shd w:val="clear" w:color="auto" w:fill="FFFFFF" w:themeFill="background1"/>
          </w:tcPr>
          <w:p w14:paraId="002127DC" w14:textId="77777777" w:rsidR="00AB702E" w:rsidRPr="00B5639C" w:rsidRDefault="00AB702E" w:rsidP="00AB702E">
            <w:pPr>
              <w:rPr>
                <w:rFonts w:ascii="Calibri" w:hAnsi="Calibri"/>
                <w:b/>
                <w:color w:val="auto"/>
                <w:szCs w:val="20"/>
              </w:rPr>
            </w:pPr>
            <w:r>
              <w:rPr>
                <w:rFonts w:ascii="Calibri" w:hAnsi="Calibri"/>
                <w:b/>
                <w:color w:val="auto"/>
                <w:szCs w:val="20"/>
              </w:rPr>
              <w:t xml:space="preserve">E-mail:   </w:t>
            </w:r>
            <w:r w:rsidR="00E95DED">
              <w:rPr>
                <w:rFonts w:ascii="Calibri" w:hAnsi="Calibri"/>
                <w:b/>
                <w:color w:val="17365D" w:themeColor="text2" w:themeShade="BF"/>
                <w:szCs w:val="20"/>
              </w:rPr>
              <w:t xml:space="preserve"> </w:t>
            </w:r>
            <w:sdt>
              <w:sdtPr>
                <w:rPr>
                  <w:rFonts w:ascii="Calibri" w:hAnsi="Calibri"/>
                  <w:b/>
                  <w:color w:val="17365D" w:themeColor="text2" w:themeShade="BF"/>
                  <w:szCs w:val="20"/>
                </w:rPr>
                <w:id w:val="-1278948431"/>
                <w:placeholder>
                  <w:docPart w:val="62DD16F63D514D9CACB63F1C703ABAF6"/>
                </w:placeholder>
                <w:showingPlcHdr/>
                <w:text/>
              </w:sdtPr>
              <w:sdtEndPr/>
              <w:sdtContent>
                <w:r w:rsidR="00AA4FF3" w:rsidRPr="00AA4FF3">
                  <w:t>E</w:t>
                </w:r>
                <w:r w:rsidR="00AA4FF3" w:rsidRPr="00AA4FF3">
                  <w:rPr>
                    <w:rStyle w:val="PlaceholderText"/>
                  </w:rPr>
                  <w:t>nter Text</w:t>
                </w:r>
              </w:sdtContent>
            </w:sdt>
          </w:p>
        </w:tc>
        <w:tc>
          <w:tcPr>
            <w:tcW w:w="3623" w:type="dxa"/>
            <w:gridSpan w:val="3"/>
            <w:shd w:val="clear" w:color="auto" w:fill="FFFFFF" w:themeFill="background1"/>
          </w:tcPr>
          <w:p w14:paraId="1302DB0C" w14:textId="77777777" w:rsidR="00AB702E" w:rsidRPr="00B5639C" w:rsidRDefault="00AB702E" w:rsidP="00AB702E">
            <w:pPr>
              <w:rPr>
                <w:rFonts w:ascii="Calibri" w:hAnsi="Calibri"/>
                <w:b/>
                <w:color w:val="auto"/>
                <w:szCs w:val="20"/>
              </w:rPr>
            </w:pPr>
            <w:r>
              <w:rPr>
                <w:rFonts w:ascii="Calibri" w:hAnsi="Calibri"/>
                <w:b/>
                <w:color w:val="auto"/>
                <w:szCs w:val="20"/>
              </w:rPr>
              <w:t xml:space="preserve">Cost Code:   </w:t>
            </w:r>
            <w:r w:rsidR="00E95DED">
              <w:rPr>
                <w:rFonts w:ascii="Calibri" w:hAnsi="Calibri"/>
                <w:b/>
                <w:color w:val="17365D" w:themeColor="text2" w:themeShade="BF"/>
                <w:szCs w:val="20"/>
              </w:rPr>
              <w:t xml:space="preserve"> </w:t>
            </w:r>
            <w:sdt>
              <w:sdtPr>
                <w:rPr>
                  <w:rFonts w:ascii="Calibri" w:hAnsi="Calibri"/>
                  <w:b/>
                  <w:color w:val="17365D" w:themeColor="text2" w:themeShade="BF"/>
                  <w:szCs w:val="20"/>
                </w:rPr>
                <w:id w:val="1570316357"/>
                <w:placeholder>
                  <w:docPart w:val="0BD4823B901E4C74982E523B01C69286"/>
                </w:placeholder>
                <w:showingPlcHdr/>
                <w:text/>
              </w:sdtPr>
              <w:sdtEndPr/>
              <w:sdtContent>
                <w:r w:rsidR="00AA4FF3" w:rsidRPr="00AA4FF3">
                  <w:t>E</w:t>
                </w:r>
                <w:r w:rsidR="00AA4FF3" w:rsidRPr="00AA4FF3">
                  <w:rPr>
                    <w:rStyle w:val="PlaceholderText"/>
                  </w:rPr>
                  <w:t>nter Text</w:t>
                </w:r>
              </w:sdtContent>
            </w:sdt>
          </w:p>
        </w:tc>
      </w:tr>
      <w:tr w:rsidR="00AB702E" w:rsidRPr="009C2CC4" w14:paraId="28823AFD" w14:textId="77777777" w:rsidTr="00B732A2">
        <w:trPr>
          <w:trHeight w:val="313"/>
        </w:trPr>
        <w:tc>
          <w:tcPr>
            <w:tcW w:w="3114" w:type="dxa"/>
            <w:gridSpan w:val="4"/>
            <w:shd w:val="clear" w:color="auto" w:fill="FFFFFF" w:themeFill="background1"/>
          </w:tcPr>
          <w:p w14:paraId="047FE48D" w14:textId="77777777" w:rsidR="00AB702E" w:rsidRPr="00B5639C" w:rsidRDefault="00AB702E" w:rsidP="00AB702E">
            <w:pPr>
              <w:rPr>
                <w:rFonts w:ascii="Calibri" w:hAnsi="Calibri"/>
                <w:b/>
                <w:color w:val="auto"/>
                <w:szCs w:val="20"/>
              </w:rPr>
            </w:pPr>
            <w:r>
              <w:rPr>
                <w:rFonts w:ascii="Calibri" w:hAnsi="Calibri"/>
                <w:b/>
                <w:color w:val="auto"/>
                <w:szCs w:val="20"/>
              </w:rPr>
              <w:t xml:space="preserve">Contact Number:   </w:t>
            </w:r>
            <w:r w:rsidR="00E95DED">
              <w:rPr>
                <w:rFonts w:ascii="Calibri" w:hAnsi="Calibri"/>
                <w:b/>
                <w:color w:val="17365D" w:themeColor="text2" w:themeShade="BF"/>
                <w:szCs w:val="20"/>
              </w:rPr>
              <w:t xml:space="preserve"> </w:t>
            </w:r>
            <w:sdt>
              <w:sdtPr>
                <w:rPr>
                  <w:rFonts w:ascii="Calibri" w:hAnsi="Calibri"/>
                  <w:b/>
                  <w:color w:val="17365D" w:themeColor="text2" w:themeShade="BF"/>
                  <w:szCs w:val="20"/>
                </w:rPr>
                <w:id w:val="-1557697259"/>
                <w:placeholder>
                  <w:docPart w:val="6E202FE0FF4F427C937FA7A34D8D8A41"/>
                </w:placeholder>
                <w:showingPlcHdr/>
                <w:text/>
              </w:sdtPr>
              <w:sdtEndPr/>
              <w:sdtContent>
                <w:r w:rsidR="00AA4FF3" w:rsidRPr="00AA4FF3">
                  <w:t>E</w:t>
                </w:r>
                <w:r w:rsidR="00AA4FF3" w:rsidRPr="00AA4FF3">
                  <w:rPr>
                    <w:rStyle w:val="PlaceholderText"/>
                  </w:rPr>
                  <w:t>nter Text</w:t>
                </w:r>
              </w:sdtContent>
            </w:sdt>
          </w:p>
        </w:tc>
        <w:tc>
          <w:tcPr>
            <w:tcW w:w="3966" w:type="dxa"/>
            <w:gridSpan w:val="4"/>
            <w:shd w:val="clear" w:color="auto" w:fill="FFFFFF" w:themeFill="background1"/>
          </w:tcPr>
          <w:p w14:paraId="396FB763" w14:textId="77777777" w:rsidR="00AB702E" w:rsidRPr="00B5639C" w:rsidRDefault="00AB702E" w:rsidP="00AB702E">
            <w:pPr>
              <w:rPr>
                <w:rFonts w:ascii="Calibri" w:hAnsi="Calibri"/>
                <w:b/>
                <w:color w:val="auto"/>
                <w:szCs w:val="20"/>
              </w:rPr>
            </w:pPr>
            <w:r>
              <w:rPr>
                <w:rFonts w:ascii="Calibri" w:hAnsi="Calibri"/>
                <w:b/>
                <w:color w:val="auto"/>
                <w:szCs w:val="20"/>
              </w:rPr>
              <w:t xml:space="preserve">Site:   </w:t>
            </w:r>
            <w:r w:rsidRPr="00E84A46">
              <w:rPr>
                <w:rFonts w:ascii="Calibri" w:hAnsi="Calibri"/>
                <w:b/>
                <w:color w:val="17365D" w:themeColor="text2" w:themeShade="BF"/>
                <w:szCs w:val="20"/>
              </w:rPr>
              <w:t xml:space="preserve"> </w:t>
            </w:r>
            <w:r w:rsidR="005C3BD6">
              <w:rPr>
                <w:rFonts w:ascii="Calibri" w:hAnsi="Calibri"/>
                <w:b/>
                <w:color w:val="17365D" w:themeColor="text2" w:themeShade="BF"/>
                <w:szCs w:val="20"/>
              </w:rPr>
              <w:t xml:space="preserve"> </w:t>
            </w:r>
            <w:r w:rsidR="00E95DED">
              <w:rPr>
                <w:rFonts w:ascii="Calibri" w:hAnsi="Calibri"/>
                <w:b/>
                <w:color w:val="17365D" w:themeColor="text2" w:themeShade="BF"/>
                <w:szCs w:val="20"/>
              </w:rPr>
              <w:t xml:space="preserve"> </w:t>
            </w:r>
            <w:sdt>
              <w:sdtPr>
                <w:rPr>
                  <w:rFonts w:ascii="Calibri" w:hAnsi="Calibri"/>
                  <w:b/>
                  <w:color w:val="17365D" w:themeColor="text2" w:themeShade="BF"/>
                  <w:szCs w:val="20"/>
                </w:rPr>
                <w:id w:val="46189912"/>
                <w:placeholder>
                  <w:docPart w:val="916D90B948F846A1AE1761B1DF45EF78"/>
                </w:placeholder>
                <w:showingPlcHdr/>
                <w:text/>
              </w:sdtPr>
              <w:sdtEndPr/>
              <w:sdtContent>
                <w:r w:rsidR="00AA4FF3" w:rsidRPr="00AA4FF3">
                  <w:t>E</w:t>
                </w:r>
                <w:r w:rsidR="00AA4FF3" w:rsidRPr="00AA4FF3">
                  <w:rPr>
                    <w:rStyle w:val="PlaceholderText"/>
                  </w:rPr>
                  <w:t>nter Text</w:t>
                </w:r>
              </w:sdtContent>
            </w:sdt>
          </w:p>
        </w:tc>
        <w:tc>
          <w:tcPr>
            <w:tcW w:w="3623" w:type="dxa"/>
            <w:gridSpan w:val="3"/>
            <w:shd w:val="clear" w:color="auto" w:fill="FFFFFF" w:themeFill="background1"/>
          </w:tcPr>
          <w:p w14:paraId="0DDB135B" w14:textId="77777777" w:rsidR="00AB702E" w:rsidRPr="00B5639C" w:rsidRDefault="00AB702E" w:rsidP="00AB702E">
            <w:pPr>
              <w:rPr>
                <w:rFonts w:ascii="Calibri" w:hAnsi="Calibri"/>
                <w:b/>
                <w:color w:val="auto"/>
                <w:szCs w:val="20"/>
              </w:rPr>
            </w:pPr>
            <w:r>
              <w:rPr>
                <w:rFonts w:ascii="Calibri" w:hAnsi="Calibri"/>
                <w:b/>
                <w:color w:val="auto"/>
                <w:szCs w:val="20"/>
              </w:rPr>
              <w:t xml:space="preserve">Reason For Travel:   </w:t>
            </w:r>
            <w:r w:rsidRPr="00E84A46">
              <w:rPr>
                <w:rFonts w:ascii="Calibri" w:hAnsi="Calibri"/>
                <w:b/>
                <w:color w:val="17365D" w:themeColor="text2" w:themeShade="BF"/>
                <w:szCs w:val="20"/>
              </w:rPr>
              <w:t xml:space="preserve"> </w:t>
            </w:r>
            <w:r w:rsidR="00E95DED">
              <w:rPr>
                <w:rFonts w:ascii="Calibri" w:hAnsi="Calibri"/>
                <w:b/>
                <w:color w:val="17365D" w:themeColor="text2" w:themeShade="BF"/>
                <w:szCs w:val="20"/>
              </w:rPr>
              <w:t xml:space="preserve"> </w:t>
            </w:r>
            <w:sdt>
              <w:sdtPr>
                <w:rPr>
                  <w:rFonts w:ascii="Calibri" w:hAnsi="Calibri"/>
                  <w:b/>
                  <w:color w:val="17365D" w:themeColor="text2" w:themeShade="BF"/>
                  <w:szCs w:val="20"/>
                </w:rPr>
                <w:id w:val="-1781249723"/>
                <w:placeholder>
                  <w:docPart w:val="E45D2F73E550464F8CEDCED57BB91C36"/>
                </w:placeholder>
                <w:showingPlcHdr/>
                <w:text/>
              </w:sdtPr>
              <w:sdtEndPr/>
              <w:sdtContent>
                <w:r w:rsidR="00AA4FF3" w:rsidRPr="00AA4FF3">
                  <w:t>E</w:t>
                </w:r>
                <w:r w:rsidR="00AA4FF3" w:rsidRPr="00AA4FF3">
                  <w:rPr>
                    <w:rStyle w:val="PlaceholderText"/>
                  </w:rPr>
                  <w:t>nter Text</w:t>
                </w:r>
              </w:sdtContent>
            </w:sdt>
          </w:p>
        </w:tc>
      </w:tr>
      <w:tr w:rsidR="00AB702E" w:rsidRPr="009C2CC4" w14:paraId="3C61F229" w14:textId="77777777" w:rsidTr="00B1306A">
        <w:trPr>
          <w:trHeight w:val="191"/>
        </w:trPr>
        <w:tc>
          <w:tcPr>
            <w:tcW w:w="10703" w:type="dxa"/>
            <w:gridSpan w:val="11"/>
            <w:shd w:val="clear" w:color="auto" w:fill="A6A6A6" w:themeFill="background1" w:themeFillShade="A6"/>
          </w:tcPr>
          <w:p w14:paraId="271DC6D7" w14:textId="77777777" w:rsidR="00AB702E" w:rsidRPr="009C2CC4" w:rsidRDefault="00AB702E" w:rsidP="00AB702E">
            <w:pPr>
              <w:rPr>
                <w:b/>
                <w:color w:val="auto"/>
                <w:sz w:val="12"/>
                <w:szCs w:val="14"/>
              </w:rPr>
            </w:pPr>
            <w:r w:rsidRPr="001744DB">
              <w:rPr>
                <w:rFonts w:asciiTheme="minorHAnsi" w:hAnsiTheme="minorHAnsi" w:cstheme="minorHAnsi"/>
                <w:b/>
                <w:color w:val="auto"/>
                <w:shd w:val="clear" w:color="auto" w:fill="A6A6A6" w:themeFill="background1" w:themeFillShade="A6"/>
              </w:rPr>
              <w:t>PASSENGERS’ DETAILS:</w:t>
            </w:r>
            <w:r w:rsidRPr="00E5757D">
              <w:rPr>
                <w:b/>
                <w:color w:val="auto"/>
              </w:rPr>
              <w:t xml:space="preserve"> </w:t>
            </w:r>
            <w:r w:rsidRPr="004E442E">
              <w:rPr>
                <w:rFonts w:asciiTheme="minorHAnsi" w:hAnsiTheme="minorHAnsi" w:cstheme="minorHAnsi"/>
                <w:b/>
                <w:color w:val="000000" w:themeColor="text1"/>
                <w:sz w:val="18"/>
                <w:szCs w:val="18"/>
              </w:rPr>
              <w:t xml:space="preserve">(Please </w:t>
            </w:r>
            <w:r>
              <w:rPr>
                <w:rFonts w:asciiTheme="minorHAnsi" w:hAnsiTheme="minorHAnsi" w:cstheme="minorHAnsi"/>
                <w:b/>
                <w:color w:val="000000" w:themeColor="text1"/>
                <w:sz w:val="18"/>
                <w:szCs w:val="18"/>
              </w:rPr>
              <w:t>ensure</w:t>
            </w:r>
            <w:r w:rsidRPr="004E442E">
              <w:rPr>
                <w:rFonts w:asciiTheme="minorHAnsi" w:hAnsiTheme="minorHAnsi" w:cstheme="minorHAnsi"/>
                <w:b/>
                <w:color w:val="000000" w:themeColor="text1"/>
                <w:sz w:val="18"/>
                <w:szCs w:val="18"/>
              </w:rPr>
              <w:t xml:space="preserve"> the names entered below match travel ID (Passport/ NRC/ Drivers Licence)</w:t>
            </w:r>
          </w:p>
        </w:tc>
      </w:tr>
      <w:tr w:rsidR="00AB702E" w:rsidRPr="009C2CC4" w14:paraId="1B078943" w14:textId="77777777" w:rsidTr="00B1306A">
        <w:trPr>
          <w:trHeight w:val="211"/>
        </w:trPr>
        <w:tc>
          <w:tcPr>
            <w:tcW w:w="4191" w:type="dxa"/>
            <w:gridSpan w:val="5"/>
            <w:shd w:val="clear" w:color="auto" w:fill="D9D9D9" w:themeFill="background1" w:themeFillShade="D9"/>
          </w:tcPr>
          <w:p w14:paraId="1493D063" w14:textId="77777777" w:rsidR="00AB702E" w:rsidRPr="009C2CC4" w:rsidRDefault="00AB702E" w:rsidP="00AB702E">
            <w:pPr>
              <w:jc w:val="center"/>
              <w:rPr>
                <w:rFonts w:ascii="Calibri" w:hAnsi="Calibri"/>
                <w:b/>
                <w:color w:val="auto"/>
                <w:szCs w:val="20"/>
              </w:rPr>
            </w:pPr>
            <w:r w:rsidRPr="009C2CC4">
              <w:rPr>
                <w:rFonts w:ascii="Calibri" w:hAnsi="Calibri"/>
                <w:b/>
                <w:color w:val="auto"/>
                <w:szCs w:val="20"/>
              </w:rPr>
              <w:t>Surname</w:t>
            </w:r>
          </w:p>
        </w:tc>
        <w:tc>
          <w:tcPr>
            <w:tcW w:w="2750" w:type="dxa"/>
            <w:gridSpan w:val="2"/>
            <w:shd w:val="clear" w:color="auto" w:fill="D9D9D9" w:themeFill="background1" w:themeFillShade="D9"/>
          </w:tcPr>
          <w:p w14:paraId="05AE1001" w14:textId="77777777" w:rsidR="00AB702E" w:rsidRPr="009C2CC4" w:rsidRDefault="00AB702E" w:rsidP="00AB702E">
            <w:pPr>
              <w:jc w:val="center"/>
              <w:rPr>
                <w:rFonts w:ascii="Calibri" w:hAnsi="Calibri"/>
                <w:b/>
                <w:color w:val="auto"/>
                <w:szCs w:val="20"/>
              </w:rPr>
            </w:pPr>
            <w:r w:rsidRPr="009C2CC4">
              <w:rPr>
                <w:rFonts w:ascii="Calibri" w:hAnsi="Calibri"/>
                <w:b/>
                <w:color w:val="auto"/>
                <w:szCs w:val="20"/>
              </w:rPr>
              <w:t>First name</w:t>
            </w:r>
          </w:p>
        </w:tc>
        <w:tc>
          <w:tcPr>
            <w:tcW w:w="1843" w:type="dxa"/>
            <w:gridSpan w:val="3"/>
            <w:shd w:val="clear" w:color="auto" w:fill="D9D9D9" w:themeFill="background1" w:themeFillShade="D9"/>
          </w:tcPr>
          <w:p w14:paraId="01A8A606" w14:textId="77777777" w:rsidR="00AB702E" w:rsidRPr="009C2CC4" w:rsidRDefault="00AB702E" w:rsidP="00AB702E">
            <w:pPr>
              <w:rPr>
                <w:rFonts w:ascii="Calibri" w:hAnsi="Calibri"/>
                <w:b/>
                <w:color w:val="auto"/>
                <w:szCs w:val="20"/>
              </w:rPr>
            </w:pPr>
            <w:r w:rsidRPr="009C2CC4">
              <w:rPr>
                <w:rFonts w:ascii="Calibri" w:hAnsi="Calibri"/>
                <w:b/>
                <w:color w:val="auto"/>
                <w:szCs w:val="20"/>
              </w:rPr>
              <w:t>Gender</w:t>
            </w:r>
          </w:p>
        </w:tc>
        <w:tc>
          <w:tcPr>
            <w:tcW w:w="1919" w:type="dxa"/>
            <w:shd w:val="clear" w:color="auto" w:fill="D9D9D9" w:themeFill="background1" w:themeFillShade="D9"/>
          </w:tcPr>
          <w:p w14:paraId="3DF5D560" w14:textId="77777777" w:rsidR="00AB702E" w:rsidRPr="009C2CC4" w:rsidRDefault="00AB702E" w:rsidP="00AB702E">
            <w:pPr>
              <w:rPr>
                <w:b/>
                <w:color w:val="auto"/>
                <w:szCs w:val="20"/>
              </w:rPr>
            </w:pPr>
            <w:r w:rsidRPr="009C2CC4">
              <w:rPr>
                <w:b/>
                <w:color w:val="auto"/>
                <w:szCs w:val="20"/>
              </w:rPr>
              <w:t>Date of Birth</w:t>
            </w:r>
          </w:p>
        </w:tc>
      </w:tr>
      <w:tr w:rsidR="00AB702E" w:rsidRPr="009C2CC4" w14:paraId="65B0B96B" w14:textId="77777777" w:rsidTr="00B732A2">
        <w:trPr>
          <w:trHeight w:val="295"/>
        </w:trPr>
        <w:tc>
          <w:tcPr>
            <w:tcW w:w="4191" w:type="dxa"/>
            <w:gridSpan w:val="5"/>
          </w:tcPr>
          <w:p w14:paraId="0B2995ED" w14:textId="77777777" w:rsidR="00AB702E" w:rsidRPr="009C2CC4" w:rsidRDefault="006705EA" w:rsidP="00AB702E">
            <w:pPr>
              <w:rPr>
                <w:rFonts w:ascii="Calibri" w:hAnsi="Calibri"/>
                <w:b/>
                <w:color w:val="auto"/>
                <w:szCs w:val="20"/>
              </w:rPr>
            </w:pPr>
            <w:sdt>
              <w:sdtPr>
                <w:rPr>
                  <w:rFonts w:ascii="Calibri" w:hAnsi="Calibri"/>
                  <w:b/>
                  <w:color w:val="17365D" w:themeColor="text2" w:themeShade="BF"/>
                  <w:szCs w:val="20"/>
                </w:rPr>
                <w:id w:val="-912385923"/>
                <w:placeholder>
                  <w:docPart w:val="E618AEA8C36A4AE980BE577F27C40CAF"/>
                </w:placeholder>
                <w:showingPlcHdr/>
                <w:text/>
              </w:sdtPr>
              <w:sdtEndPr/>
              <w:sdtContent>
                <w:r w:rsidR="00AA4FF3" w:rsidRPr="00AA4FF3">
                  <w:t>E</w:t>
                </w:r>
                <w:r w:rsidR="00AA4FF3" w:rsidRPr="00AA4FF3">
                  <w:rPr>
                    <w:rStyle w:val="PlaceholderText"/>
                  </w:rPr>
                  <w:t>nter Text</w:t>
                </w:r>
              </w:sdtContent>
            </w:sdt>
          </w:p>
        </w:tc>
        <w:tc>
          <w:tcPr>
            <w:tcW w:w="2750" w:type="dxa"/>
            <w:gridSpan w:val="2"/>
          </w:tcPr>
          <w:p w14:paraId="55695C9E" w14:textId="77777777" w:rsidR="00AB702E" w:rsidRPr="009C2CC4" w:rsidRDefault="006705EA" w:rsidP="00AB702E">
            <w:pPr>
              <w:rPr>
                <w:rFonts w:ascii="Calibri" w:hAnsi="Calibri"/>
                <w:b/>
                <w:color w:val="auto"/>
                <w:szCs w:val="20"/>
              </w:rPr>
            </w:pPr>
            <w:sdt>
              <w:sdtPr>
                <w:rPr>
                  <w:rFonts w:ascii="Calibri" w:hAnsi="Calibri"/>
                  <w:b/>
                  <w:color w:val="17365D" w:themeColor="text2" w:themeShade="BF"/>
                  <w:szCs w:val="20"/>
                </w:rPr>
                <w:id w:val="-1134955139"/>
                <w:placeholder>
                  <w:docPart w:val="7A6903DA1EFE422A8D54E03FBCF9B357"/>
                </w:placeholder>
                <w:showingPlcHdr/>
                <w:text/>
              </w:sdtPr>
              <w:sdtEndPr/>
              <w:sdtContent>
                <w:r w:rsidR="00AA4FF3" w:rsidRPr="00AA4FF3">
                  <w:t>E</w:t>
                </w:r>
                <w:r w:rsidR="00AA4FF3" w:rsidRPr="00AA4FF3">
                  <w:rPr>
                    <w:rStyle w:val="PlaceholderText"/>
                  </w:rPr>
                  <w:t>nter Text</w:t>
                </w:r>
              </w:sdtContent>
            </w:sdt>
          </w:p>
        </w:tc>
        <w:tc>
          <w:tcPr>
            <w:tcW w:w="1843" w:type="dxa"/>
            <w:gridSpan w:val="3"/>
          </w:tcPr>
          <w:p w14:paraId="46130A17" w14:textId="77777777" w:rsidR="00AB702E" w:rsidRPr="009C2CC4" w:rsidRDefault="006705EA" w:rsidP="00AB702E">
            <w:pPr>
              <w:rPr>
                <w:rFonts w:ascii="Calibri" w:hAnsi="Calibri"/>
                <w:b/>
                <w:color w:val="auto"/>
                <w:szCs w:val="20"/>
              </w:rPr>
            </w:pPr>
            <w:sdt>
              <w:sdtPr>
                <w:rPr>
                  <w:rFonts w:ascii="Calibri" w:hAnsi="Calibri"/>
                  <w:b/>
                  <w:color w:val="17365D" w:themeColor="text2" w:themeShade="BF"/>
                  <w:szCs w:val="20"/>
                </w:rPr>
                <w:id w:val="-1506741407"/>
                <w:placeholder>
                  <w:docPart w:val="55F3ED2073144CAF9B6A7E1ED6394CAF"/>
                </w:placeholder>
                <w:showingPlcHdr/>
                <w:text/>
              </w:sdtPr>
              <w:sdtEndPr/>
              <w:sdtContent>
                <w:r w:rsidR="00AA4FF3" w:rsidRPr="00AA4FF3">
                  <w:t>E</w:t>
                </w:r>
                <w:r w:rsidR="00AA4FF3" w:rsidRPr="00AA4FF3">
                  <w:rPr>
                    <w:rStyle w:val="PlaceholderText"/>
                  </w:rPr>
                  <w:t>nter Text</w:t>
                </w:r>
              </w:sdtContent>
            </w:sdt>
          </w:p>
        </w:tc>
        <w:tc>
          <w:tcPr>
            <w:tcW w:w="1919" w:type="dxa"/>
          </w:tcPr>
          <w:p w14:paraId="6376F563" w14:textId="77777777" w:rsidR="00AB702E" w:rsidRPr="009C2CC4" w:rsidRDefault="006705EA" w:rsidP="00AB702E">
            <w:pPr>
              <w:rPr>
                <w:b/>
                <w:color w:val="auto"/>
                <w:szCs w:val="20"/>
              </w:rPr>
            </w:pPr>
            <w:sdt>
              <w:sdtPr>
                <w:rPr>
                  <w:rFonts w:ascii="Calibri" w:hAnsi="Calibri"/>
                  <w:b/>
                  <w:color w:val="17365D" w:themeColor="text2" w:themeShade="BF"/>
                  <w:szCs w:val="20"/>
                </w:rPr>
                <w:id w:val="-316348667"/>
                <w:placeholder>
                  <w:docPart w:val="FA9554876BC643D5A81A2A26E1200D23"/>
                </w:placeholder>
                <w:showingPlcHdr/>
                <w:text/>
              </w:sdtPr>
              <w:sdtEndPr/>
              <w:sdtContent>
                <w:r w:rsidR="00AA4FF3" w:rsidRPr="00AA4FF3">
                  <w:t>E</w:t>
                </w:r>
                <w:r w:rsidR="00AA4FF3" w:rsidRPr="00AA4FF3">
                  <w:rPr>
                    <w:rStyle w:val="PlaceholderText"/>
                  </w:rPr>
                  <w:t>nter Text</w:t>
                </w:r>
              </w:sdtContent>
            </w:sdt>
          </w:p>
        </w:tc>
      </w:tr>
      <w:tr w:rsidR="00AB702E" w:rsidRPr="009C2CC4" w14:paraId="43BAF9F5" w14:textId="77777777" w:rsidTr="00B732A2">
        <w:trPr>
          <w:trHeight w:val="271"/>
        </w:trPr>
        <w:tc>
          <w:tcPr>
            <w:tcW w:w="4191" w:type="dxa"/>
            <w:gridSpan w:val="5"/>
          </w:tcPr>
          <w:p w14:paraId="47C631A3" w14:textId="77777777" w:rsidR="00AB702E" w:rsidRPr="00E84A46" w:rsidRDefault="006705EA" w:rsidP="00AB702E">
            <w:pPr>
              <w:rPr>
                <w:rFonts w:ascii="Calibri" w:hAnsi="Calibri"/>
                <w:b/>
                <w:color w:val="auto"/>
                <w:szCs w:val="20"/>
              </w:rPr>
            </w:pPr>
            <w:sdt>
              <w:sdtPr>
                <w:rPr>
                  <w:rFonts w:ascii="Calibri" w:hAnsi="Calibri"/>
                  <w:b/>
                  <w:color w:val="17365D" w:themeColor="text2" w:themeShade="BF"/>
                  <w:szCs w:val="20"/>
                </w:rPr>
                <w:id w:val="1712690009"/>
                <w:placeholder>
                  <w:docPart w:val="6C77A32F85AF459D809AA7116347018A"/>
                </w:placeholder>
                <w:showingPlcHdr/>
                <w:text/>
              </w:sdtPr>
              <w:sdtEndPr/>
              <w:sdtContent>
                <w:r w:rsidR="00AA4FF3" w:rsidRPr="00AA4FF3">
                  <w:t>E</w:t>
                </w:r>
                <w:r w:rsidR="00AA4FF3" w:rsidRPr="00AA4FF3">
                  <w:rPr>
                    <w:rStyle w:val="PlaceholderText"/>
                  </w:rPr>
                  <w:t>nter Text</w:t>
                </w:r>
              </w:sdtContent>
            </w:sdt>
          </w:p>
        </w:tc>
        <w:tc>
          <w:tcPr>
            <w:tcW w:w="2750" w:type="dxa"/>
            <w:gridSpan w:val="2"/>
          </w:tcPr>
          <w:p w14:paraId="196B060C" w14:textId="77777777" w:rsidR="00AB702E" w:rsidRPr="009C2CC4" w:rsidRDefault="006705EA" w:rsidP="00AB702E">
            <w:pPr>
              <w:rPr>
                <w:rFonts w:ascii="Calibri" w:hAnsi="Calibri"/>
                <w:b/>
                <w:color w:val="auto"/>
                <w:szCs w:val="20"/>
              </w:rPr>
            </w:pPr>
            <w:sdt>
              <w:sdtPr>
                <w:rPr>
                  <w:rFonts w:ascii="Calibri" w:hAnsi="Calibri"/>
                  <w:b/>
                  <w:color w:val="17365D" w:themeColor="text2" w:themeShade="BF"/>
                  <w:szCs w:val="20"/>
                </w:rPr>
                <w:id w:val="-93866390"/>
                <w:placeholder>
                  <w:docPart w:val="E780A43859824946BB0565492E46977F"/>
                </w:placeholder>
                <w:showingPlcHdr/>
                <w:text/>
              </w:sdtPr>
              <w:sdtEndPr/>
              <w:sdtContent>
                <w:r w:rsidR="00AA4FF3" w:rsidRPr="00AA4FF3">
                  <w:t>E</w:t>
                </w:r>
                <w:r w:rsidR="00AA4FF3" w:rsidRPr="00AA4FF3">
                  <w:rPr>
                    <w:rStyle w:val="PlaceholderText"/>
                  </w:rPr>
                  <w:t>nter Text</w:t>
                </w:r>
              </w:sdtContent>
            </w:sdt>
          </w:p>
        </w:tc>
        <w:tc>
          <w:tcPr>
            <w:tcW w:w="1843" w:type="dxa"/>
            <w:gridSpan w:val="3"/>
          </w:tcPr>
          <w:p w14:paraId="39D3A6F1" w14:textId="77777777" w:rsidR="00AB702E" w:rsidRPr="009C2CC4" w:rsidRDefault="006705EA" w:rsidP="00AB702E">
            <w:pPr>
              <w:rPr>
                <w:rFonts w:ascii="Calibri" w:hAnsi="Calibri"/>
                <w:b/>
                <w:color w:val="auto"/>
                <w:szCs w:val="20"/>
              </w:rPr>
            </w:pPr>
            <w:sdt>
              <w:sdtPr>
                <w:rPr>
                  <w:rFonts w:ascii="Calibri" w:hAnsi="Calibri"/>
                  <w:b/>
                  <w:color w:val="17365D" w:themeColor="text2" w:themeShade="BF"/>
                  <w:szCs w:val="20"/>
                </w:rPr>
                <w:id w:val="-791199533"/>
                <w:placeholder>
                  <w:docPart w:val="AF29446219BA49F09925E2791EC98554"/>
                </w:placeholder>
                <w:showingPlcHdr/>
                <w:text/>
              </w:sdtPr>
              <w:sdtEndPr/>
              <w:sdtContent>
                <w:r w:rsidR="00AA4FF3" w:rsidRPr="00AA4FF3">
                  <w:t>E</w:t>
                </w:r>
                <w:r w:rsidR="00AA4FF3" w:rsidRPr="00AA4FF3">
                  <w:rPr>
                    <w:rStyle w:val="PlaceholderText"/>
                  </w:rPr>
                  <w:t>nter Text</w:t>
                </w:r>
              </w:sdtContent>
            </w:sdt>
          </w:p>
        </w:tc>
        <w:tc>
          <w:tcPr>
            <w:tcW w:w="1919" w:type="dxa"/>
          </w:tcPr>
          <w:p w14:paraId="07B84851" w14:textId="77777777" w:rsidR="00AB702E" w:rsidRPr="009C2CC4" w:rsidRDefault="006705EA" w:rsidP="00AB702E">
            <w:pPr>
              <w:rPr>
                <w:b/>
                <w:color w:val="auto"/>
                <w:szCs w:val="20"/>
              </w:rPr>
            </w:pPr>
            <w:sdt>
              <w:sdtPr>
                <w:rPr>
                  <w:rFonts w:ascii="Calibri" w:hAnsi="Calibri"/>
                  <w:b/>
                  <w:color w:val="17365D" w:themeColor="text2" w:themeShade="BF"/>
                  <w:szCs w:val="20"/>
                </w:rPr>
                <w:id w:val="193670057"/>
                <w:placeholder>
                  <w:docPart w:val="0A9620D6F9E84C6EA28EDF6E3A9C1A20"/>
                </w:placeholder>
                <w:showingPlcHdr/>
                <w:text/>
              </w:sdtPr>
              <w:sdtEndPr/>
              <w:sdtContent>
                <w:r w:rsidR="00AA4FF3" w:rsidRPr="00AA4FF3">
                  <w:t>E</w:t>
                </w:r>
                <w:r w:rsidR="00AA4FF3" w:rsidRPr="00AA4FF3">
                  <w:rPr>
                    <w:rStyle w:val="PlaceholderText"/>
                  </w:rPr>
                  <w:t>nter Text</w:t>
                </w:r>
              </w:sdtContent>
            </w:sdt>
          </w:p>
        </w:tc>
      </w:tr>
      <w:tr w:rsidR="00AB702E" w:rsidRPr="009C2CC4" w14:paraId="1096BEEE" w14:textId="77777777" w:rsidTr="00B732A2">
        <w:trPr>
          <w:trHeight w:val="271"/>
        </w:trPr>
        <w:tc>
          <w:tcPr>
            <w:tcW w:w="4191" w:type="dxa"/>
            <w:gridSpan w:val="5"/>
          </w:tcPr>
          <w:p w14:paraId="7713FE1F" w14:textId="77777777" w:rsidR="00AB702E" w:rsidRPr="00E84A46" w:rsidRDefault="006705EA" w:rsidP="00AB702E">
            <w:pPr>
              <w:rPr>
                <w:rFonts w:ascii="Calibri" w:hAnsi="Calibri"/>
                <w:b/>
                <w:color w:val="17365D" w:themeColor="text2" w:themeShade="BF"/>
                <w:szCs w:val="20"/>
              </w:rPr>
            </w:pPr>
            <w:sdt>
              <w:sdtPr>
                <w:rPr>
                  <w:rFonts w:ascii="Calibri" w:hAnsi="Calibri"/>
                  <w:b/>
                  <w:color w:val="17365D" w:themeColor="text2" w:themeShade="BF"/>
                  <w:szCs w:val="20"/>
                </w:rPr>
                <w:id w:val="1378349824"/>
                <w:placeholder>
                  <w:docPart w:val="191BFF9BCEEE439C9B95162F58C7C066"/>
                </w:placeholder>
                <w:showingPlcHdr/>
                <w:text/>
              </w:sdtPr>
              <w:sdtEndPr/>
              <w:sdtContent>
                <w:r w:rsidR="00AA4FF3" w:rsidRPr="00AA4FF3">
                  <w:t>E</w:t>
                </w:r>
                <w:r w:rsidR="00AA4FF3" w:rsidRPr="00AA4FF3">
                  <w:rPr>
                    <w:rStyle w:val="PlaceholderText"/>
                  </w:rPr>
                  <w:t>nter Text</w:t>
                </w:r>
              </w:sdtContent>
            </w:sdt>
          </w:p>
        </w:tc>
        <w:tc>
          <w:tcPr>
            <w:tcW w:w="2750" w:type="dxa"/>
            <w:gridSpan w:val="2"/>
          </w:tcPr>
          <w:p w14:paraId="5508EE76" w14:textId="77777777" w:rsidR="00AB702E" w:rsidRPr="00E84A46" w:rsidRDefault="006705EA" w:rsidP="00AB702E">
            <w:pPr>
              <w:rPr>
                <w:rFonts w:ascii="Calibri" w:hAnsi="Calibri"/>
                <w:b/>
                <w:color w:val="17365D" w:themeColor="text2" w:themeShade="BF"/>
                <w:szCs w:val="20"/>
              </w:rPr>
            </w:pPr>
            <w:sdt>
              <w:sdtPr>
                <w:rPr>
                  <w:rFonts w:ascii="Calibri" w:hAnsi="Calibri"/>
                  <w:b/>
                  <w:color w:val="17365D" w:themeColor="text2" w:themeShade="BF"/>
                  <w:szCs w:val="20"/>
                </w:rPr>
                <w:id w:val="-202945280"/>
                <w:placeholder>
                  <w:docPart w:val="E9325FE897EE4B9BB0FCE13205831DED"/>
                </w:placeholder>
                <w:showingPlcHdr/>
                <w:text/>
              </w:sdtPr>
              <w:sdtEndPr/>
              <w:sdtContent>
                <w:r w:rsidR="00AB702E" w:rsidRPr="00F04E60">
                  <w:rPr>
                    <w:rFonts w:cs="Arial"/>
                    <w:b/>
                    <w:color w:val="17365D" w:themeColor="text2" w:themeShade="BF"/>
                    <w:sz w:val="16"/>
                    <w:szCs w:val="16"/>
                  </w:rPr>
                  <w:t>E</w:t>
                </w:r>
                <w:r w:rsidR="00AB702E" w:rsidRPr="00F04E60">
                  <w:rPr>
                    <w:rStyle w:val="PlaceholderText"/>
                    <w:rFonts w:cs="Arial"/>
                    <w:b/>
                    <w:color w:val="17365D" w:themeColor="text2" w:themeShade="BF"/>
                    <w:sz w:val="16"/>
                    <w:szCs w:val="16"/>
                  </w:rPr>
                  <w:t>nter Text</w:t>
                </w:r>
              </w:sdtContent>
            </w:sdt>
          </w:p>
        </w:tc>
        <w:tc>
          <w:tcPr>
            <w:tcW w:w="1843" w:type="dxa"/>
            <w:gridSpan w:val="3"/>
          </w:tcPr>
          <w:p w14:paraId="52B100CE" w14:textId="77777777" w:rsidR="00AB702E" w:rsidRPr="00E84A46" w:rsidRDefault="006705EA" w:rsidP="00AB702E">
            <w:pPr>
              <w:rPr>
                <w:rFonts w:ascii="Calibri" w:hAnsi="Calibri"/>
                <w:b/>
                <w:color w:val="17365D" w:themeColor="text2" w:themeShade="BF"/>
                <w:szCs w:val="20"/>
              </w:rPr>
            </w:pPr>
            <w:sdt>
              <w:sdtPr>
                <w:rPr>
                  <w:rFonts w:ascii="Calibri" w:hAnsi="Calibri"/>
                  <w:b/>
                  <w:color w:val="17365D" w:themeColor="text2" w:themeShade="BF"/>
                  <w:szCs w:val="20"/>
                </w:rPr>
                <w:id w:val="-356962856"/>
                <w:placeholder>
                  <w:docPart w:val="9C4A25E7220043C08E682618DC0E6139"/>
                </w:placeholder>
                <w:showingPlcHdr/>
                <w:text/>
              </w:sdtPr>
              <w:sdtEndPr/>
              <w:sdtContent>
                <w:r w:rsidR="00AB702E" w:rsidRPr="00F04E60">
                  <w:rPr>
                    <w:rFonts w:cs="Arial"/>
                    <w:b/>
                    <w:color w:val="17365D" w:themeColor="text2" w:themeShade="BF"/>
                    <w:sz w:val="16"/>
                    <w:szCs w:val="16"/>
                  </w:rPr>
                  <w:t>E</w:t>
                </w:r>
                <w:r w:rsidR="00AB702E" w:rsidRPr="00F04E60">
                  <w:rPr>
                    <w:rStyle w:val="PlaceholderText"/>
                    <w:rFonts w:cs="Arial"/>
                    <w:b/>
                    <w:color w:val="17365D" w:themeColor="text2" w:themeShade="BF"/>
                    <w:sz w:val="16"/>
                    <w:szCs w:val="16"/>
                  </w:rPr>
                  <w:t>nter Text</w:t>
                </w:r>
              </w:sdtContent>
            </w:sdt>
          </w:p>
        </w:tc>
        <w:tc>
          <w:tcPr>
            <w:tcW w:w="1919" w:type="dxa"/>
          </w:tcPr>
          <w:p w14:paraId="6B78B3CD" w14:textId="77777777" w:rsidR="00AB702E" w:rsidRPr="00E84A46" w:rsidRDefault="006705EA" w:rsidP="00AB702E">
            <w:pPr>
              <w:rPr>
                <w:rFonts w:ascii="Calibri" w:hAnsi="Calibri"/>
                <w:b/>
                <w:color w:val="17365D" w:themeColor="text2" w:themeShade="BF"/>
                <w:szCs w:val="20"/>
              </w:rPr>
            </w:pPr>
            <w:sdt>
              <w:sdtPr>
                <w:rPr>
                  <w:rFonts w:ascii="Calibri" w:hAnsi="Calibri"/>
                  <w:b/>
                  <w:color w:val="17365D" w:themeColor="text2" w:themeShade="BF"/>
                  <w:szCs w:val="20"/>
                </w:rPr>
                <w:id w:val="667594278"/>
                <w:placeholder>
                  <w:docPart w:val="F0CB9E917C6F42D8A985358C87DA3C97"/>
                </w:placeholder>
                <w:showingPlcHdr/>
                <w:text/>
              </w:sdtPr>
              <w:sdtEndPr/>
              <w:sdtContent>
                <w:r w:rsidR="00AB702E" w:rsidRPr="00F04E60">
                  <w:rPr>
                    <w:rFonts w:cs="Arial"/>
                    <w:b/>
                    <w:color w:val="17365D" w:themeColor="text2" w:themeShade="BF"/>
                    <w:sz w:val="16"/>
                    <w:szCs w:val="16"/>
                  </w:rPr>
                  <w:t>E</w:t>
                </w:r>
                <w:r w:rsidR="00AB702E" w:rsidRPr="00F04E60">
                  <w:rPr>
                    <w:rStyle w:val="PlaceholderText"/>
                    <w:rFonts w:cs="Arial"/>
                    <w:b/>
                    <w:color w:val="17365D" w:themeColor="text2" w:themeShade="BF"/>
                    <w:sz w:val="16"/>
                    <w:szCs w:val="16"/>
                  </w:rPr>
                  <w:t>nter Text</w:t>
                </w:r>
              </w:sdtContent>
            </w:sdt>
          </w:p>
        </w:tc>
      </w:tr>
      <w:tr w:rsidR="00AB702E" w:rsidRPr="009C2CC4" w14:paraId="585926C4" w14:textId="77777777" w:rsidTr="00B732A2">
        <w:trPr>
          <w:trHeight w:val="275"/>
        </w:trPr>
        <w:tc>
          <w:tcPr>
            <w:tcW w:w="4191" w:type="dxa"/>
            <w:gridSpan w:val="5"/>
          </w:tcPr>
          <w:p w14:paraId="022762E4" w14:textId="77777777" w:rsidR="00AB702E" w:rsidRPr="009C2CC4" w:rsidRDefault="006705EA" w:rsidP="00AB702E">
            <w:pPr>
              <w:rPr>
                <w:rFonts w:ascii="Calibri" w:hAnsi="Calibri"/>
                <w:b/>
                <w:color w:val="auto"/>
                <w:szCs w:val="20"/>
              </w:rPr>
            </w:pPr>
            <w:sdt>
              <w:sdtPr>
                <w:rPr>
                  <w:rFonts w:ascii="Calibri" w:hAnsi="Calibri"/>
                  <w:b/>
                  <w:color w:val="17365D" w:themeColor="text2" w:themeShade="BF"/>
                  <w:szCs w:val="20"/>
                </w:rPr>
                <w:id w:val="1305586403"/>
                <w:placeholder>
                  <w:docPart w:val="4E70121B39724724A5949BDB20D0B938"/>
                </w:placeholder>
                <w:showingPlcHdr/>
                <w:text/>
              </w:sdtPr>
              <w:sdtEndPr/>
              <w:sdtContent>
                <w:r w:rsidR="00AB702E" w:rsidRPr="00F04E60">
                  <w:rPr>
                    <w:rFonts w:cs="Arial"/>
                    <w:b/>
                    <w:color w:val="17365D" w:themeColor="text2" w:themeShade="BF"/>
                    <w:sz w:val="16"/>
                    <w:szCs w:val="16"/>
                  </w:rPr>
                  <w:t>E</w:t>
                </w:r>
                <w:r w:rsidR="00AB702E" w:rsidRPr="00F04E60">
                  <w:rPr>
                    <w:rStyle w:val="PlaceholderText"/>
                    <w:rFonts w:cs="Arial"/>
                    <w:b/>
                    <w:color w:val="17365D" w:themeColor="text2" w:themeShade="BF"/>
                    <w:sz w:val="16"/>
                    <w:szCs w:val="16"/>
                  </w:rPr>
                  <w:t>nter Text</w:t>
                </w:r>
              </w:sdtContent>
            </w:sdt>
          </w:p>
        </w:tc>
        <w:tc>
          <w:tcPr>
            <w:tcW w:w="2750" w:type="dxa"/>
            <w:gridSpan w:val="2"/>
          </w:tcPr>
          <w:p w14:paraId="3C0981AC" w14:textId="77777777" w:rsidR="00AB702E" w:rsidRPr="009C2CC4" w:rsidRDefault="006705EA" w:rsidP="00AB702E">
            <w:pPr>
              <w:rPr>
                <w:rFonts w:ascii="Calibri" w:hAnsi="Calibri"/>
                <w:b/>
                <w:color w:val="auto"/>
                <w:szCs w:val="20"/>
              </w:rPr>
            </w:pPr>
            <w:sdt>
              <w:sdtPr>
                <w:rPr>
                  <w:rFonts w:ascii="Calibri" w:hAnsi="Calibri"/>
                  <w:b/>
                  <w:color w:val="17365D" w:themeColor="text2" w:themeShade="BF"/>
                  <w:szCs w:val="20"/>
                </w:rPr>
                <w:id w:val="-1830131182"/>
                <w:placeholder>
                  <w:docPart w:val="9D74FD36E9164CBE89E7D3408691A226"/>
                </w:placeholder>
                <w:showingPlcHdr/>
                <w:text/>
              </w:sdtPr>
              <w:sdtEndPr/>
              <w:sdtContent>
                <w:r w:rsidR="00AB702E" w:rsidRPr="00F04E60">
                  <w:rPr>
                    <w:rFonts w:cs="Arial"/>
                    <w:b/>
                    <w:color w:val="17365D" w:themeColor="text2" w:themeShade="BF"/>
                    <w:sz w:val="16"/>
                    <w:szCs w:val="16"/>
                  </w:rPr>
                  <w:t>E</w:t>
                </w:r>
                <w:r w:rsidR="00AB702E" w:rsidRPr="00F04E60">
                  <w:rPr>
                    <w:rStyle w:val="PlaceholderText"/>
                    <w:rFonts w:cs="Arial"/>
                    <w:b/>
                    <w:color w:val="17365D" w:themeColor="text2" w:themeShade="BF"/>
                    <w:sz w:val="16"/>
                    <w:szCs w:val="16"/>
                  </w:rPr>
                  <w:t>nter Text</w:t>
                </w:r>
              </w:sdtContent>
            </w:sdt>
          </w:p>
        </w:tc>
        <w:tc>
          <w:tcPr>
            <w:tcW w:w="1843" w:type="dxa"/>
            <w:gridSpan w:val="3"/>
          </w:tcPr>
          <w:p w14:paraId="53C069D8" w14:textId="77777777" w:rsidR="00AB702E" w:rsidRPr="009C2CC4" w:rsidRDefault="006705EA" w:rsidP="00AB702E">
            <w:pPr>
              <w:rPr>
                <w:rFonts w:ascii="Calibri" w:hAnsi="Calibri"/>
                <w:b/>
                <w:color w:val="auto"/>
                <w:szCs w:val="20"/>
              </w:rPr>
            </w:pPr>
            <w:sdt>
              <w:sdtPr>
                <w:rPr>
                  <w:rFonts w:ascii="Calibri" w:hAnsi="Calibri"/>
                  <w:b/>
                  <w:color w:val="17365D" w:themeColor="text2" w:themeShade="BF"/>
                  <w:szCs w:val="20"/>
                </w:rPr>
                <w:id w:val="-1215730504"/>
                <w:placeholder>
                  <w:docPart w:val="654C94DA81A64E12A18BE60404013F97"/>
                </w:placeholder>
                <w:showingPlcHdr/>
                <w:text/>
              </w:sdtPr>
              <w:sdtEndPr/>
              <w:sdtContent>
                <w:r w:rsidR="00AB702E" w:rsidRPr="00F04E60">
                  <w:rPr>
                    <w:rFonts w:cs="Arial"/>
                    <w:b/>
                    <w:color w:val="17365D" w:themeColor="text2" w:themeShade="BF"/>
                    <w:sz w:val="16"/>
                    <w:szCs w:val="16"/>
                  </w:rPr>
                  <w:t>E</w:t>
                </w:r>
                <w:r w:rsidR="00AB702E" w:rsidRPr="00F04E60">
                  <w:rPr>
                    <w:rStyle w:val="PlaceholderText"/>
                    <w:rFonts w:cs="Arial"/>
                    <w:b/>
                    <w:color w:val="17365D" w:themeColor="text2" w:themeShade="BF"/>
                    <w:sz w:val="16"/>
                    <w:szCs w:val="16"/>
                  </w:rPr>
                  <w:t>nter Text</w:t>
                </w:r>
              </w:sdtContent>
            </w:sdt>
          </w:p>
        </w:tc>
        <w:tc>
          <w:tcPr>
            <w:tcW w:w="1919" w:type="dxa"/>
          </w:tcPr>
          <w:p w14:paraId="17A96374" w14:textId="77777777" w:rsidR="00AB702E" w:rsidRPr="009C2CC4" w:rsidRDefault="006705EA" w:rsidP="00AB702E">
            <w:pPr>
              <w:rPr>
                <w:b/>
                <w:color w:val="auto"/>
                <w:szCs w:val="20"/>
              </w:rPr>
            </w:pPr>
            <w:sdt>
              <w:sdtPr>
                <w:rPr>
                  <w:rFonts w:ascii="Calibri" w:hAnsi="Calibri"/>
                  <w:b/>
                  <w:color w:val="17365D" w:themeColor="text2" w:themeShade="BF"/>
                  <w:szCs w:val="20"/>
                </w:rPr>
                <w:id w:val="-514839078"/>
                <w:placeholder>
                  <w:docPart w:val="ACFD3ED6D3A141609D3A93A46B9AA6B6"/>
                </w:placeholder>
                <w:showingPlcHdr/>
                <w:text/>
              </w:sdtPr>
              <w:sdtEndPr/>
              <w:sdtContent>
                <w:r w:rsidR="00AB702E" w:rsidRPr="00F04E60">
                  <w:rPr>
                    <w:rFonts w:cs="Arial"/>
                    <w:b/>
                    <w:color w:val="17365D" w:themeColor="text2" w:themeShade="BF"/>
                    <w:sz w:val="16"/>
                    <w:szCs w:val="16"/>
                  </w:rPr>
                  <w:t>E</w:t>
                </w:r>
                <w:r w:rsidR="00AB702E" w:rsidRPr="00F04E60">
                  <w:rPr>
                    <w:rStyle w:val="PlaceholderText"/>
                    <w:rFonts w:cs="Arial"/>
                    <w:b/>
                    <w:color w:val="17365D" w:themeColor="text2" w:themeShade="BF"/>
                    <w:sz w:val="16"/>
                    <w:szCs w:val="16"/>
                  </w:rPr>
                  <w:t>nter Text</w:t>
                </w:r>
              </w:sdtContent>
            </w:sdt>
          </w:p>
        </w:tc>
      </w:tr>
      <w:tr w:rsidR="00AB702E" w:rsidRPr="009C2CC4" w14:paraId="47F076C5" w14:textId="77777777" w:rsidTr="00B732A2">
        <w:trPr>
          <w:trHeight w:val="249"/>
        </w:trPr>
        <w:tc>
          <w:tcPr>
            <w:tcW w:w="10703" w:type="dxa"/>
            <w:gridSpan w:val="11"/>
            <w:shd w:val="clear" w:color="auto" w:fill="D94415"/>
          </w:tcPr>
          <w:p w14:paraId="6F310DEF" w14:textId="77777777" w:rsidR="00AB702E" w:rsidRPr="009C2CC4" w:rsidRDefault="00AB702E" w:rsidP="00AB702E">
            <w:pPr>
              <w:rPr>
                <w:b/>
                <w:color w:val="auto"/>
                <w:szCs w:val="20"/>
              </w:rPr>
            </w:pPr>
            <w:r w:rsidRPr="002723D8">
              <w:rPr>
                <w:rFonts w:ascii="Calibri" w:hAnsi="Calibri"/>
                <w:b/>
                <w:color w:val="FFFFFF" w:themeColor="background1"/>
                <w:szCs w:val="20"/>
              </w:rPr>
              <w:t>FLIGHT DETAILS</w:t>
            </w:r>
          </w:p>
        </w:tc>
      </w:tr>
      <w:tr w:rsidR="00AB702E" w:rsidRPr="009C2CC4" w14:paraId="51268936" w14:textId="77777777" w:rsidTr="002E0395">
        <w:trPr>
          <w:trHeight w:val="397"/>
        </w:trPr>
        <w:tc>
          <w:tcPr>
            <w:tcW w:w="10703" w:type="dxa"/>
            <w:gridSpan w:val="11"/>
          </w:tcPr>
          <w:p w14:paraId="6F094199" w14:textId="77777777" w:rsidR="00AB702E" w:rsidRPr="009C2CC4" w:rsidRDefault="006705EA" w:rsidP="00AB702E">
            <w:pPr>
              <w:rPr>
                <w:rFonts w:ascii="Calibri" w:hAnsi="Calibri"/>
                <w:b/>
                <w:color w:val="auto"/>
                <w:szCs w:val="20"/>
              </w:rPr>
            </w:pPr>
            <w:sdt>
              <w:sdtPr>
                <w:rPr>
                  <w:rFonts w:ascii="Calibri" w:hAnsi="Calibri"/>
                  <w:b/>
                  <w:color w:val="auto"/>
                  <w:sz w:val="28"/>
                  <w:szCs w:val="28"/>
                </w:rPr>
                <w:id w:val="-9348252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A4FF3">
                  <w:rPr>
                    <w:rFonts w:ascii="MS Gothic" w:eastAsia="MS Gothic" w:hAnsi="MS Gothic" w:hint="eastAsia"/>
                    <w:b/>
                    <w:color w:val="auto"/>
                    <w:sz w:val="28"/>
                    <w:szCs w:val="28"/>
                  </w:rPr>
                  <w:t>☐</w:t>
                </w:r>
              </w:sdtContent>
            </w:sdt>
            <w:r w:rsidR="00AB702E" w:rsidRPr="00D14EC4">
              <w:rPr>
                <w:rFonts w:ascii="Calibri" w:hAnsi="Calibri"/>
                <w:b/>
                <w:color w:val="auto"/>
                <w:szCs w:val="20"/>
              </w:rPr>
              <w:t xml:space="preserve"> </w:t>
            </w:r>
            <w:r w:rsidR="00AB702E" w:rsidRPr="009721AC">
              <w:rPr>
                <w:rFonts w:ascii="Calibri" w:hAnsi="Calibri"/>
                <w:b/>
                <w:color w:val="FF0000"/>
                <w:szCs w:val="20"/>
              </w:rPr>
              <w:t xml:space="preserve">Contract </w:t>
            </w:r>
            <w:r w:rsidR="00AB702E" w:rsidRPr="009C2CC4">
              <w:rPr>
                <w:rFonts w:ascii="Calibri" w:hAnsi="Calibri"/>
                <w:b/>
                <w:color w:val="auto"/>
                <w:szCs w:val="20"/>
              </w:rPr>
              <w:t xml:space="preserve">        </w:t>
            </w:r>
            <w:r w:rsidR="00AB702E" w:rsidRPr="00D14EC4">
              <w:rPr>
                <w:rFonts w:ascii="Calibri" w:hAnsi="Calibri"/>
                <w:b/>
                <w:color w:val="auto"/>
                <w:sz w:val="28"/>
                <w:szCs w:val="28"/>
              </w:rPr>
              <w:t xml:space="preserve"> </w:t>
            </w:r>
            <w:sdt>
              <w:sdtPr>
                <w:rPr>
                  <w:rFonts w:ascii="Calibri" w:hAnsi="Calibri"/>
                  <w:b/>
                  <w:color w:val="auto"/>
                  <w:sz w:val="28"/>
                  <w:szCs w:val="28"/>
                </w:rPr>
                <w:id w:val="13145208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B702E">
                  <w:rPr>
                    <w:rFonts w:ascii="MS Gothic" w:eastAsia="MS Gothic" w:hAnsi="MS Gothic" w:hint="eastAsia"/>
                    <w:b/>
                    <w:color w:val="auto"/>
                    <w:sz w:val="28"/>
                    <w:szCs w:val="28"/>
                  </w:rPr>
                  <w:t>☐</w:t>
                </w:r>
              </w:sdtContent>
            </w:sdt>
            <w:r w:rsidR="00AB702E" w:rsidRPr="00D14EC4">
              <w:rPr>
                <w:rFonts w:ascii="Calibri" w:hAnsi="Calibri"/>
                <w:b/>
                <w:color w:val="auto"/>
                <w:szCs w:val="20"/>
              </w:rPr>
              <w:t xml:space="preserve"> </w:t>
            </w:r>
            <w:r w:rsidR="00AB702E" w:rsidRPr="009C2CC4">
              <w:rPr>
                <w:rFonts w:ascii="Calibri" w:hAnsi="Calibri"/>
                <w:b/>
                <w:color w:val="auto"/>
                <w:szCs w:val="20"/>
              </w:rPr>
              <w:t xml:space="preserve"> </w:t>
            </w:r>
            <w:r w:rsidR="00AB702E" w:rsidRPr="009721AC">
              <w:rPr>
                <w:rFonts w:ascii="Calibri" w:hAnsi="Calibri"/>
                <w:b/>
                <w:color w:val="FF0000"/>
                <w:szCs w:val="20"/>
              </w:rPr>
              <w:t xml:space="preserve">*Business (working offsite) </w:t>
            </w:r>
            <w:r w:rsidR="00AB702E">
              <w:rPr>
                <w:rFonts w:ascii="Calibri" w:hAnsi="Calibri"/>
                <w:b/>
                <w:color w:val="FF0000"/>
                <w:szCs w:val="20"/>
              </w:rPr>
              <w:t xml:space="preserve"> </w:t>
            </w:r>
            <w:sdt>
              <w:sdtPr>
                <w:rPr>
                  <w:rFonts w:ascii="Calibri" w:hAnsi="Calibri"/>
                  <w:b/>
                  <w:color w:val="auto"/>
                  <w:sz w:val="28"/>
                  <w:szCs w:val="28"/>
                </w:rPr>
                <w:id w:val="-10464494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B702E">
                  <w:rPr>
                    <w:rFonts w:ascii="MS Gothic" w:eastAsia="MS Gothic" w:hAnsi="MS Gothic" w:hint="eastAsia"/>
                    <w:b/>
                    <w:color w:val="auto"/>
                    <w:sz w:val="28"/>
                    <w:szCs w:val="28"/>
                  </w:rPr>
                  <w:t>☐</w:t>
                </w:r>
              </w:sdtContent>
            </w:sdt>
            <w:r w:rsidR="00AB702E" w:rsidRPr="00D14EC4">
              <w:rPr>
                <w:rFonts w:ascii="Calibri" w:hAnsi="Calibri"/>
                <w:b/>
                <w:color w:val="auto"/>
                <w:szCs w:val="20"/>
              </w:rPr>
              <w:t xml:space="preserve"> </w:t>
            </w:r>
            <w:r w:rsidR="00AB702E" w:rsidRPr="009721AC">
              <w:rPr>
                <w:rFonts w:ascii="Calibri" w:hAnsi="Calibri"/>
                <w:b/>
                <w:color w:val="FF0000"/>
                <w:szCs w:val="20"/>
              </w:rPr>
              <w:t>Private</w:t>
            </w:r>
            <w:r w:rsidR="00AB702E">
              <w:rPr>
                <w:rFonts w:ascii="Calibri" w:hAnsi="Calibri"/>
                <w:b/>
                <w:color w:val="FF0000"/>
                <w:szCs w:val="20"/>
              </w:rPr>
              <w:t xml:space="preserve"> (Payroll Deduction)</w:t>
            </w:r>
            <w:r w:rsidR="00AB702E" w:rsidRPr="009721AC">
              <w:rPr>
                <w:rFonts w:ascii="Calibri" w:hAnsi="Calibri"/>
                <w:b/>
                <w:color w:val="FF0000"/>
                <w:szCs w:val="20"/>
              </w:rPr>
              <w:t xml:space="preserve">  </w:t>
            </w:r>
            <w:r w:rsidR="00AB702E" w:rsidRPr="009C2CC4">
              <w:rPr>
                <w:rFonts w:ascii="Calibri" w:hAnsi="Calibri"/>
                <w:b/>
                <w:color w:val="auto"/>
                <w:szCs w:val="20"/>
              </w:rPr>
              <w:t xml:space="preserve">        </w:t>
            </w:r>
          </w:p>
        </w:tc>
      </w:tr>
      <w:tr w:rsidR="00AB702E" w:rsidRPr="009C2CC4" w14:paraId="1628F248" w14:textId="77777777" w:rsidTr="00B732A2">
        <w:trPr>
          <w:trHeight w:val="304"/>
        </w:trPr>
        <w:tc>
          <w:tcPr>
            <w:tcW w:w="1555" w:type="dxa"/>
            <w:gridSpan w:val="2"/>
            <w:shd w:val="clear" w:color="auto" w:fill="D9D9D9" w:themeFill="background1" w:themeFillShade="D9"/>
          </w:tcPr>
          <w:p w14:paraId="4E6AB58E" w14:textId="77777777" w:rsidR="00AB702E" w:rsidRPr="009C2CC4" w:rsidRDefault="00AB702E" w:rsidP="00AB702E">
            <w:pPr>
              <w:jc w:val="center"/>
              <w:rPr>
                <w:rFonts w:ascii="Calibri" w:hAnsi="Calibri"/>
                <w:b/>
                <w:color w:val="auto"/>
                <w:szCs w:val="20"/>
              </w:rPr>
            </w:pPr>
            <w:r w:rsidRPr="009C2CC4">
              <w:rPr>
                <w:rFonts w:ascii="Calibri" w:hAnsi="Calibri"/>
                <w:b/>
                <w:color w:val="auto"/>
                <w:szCs w:val="20"/>
              </w:rPr>
              <w:t>Date</w:t>
            </w:r>
          </w:p>
        </w:tc>
        <w:tc>
          <w:tcPr>
            <w:tcW w:w="2636" w:type="dxa"/>
            <w:gridSpan w:val="3"/>
            <w:shd w:val="clear" w:color="auto" w:fill="D9D9D9" w:themeFill="background1" w:themeFillShade="D9"/>
          </w:tcPr>
          <w:p w14:paraId="6EC3F9BA" w14:textId="77777777" w:rsidR="00AB702E" w:rsidRPr="009C2CC4" w:rsidRDefault="00AB702E" w:rsidP="00AB702E">
            <w:pPr>
              <w:jc w:val="center"/>
              <w:rPr>
                <w:rFonts w:ascii="Calibri" w:hAnsi="Calibri"/>
                <w:b/>
                <w:color w:val="auto"/>
                <w:szCs w:val="20"/>
              </w:rPr>
            </w:pPr>
            <w:r w:rsidRPr="009C2CC4">
              <w:rPr>
                <w:rFonts w:ascii="Calibri" w:hAnsi="Calibri"/>
                <w:b/>
                <w:color w:val="auto"/>
                <w:szCs w:val="20"/>
              </w:rPr>
              <w:t>From</w:t>
            </w:r>
          </w:p>
        </w:tc>
        <w:tc>
          <w:tcPr>
            <w:tcW w:w="2750" w:type="dxa"/>
            <w:gridSpan w:val="2"/>
            <w:shd w:val="clear" w:color="auto" w:fill="D9D9D9" w:themeFill="background1" w:themeFillShade="D9"/>
          </w:tcPr>
          <w:p w14:paraId="6F50390C" w14:textId="77777777" w:rsidR="00AB702E" w:rsidRPr="009C2CC4" w:rsidRDefault="00AB702E" w:rsidP="00AB702E">
            <w:pPr>
              <w:jc w:val="center"/>
              <w:rPr>
                <w:rFonts w:ascii="Calibri" w:hAnsi="Calibri"/>
                <w:b/>
                <w:color w:val="auto"/>
                <w:szCs w:val="20"/>
              </w:rPr>
            </w:pPr>
            <w:r w:rsidRPr="009C2CC4">
              <w:rPr>
                <w:rFonts w:ascii="Calibri" w:hAnsi="Calibri"/>
                <w:b/>
                <w:color w:val="auto"/>
                <w:szCs w:val="20"/>
              </w:rPr>
              <w:t>To</w:t>
            </w:r>
          </w:p>
        </w:tc>
        <w:tc>
          <w:tcPr>
            <w:tcW w:w="1843" w:type="dxa"/>
            <w:gridSpan w:val="3"/>
            <w:shd w:val="clear" w:color="auto" w:fill="D9D9D9" w:themeFill="background1" w:themeFillShade="D9"/>
          </w:tcPr>
          <w:p w14:paraId="73A97186" w14:textId="77777777" w:rsidR="00AB702E" w:rsidRPr="009C2CC4" w:rsidRDefault="00AB702E" w:rsidP="00AB702E">
            <w:pPr>
              <w:jc w:val="center"/>
              <w:rPr>
                <w:rFonts w:ascii="Calibri" w:hAnsi="Calibri"/>
                <w:b/>
                <w:color w:val="auto"/>
                <w:szCs w:val="20"/>
              </w:rPr>
            </w:pPr>
            <w:r w:rsidRPr="009C2CC4">
              <w:rPr>
                <w:rFonts w:ascii="Calibri" w:hAnsi="Calibri"/>
                <w:b/>
                <w:color w:val="auto"/>
                <w:szCs w:val="20"/>
              </w:rPr>
              <w:t xml:space="preserve"> Airline</w:t>
            </w:r>
          </w:p>
        </w:tc>
        <w:tc>
          <w:tcPr>
            <w:tcW w:w="1919" w:type="dxa"/>
            <w:shd w:val="clear" w:color="auto" w:fill="D9D9D9" w:themeFill="background1" w:themeFillShade="D9"/>
          </w:tcPr>
          <w:p w14:paraId="46751EBC" w14:textId="77777777" w:rsidR="00AB702E" w:rsidRPr="009C2CC4" w:rsidRDefault="00AB702E" w:rsidP="00AB702E">
            <w:pPr>
              <w:jc w:val="center"/>
              <w:rPr>
                <w:rFonts w:ascii="Calibri" w:hAnsi="Calibri"/>
                <w:b/>
                <w:color w:val="auto"/>
                <w:szCs w:val="20"/>
              </w:rPr>
            </w:pPr>
            <w:r w:rsidRPr="009C2CC4">
              <w:rPr>
                <w:rFonts w:ascii="Calibri" w:hAnsi="Calibri"/>
                <w:b/>
                <w:color w:val="auto"/>
                <w:szCs w:val="20"/>
              </w:rPr>
              <w:t>Departure Time</w:t>
            </w:r>
          </w:p>
        </w:tc>
      </w:tr>
      <w:tr w:rsidR="00AB702E" w:rsidRPr="009C2CC4" w14:paraId="14831455" w14:textId="77777777" w:rsidTr="00B732A2">
        <w:trPr>
          <w:trHeight w:val="280"/>
        </w:trPr>
        <w:tc>
          <w:tcPr>
            <w:tcW w:w="1555" w:type="dxa"/>
            <w:gridSpan w:val="2"/>
          </w:tcPr>
          <w:p w14:paraId="3BE381C8" w14:textId="77777777" w:rsidR="00AB702E" w:rsidRPr="009C2CC4" w:rsidRDefault="006705EA" w:rsidP="00AB702E">
            <w:pPr>
              <w:rPr>
                <w:rFonts w:ascii="Calibri" w:hAnsi="Calibri"/>
                <w:b/>
                <w:color w:val="auto"/>
                <w:szCs w:val="20"/>
              </w:rPr>
            </w:pPr>
            <w:sdt>
              <w:sdtPr>
                <w:rPr>
                  <w:rFonts w:ascii="Calibri" w:hAnsi="Calibri"/>
                  <w:b/>
                  <w:color w:val="17365D" w:themeColor="text2" w:themeShade="BF"/>
                  <w:szCs w:val="20"/>
                </w:rPr>
                <w:id w:val="-862595327"/>
                <w:placeholder>
                  <w:docPart w:val="BF07C039F51E49ED8FF2785B3ABBC705"/>
                </w:placeholder>
                <w:showingPlcHdr/>
                <w:text/>
              </w:sdtPr>
              <w:sdtEndPr/>
              <w:sdtContent>
                <w:r w:rsidR="00AA4FF3" w:rsidRPr="00AA4FF3">
                  <w:t>E</w:t>
                </w:r>
                <w:r w:rsidR="00AA4FF3" w:rsidRPr="00AA4FF3">
                  <w:rPr>
                    <w:rStyle w:val="PlaceholderText"/>
                  </w:rPr>
                  <w:t>nter Text</w:t>
                </w:r>
              </w:sdtContent>
            </w:sdt>
          </w:p>
        </w:tc>
        <w:tc>
          <w:tcPr>
            <w:tcW w:w="2636" w:type="dxa"/>
            <w:gridSpan w:val="3"/>
          </w:tcPr>
          <w:p w14:paraId="21F6B664" w14:textId="77777777" w:rsidR="00AB702E" w:rsidRPr="009C2CC4" w:rsidRDefault="006705EA" w:rsidP="00AB702E">
            <w:pPr>
              <w:rPr>
                <w:rFonts w:ascii="Calibri" w:hAnsi="Calibri"/>
                <w:b/>
                <w:color w:val="auto"/>
                <w:szCs w:val="20"/>
              </w:rPr>
            </w:pPr>
            <w:sdt>
              <w:sdtPr>
                <w:rPr>
                  <w:rFonts w:ascii="Calibri" w:hAnsi="Calibri"/>
                  <w:b/>
                  <w:color w:val="17365D" w:themeColor="text2" w:themeShade="BF"/>
                  <w:szCs w:val="20"/>
                </w:rPr>
                <w:id w:val="-1428424303"/>
                <w:placeholder>
                  <w:docPart w:val="AF94F51B5E4E4797B9840A4AE442B461"/>
                </w:placeholder>
                <w:showingPlcHdr/>
                <w:text/>
              </w:sdtPr>
              <w:sdtEndPr/>
              <w:sdtContent>
                <w:r w:rsidR="00AA4FF3" w:rsidRPr="00AA4FF3">
                  <w:t>E</w:t>
                </w:r>
                <w:r w:rsidR="00AA4FF3" w:rsidRPr="00AA4FF3">
                  <w:rPr>
                    <w:rStyle w:val="PlaceholderText"/>
                  </w:rPr>
                  <w:t>nter Text</w:t>
                </w:r>
              </w:sdtContent>
            </w:sdt>
          </w:p>
        </w:tc>
        <w:tc>
          <w:tcPr>
            <w:tcW w:w="2750" w:type="dxa"/>
            <w:gridSpan w:val="2"/>
          </w:tcPr>
          <w:p w14:paraId="10BFE0EA" w14:textId="77777777" w:rsidR="00AB702E" w:rsidRPr="009C2CC4" w:rsidRDefault="006705EA" w:rsidP="00AB702E">
            <w:pPr>
              <w:rPr>
                <w:rFonts w:ascii="Calibri" w:hAnsi="Calibri"/>
                <w:b/>
                <w:color w:val="auto"/>
                <w:szCs w:val="20"/>
              </w:rPr>
            </w:pPr>
            <w:sdt>
              <w:sdtPr>
                <w:rPr>
                  <w:rFonts w:ascii="Calibri" w:hAnsi="Calibri"/>
                  <w:b/>
                  <w:color w:val="17365D" w:themeColor="text2" w:themeShade="BF"/>
                  <w:szCs w:val="20"/>
                </w:rPr>
                <w:id w:val="974640304"/>
                <w:placeholder>
                  <w:docPart w:val="F9FE1C689E6A4505AE9327BE509D01D7"/>
                </w:placeholder>
                <w:showingPlcHdr/>
                <w:text/>
              </w:sdtPr>
              <w:sdtEndPr/>
              <w:sdtContent>
                <w:r w:rsidR="00AA4FF3" w:rsidRPr="00AA4FF3">
                  <w:t>E</w:t>
                </w:r>
                <w:r w:rsidR="00AA4FF3" w:rsidRPr="00AA4FF3">
                  <w:rPr>
                    <w:rStyle w:val="PlaceholderText"/>
                  </w:rPr>
                  <w:t>nter Text</w:t>
                </w:r>
              </w:sdtContent>
            </w:sdt>
          </w:p>
        </w:tc>
        <w:tc>
          <w:tcPr>
            <w:tcW w:w="1843" w:type="dxa"/>
            <w:gridSpan w:val="3"/>
          </w:tcPr>
          <w:p w14:paraId="2C242888" w14:textId="77777777" w:rsidR="00AB702E" w:rsidRPr="009C2CC4" w:rsidRDefault="006705EA" w:rsidP="00AB702E">
            <w:pPr>
              <w:rPr>
                <w:rFonts w:ascii="Calibri" w:hAnsi="Calibri"/>
                <w:b/>
                <w:color w:val="auto"/>
                <w:szCs w:val="20"/>
              </w:rPr>
            </w:pPr>
            <w:sdt>
              <w:sdtPr>
                <w:rPr>
                  <w:rFonts w:ascii="Calibri" w:hAnsi="Calibri"/>
                  <w:b/>
                  <w:color w:val="17365D" w:themeColor="text2" w:themeShade="BF"/>
                  <w:szCs w:val="20"/>
                </w:rPr>
                <w:id w:val="643630565"/>
                <w:placeholder>
                  <w:docPart w:val="A239BA1C936440D4AD69E2FE881D2457"/>
                </w:placeholder>
                <w:showingPlcHdr/>
                <w:text/>
              </w:sdtPr>
              <w:sdtEndPr/>
              <w:sdtContent>
                <w:r w:rsidR="00AA4FF3" w:rsidRPr="00AA4FF3">
                  <w:t>E</w:t>
                </w:r>
                <w:r w:rsidR="00AA4FF3" w:rsidRPr="00AA4FF3">
                  <w:rPr>
                    <w:rStyle w:val="PlaceholderText"/>
                  </w:rPr>
                  <w:t>nter Text</w:t>
                </w:r>
              </w:sdtContent>
            </w:sdt>
          </w:p>
        </w:tc>
        <w:tc>
          <w:tcPr>
            <w:tcW w:w="1919" w:type="dxa"/>
          </w:tcPr>
          <w:p w14:paraId="0233B3BD" w14:textId="77777777" w:rsidR="00AB702E" w:rsidRPr="009C2CC4" w:rsidRDefault="006705EA" w:rsidP="00AB702E">
            <w:pPr>
              <w:rPr>
                <w:rFonts w:ascii="Calibri" w:hAnsi="Calibri"/>
                <w:b/>
                <w:color w:val="auto"/>
                <w:szCs w:val="20"/>
              </w:rPr>
            </w:pPr>
            <w:sdt>
              <w:sdtPr>
                <w:rPr>
                  <w:rFonts w:ascii="Calibri" w:hAnsi="Calibri"/>
                  <w:b/>
                  <w:color w:val="17365D" w:themeColor="text2" w:themeShade="BF"/>
                  <w:szCs w:val="20"/>
                </w:rPr>
                <w:id w:val="-840156772"/>
                <w:placeholder>
                  <w:docPart w:val="622959945BB0430392C509ACF529BD0B"/>
                </w:placeholder>
                <w:showingPlcHdr/>
                <w:text/>
              </w:sdtPr>
              <w:sdtEndPr/>
              <w:sdtContent>
                <w:r w:rsidR="00AA4FF3" w:rsidRPr="00AA4FF3">
                  <w:t>E</w:t>
                </w:r>
                <w:r w:rsidR="00AA4FF3" w:rsidRPr="00AA4FF3">
                  <w:rPr>
                    <w:rStyle w:val="PlaceholderText"/>
                  </w:rPr>
                  <w:t>nter Text</w:t>
                </w:r>
              </w:sdtContent>
            </w:sdt>
          </w:p>
        </w:tc>
      </w:tr>
      <w:tr w:rsidR="00AB702E" w:rsidRPr="009C2CC4" w14:paraId="792515C5" w14:textId="77777777" w:rsidTr="00B732A2">
        <w:trPr>
          <w:trHeight w:val="270"/>
        </w:trPr>
        <w:tc>
          <w:tcPr>
            <w:tcW w:w="1555" w:type="dxa"/>
            <w:gridSpan w:val="2"/>
          </w:tcPr>
          <w:p w14:paraId="03AFBCFA" w14:textId="77777777" w:rsidR="00AB702E" w:rsidRPr="009C2CC4" w:rsidRDefault="006705EA" w:rsidP="00AB702E">
            <w:pPr>
              <w:rPr>
                <w:rFonts w:ascii="Calibri" w:hAnsi="Calibri"/>
                <w:b/>
                <w:color w:val="auto"/>
                <w:szCs w:val="20"/>
              </w:rPr>
            </w:pPr>
            <w:sdt>
              <w:sdtPr>
                <w:rPr>
                  <w:rFonts w:ascii="Calibri" w:hAnsi="Calibri"/>
                  <w:b/>
                  <w:color w:val="17365D" w:themeColor="text2" w:themeShade="BF"/>
                  <w:szCs w:val="20"/>
                </w:rPr>
                <w:id w:val="-390428558"/>
                <w:placeholder>
                  <w:docPart w:val="86C6C10409BE419A8FBAB094DE1DB7C7"/>
                </w:placeholder>
                <w:showingPlcHdr/>
                <w:text/>
              </w:sdtPr>
              <w:sdtEndPr/>
              <w:sdtContent>
                <w:r w:rsidR="00AA4FF3" w:rsidRPr="00AA4FF3">
                  <w:t>E</w:t>
                </w:r>
                <w:r w:rsidR="00AA4FF3" w:rsidRPr="00AA4FF3">
                  <w:rPr>
                    <w:rStyle w:val="PlaceholderText"/>
                  </w:rPr>
                  <w:t>nter Text</w:t>
                </w:r>
              </w:sdtContent>
            </w:sdt>
          </w:p>
        </w:tc>
        <w:tc>
          <w:tcPr>
            <w:tcW w:w="2636" w:type="dxa"/>
            <w:gridSpan w:val="3"/>
          </w:tcPr>
          <w:p w14:paraId="07F180DD" w14:textId="77777777" w:rsidR="00AB702E" w:rsidRPr="009C2CC4" w:rsidRDefault="006705EA" w:rsidP="00AB702E">
            <w:pPr>
              <w:rPr>
                <w:rFonts w:ascii="Calibri" w:hAnsi="Calibri"/>
                <w:b/>
                <w:color w:val="auto"/>
                <w:szCs w:val="20"/>
              </w:rPr>
            </w:pPr>
            <w:sdt>
              <w:sdtPr>
                <w:rPr>
                  <w:rFonts w:ascii="Calibri" w:hAnsi="Calibri"/>
                  <w:b/>
                  <w:color w:val="17365D" w:themeColor="text2" w:themeShade="BF"/>
                  <w:szCs w:val="20"/>
                </w:rPr>
                <w:id w:val="-734316526"/>
                <w:placeholder>
                  <w:docPart w:val="748031473E214AB385FB7C7F6D7AE787"/>
                </w:placeholder>
                <w:showingPlcHdr/>
                <w:text/>
              </w:sdtPr>
              <w:sdtEndPr/>
              <w:sdtContent>
                <w:r w:rsidR="00AA4FF3" w:rsidRPr="00AA4FF3">
                  <w:t>E</w:t>
                </w:r>
                <w:r w:rsidR="00AA4FF3" w:rsidRPr="00AA4FF3">
                  <w:rPr>
                    <w:rStyle w:val="PlaceholderText"/>
                  </w:rPr>
                  <w:t>nter Text</w:t>
                </w:r>
              </w:sdtContent>
            </w:sdt>
          </w:p>
        </w:tc>
        <w:tc>
          <w:tcPr>
            <w:tcW w:w="2750" w:type="dxa"/>
            <w:gridSpan w:val="2"/>
          </w:tcPr>
          <w:p w14:paraId="56E9610C" w14:textId="77777777" w:rsidR="00AB702E" w:rsidRPr="009C2CC4" w:rsidRDefault="006705EA" w:rsidP="00AB702E">
            <w:pPr>
              <w:rPr>
                <w:rFonts w:ascii="Calibri" w:hAnsi="Calibri"/>
                <w:b/>
                <w:color w:val="auto"/>
                <w:szCs w:val="20"/>
              </w:rPr>
            </w:pPr>
            <w:sdt>
              <w:sdtPr>
                <w:rPr>
                  <w:rFonts w:ascii="Calibri" w:hAnsi="Calibri"/>
                  <w:b/>
                  <w:color w:val="17365D" w:themeColor="text2" w:themeShade="BF"/>
                  <w:szCs w:val="20"/>
                </w:rPr>
                <w:id w:val="-698542922"/>
                <w:placeholder>
                  <w:docPart w:val="DC6D07647A184290A9E8303221ED3DA0"/>
                </w:placeholder>
                <w:showingPlcHdr/>
                <w:text/>
              </w:sdtPr>
              <w:sdtEndPr/>
              <w:sdtContent>
                <w:r w:rsidR="00AA4FF3" w:rsidRPr="00AA4FF3">
                  <w:t>E</w:t>
                </w:r>
                <w:r w:rsidR="00AA4FF3" w:rsidRPr="00AA4FF3">
                  <w:rPr>
                    <w:rStyle w:val="PlaceholderText"/>
                  </w:rPr>
                  <w:t>nter Text</w:t>
                </w:r>
              </w:sdtContent>
            </w:sdt>
          </w:p>
        </w:tc>
        <w:tc>
          <w:tcPr>
            <w:tcW w:w="1843" w:type="dxa"/>
            <w:gridSpan w:val="3"/>
          </w:tcPr>
          <w:p w14:paraId="523CDD21" w14:textId="77777777" w:rsidR="00AB702E" w:rsidRPr="009C2CC4" w:rsidRDefault="006705EA" w:rsidP="00AB702E">
            <w:pPr>
              <w:rPr>
                <w:rFonts w:ascii="Calibri" w:hAnsi="Calibri"/>
                <w:b/>
                <w:color w:val="auto"/>
                <w:szCs w:val="20"/>
              </w:rPr>
            </w:pPr>
            <w:sdt>
              <w:sdtPr>
                <w:rPr>
                  <w:rFonts w:ascii="Calibri" w:hAnsi="Calibri"/>
                  <w:b/>
                  <w:color w:val="17365D" w:themeColor="text2" w:themeShade="BF"/>
                  <w:szCs w:val="20"/>
                </w:rPr>
                <w:id w:val="-704253502"/>
                <w:placeholder>
                  <w:docPart w:val="B28BED97338147FFA3AF4AE4254751CF"/>
                </w:placeholder>
                <w:showingPlcHdr/>
                <w:text/>
              </w:sdtPr>
              <w:sdtEndPr/>
              <w:sdtContent>
                <w:r w:rsidR="00AA4FF3" w:rsidRPr="00AA4FF3">
                  <w:t>E</w:t>
                </w:r>
                <w:r w:rsidR="00AA4FF3" w:rsidRPr="00AA4FF3">
                  <w:rPr>
                    <w:rStyle w:val="PlaceholderText"/>
                  </w:rPr>
                  <w:t>nter Text</w:t>
                </w:r>
              </w:sdtContent>
            </w:sdt>
          </w:p>
        </w:tc>
        <w:tc>
          <w:tcPr>
            <w:tcW w:w="1919" w:type="dxa"/>
          </w:tcPr>
          <w:p w14:paraId="03FC17AE" w14:textId="77777777" w:rsidR="00AB702E" w:rsidRPr="009C2CC4" w:rsidRDefault="006705EA" w:rsidP="00AB702E">
            <w:pPr>
              <w:rPr>
                <w:rFonts w:ascii="Calibri" w:hAnsi="Calibri"/>
                <w:b/>
                <w:color w:val="auto"/>
                <w:szCs w:val="20"/>
              </w:rPr>
            </w:pPr>
            <w:sdt>
              <w:sdtPr>
                <w:rPr>
                  <w:rFonts w:ascii="Calibri" w:hAnsi="Calibri"/>
                  <w:b/>
                  <w:color w:val="17365D" w:themeColor="text2" w:themeShade="BF"/>
                  <w:szCs w:val="20"/>
                </w:rPr>
                <w:id w:val="-1920317898"/>
                <w:placeholder>
                  <w:docPart w:val="0B4931982D4C4DD0B2D9BC80190246A1"/>
                </w:placeholder>
                <w:showingPlcHdr/>
                <w:text/>
              </w:sdtPr>
              <w:sdtEndPr/>
              <w:sdtContent>
                <w:r w:rsidR="00AA4FF3" w:rsidRPr="00AA4FF3">
                  <w:t>E</w:t>
                </w:r>
                <w:r w:rsidR="00AA4FF3" w:rsidRPr="00AA4FF3">
                  <w:rPr>
                    <w:rStyle w:val="PlaceholderText"/>
                  </w:rPr>
                  <w:t>nter Text</w:t>
                </w:r>
              </w:sdtContent>
            </w:sdt>
          </w:p>
        </w:tc>
      </w:tr>
      <w:tr w:rsidR="00AB702E" w:rsidRPr="009C2CC4" w14:paraId="5D8CA506" w14:textId="77777777" w:rsidTr="00B732A2">
        <w:trPr>
          <w:trHeight w:val="274"/>
        </w:trPr>
        <w:tc>
          <w:tcPr>
            <w:tcW w:w="1555" w:type="dxa"/>
            <w:gridSpan w:val="2"/>
          </w:tcPr>
          <w:p w14:paraId="1EC1232D" w14:textId="77777777" w:rsidR="00AB702E" w:rsidRPr="009C2CC4" w:rsidRDefault="006705EA" w:rsidP="00AB702E">
            <w:pPr>
              <w:rPr>
                <w:rFonts w:ascii="Calibri" w:hAnsi="Calibri"/>
                <w:b/>
                <w:color w:val="auto"/>
                <w:szCs w:val="20"/>
              </w:rPr>
            </w:pPr>
            <w:sdt>
              <w:sdtPr>
                <w:rPr>
                  <w:rFonts w:ascii="Calibri" w:hAnsi="Calibri"/>
                  <w:b/>
                  <w:color w:val="17365D" w:themeColor="text2" w:themeShade="BF"/>
                  <w:szCs w:val="20"/>
                </w:rPr>
                <w:id w:val="-399063881"/>
                <w:placeholder>
                  <w:docPart w:val="55DC7C5A339D4CAEA5321F51D92E98F8"/>
                </w:placeholder>
                <w:showingPlcHdr/>
                <w:text/>
              </w:sdtPr>
              <w:sdtEndPr/>
              <w:sdtContent>
                <w:r w:rsidR="00AB702E" w:rsidRPr="00F04E60">
                  <w:rPr>
                    <w:rFonts w:cs="Arial"/>
                    <w:b/>
                    <w:color w:val="17365D" w:themeColor="text2" w:themeShade="BF"/>
                    <w:sz w:val="16"/>
                    <w:szCs w:val="16"/>
                  </w:rPr>
                  <w:t>E</w:t>
                </w:r>
                <w:r w:rsidR="00AB702E" w:rsidRPr="00F04E60">
                  <w:rPr>
                    <w:rStyle w:val="PlaceholderText"/>
                    <w:rFonts w:cs="Arial"/>
                    <w:b/>
                    <w:color w:val="17365D" w:themeColor="text2" w:themeShade="BF"/>
                    <w:sz w:val="16"/>
                    <w:szCs w:val="16"/>
                  </w:rPr>
                  <w:t>nter Text</w:t>
                </w:r>
              </w:sdtContent>
            </w:sdt>
          </w:p>
        </w:tc>
        <w:tc>
          <w:tcPr>
            <w:tcW w:w="2636" w:type="dxa"/>
            <w:gridSpan w:val="3"/>
          </w:tcPr>
          <w:p w14:paraId="726F2B85" w14:textId="77777777" w:rsidR="00AB702E" w:rsidRPr="009C2CC4" w:rsidRDefault="006705EA" w:rsidP="00AB702E">
            <w:pPr>
              <w:rPr>
                <w:rFonts w:ascii="Calibri" w:hAnsi="Calibri"/>
                <w:b/>
                <w:color w:val="auto"/>
                <w:szCs w:val="20"/>
              </w:rPr>
            </w:pPr>
            <w:sdt>
              <w:sdtPr>
                <w:rPr>
                  <w:rFonts w:ascii="Calibri" w:hAnsi="Calibri"/>
                  <w:b/>
                  <w:color w:val="17365D" w:themeColor="text2" w:themeShade="BF"/>
                  <w:szCs w:val="20"/>
                </w:rPr>
                <w:id w:val="423229207"/>
                <w:placeholder>
                  <w:docPart w:val="63E5EF4A3F0B4A03B0B85C32632BA87D"/>
                </w:placeholder>
                <w:showingPlcHdr/>
                <w:text/>
              </w:sdtPr>
              <w:sdtEndPr/>
              <w:sdtContent>
                <w:r w:rsidR="00AB702E" w:rsidRPr="00F04E60">
                  <w:rPr>
                    <w:rFonts w:cs="Arial"/>
                    <w:b/>
                    <w:color w:val="17365D" w:themeColor="text2" w:themeShade="BF"/>
                    <w:sz w:val="16"/>
                    <w:szCs w:val="16"/>
                  </w:rPr>
                  <w:t>E</w:t>
                </w:r>
                <w:r w:rsidR="00AB702E" w:rsidRPr="00F04E60">
                  <w:rPr>
                    <w:rStyle w:val="PlaceholderText"/>
                    <w:rFonts w:cs="Arial"/>
                    <w:b/>
                    <w:color w:val="17365D" w:themeColor="text2" w:themeShade="BF"/>
                    <w:sz w:val="16"/>
                    <w:szCs w:val="16"/>
                  </w:rPr>
                  <w:t>nter Text</w:t>
                </w:r>
              </w:sdtContent>
            </w:sdt>
          </w:p>
        </w:tc>
        <w:tc>
          <w:tcPr>
            <w:tcW w:w="2750" w:type="dxa"/>
            <w:gridSpan w:val="2"/>
          </w:tcPr>
          <w:p w14:paraId="2DE573AB" w14:textId="77777777" w:rsidR="00AB702E" w:rsidRPr="009C2CC4" w:rsidRDefault="006705EA" w:rsidP="00AB702E">
            <w:pPr>
              <w:rPr>
                <w:rFonts w:ascii="Calibri" w:hAnsi="Calibri"/>
                <w:b/>
                <w:color w:val="auto"/>
                <w:szCs w:val="20"/>
              </w:rPr>
            </w:pPr>
            <w:sdt>
              <w:sdtPr>
                <w:rPr>
                  <w:rFonts w:ascii="Calibri" w:hAnsi="Calibri"/>
                  <w:b/>
                  <w:color w:val="17365D" w:themeColor="text2" w:themeShade="BF"/>
                  <w:szCs w:val="20"/>
                </w:rPr>
                <w:id w:val="-1635630660"/>
                <w:placeholder>
                  <w:docPart w:val="C16FE952826C4FD1901DE6B1DA3290FD"/>
                </w:placeholder>
                <w:showingPlcHdr/>
                <w:text/>
              </w:sdtPr>
              <w:sdtEndPr/>
              <w:sdtContent>
                <w:r w:rsidR="00AB702E" w:rsidRPr="00F04E60">
                  <w:rPr>
                    <w:rFonts w:cs="Arial"/>
                    <w:b/>
                    <w:color w:val="17365D" w:themeColor="text2" w:themeShade="BF"/>
                    <w:sz w:val="16"/>
                    <w:szCs w:val="16"/>
                  </w:rPr>
                  <w:t>E</w:t>
                </w:r>
                <w:r w:rsidR="00AB702E" w:rsidRPr="00F04E60">
                  <w:rPr>
                    <w:rStyle w:val="PlaceholderText"/>
                    <w:rFonts w:cs="Arial"/>
                    <w:b/>
                    <w:color w:val="17365D" w:themeColor="text2" w:themeShade="BF"/>
                    <w:sz w:val="16"/>
                    <w:szCs w:val="16"/>
                  </w:rPr>
                  <w:t>nter Text</w:t>
                </w:r>
              </w:sdtContent>
            </w:sdt>
          </w:p>
        </w:tc>
        <w:tc>
          <w:tcPr>
            <w:tcW w:w="1843" w:type="dxa"/>
            <w:gridSpan w:val="3"/>
          </w:tcPr>
          <w:p w14:paraId="569345C1" w14:textId="77777777" w:rsidR="00AB702E" w:rsidRPr="009C2CC4" w:rsidRDefault="006705EA" w:rsidP="00AB702E">
            <w:pPr>
              <w:rPr>
                <w:rFonts w:ascii="Calibri" w:hAnsi="Calibri"/>
                <w:b/>
                <w:color w:val="auto"/>
                <w:szCs w:val="20"/>
              </w:rPr>
            </w:pPr>
            <w:sdt>
              <w:sdtPr>
                <w:rPr>
                  <w:rFonts w:ascii="Calibri" w:hAnsi="Calibri"/>
                  <w:b/>
                  <w:color w:val="17365D" w:themeColor="text2" w:themeShade="BF"/>
                  <w:szCs w:val="20"/>
                </w:rPr>
                <w:id w:val="1165829159"/>
                <w:placeholder>
                  <w:docPart w:val="FB721F6791C04D948DDD8553412CA406"/>
                </w:placeholder>
                <w:showingPlcHdr/>
                <w:text/>
              </w:sdtPr>
              <w:sdtEndPr/>
              <w:sdtContent>
                <w:r w:rsidR="00AB702E" w:rsidRPr="00F04E60">
                  <w:rPr>
                    <w:rFonts w:cs="Arial"/>
                    <w:b/>
                    <w:color w:val="17365D" w:themeColor="text2" w:themeShade="BF"/>
                    <w:sz w:val="16"/>
                    <w:szCs w:val="16"/>
                  </w:rPr>
                  <w:t>E</w:t>
                </w:r>
                <w:r w:rsidR="00AB702E" w:rsidRPr="00F04E60">
                  <w:rPr>
                    <w:rStyle w:val="PlaceholderText"/>
                    <w:rFonts w:cs="Arial"/>
                    <w:b/>
                    <w:color w:val="17365D" w:themeColor="text2" w:themeShade="BF"/>
                    <w:sz w:val="16"/>
                    <w:szCs w:val="16"/>
                  </w:rPr>
                  <w:t>nter Text</w:t>
                </w:r>
              </w:sdtContent>
            </w:sdt>
          </w:p>
        </w:tc>
        <w:tc>
          <w:tcPr>
            <w:tcW w:w="1919" w:type="dxa"/>
          </w:tcPr>
          <w:p w14:paraId="6AE7E6C3" w14:textId="77777777" w:rsidR="00AB702E" w:rsidRPr="009C2CC4" w:rsidRDefault="006705EA" w:rsidP="00AB702E">
            <w:pPr>
              <w:rPr>
                <w:rFonts w:ascii="Calibri" w:hAnsi="Calibri"/>
                <w:b/>
                <w:color w:val="auto"/>
                <w:szCs w:val="20"/>
              </w:rPr>
            </w:pPr>
            <w:sdt>
              <w:sdtPr>
                <w:rPr>
                  <w:rFonts w:ascii="Calibri" w:hAnsi="Calibri"/>
                  <w:b/>
                  <w:color w:val="17365D" w:themeColor="text2" w:themeShade="BF"/>
                  <w:szCs w:val="20"/>
                </w:rPr>
                <w:id w:val="-2106031932"/>
                <w:placeholder>
                  <w:docPart w:val="0CE6A31643E14E13891112EE38DA9C1E"/>
                </w:placeholder>
                <w:showingPlcHdr/>
                <w:text/>
              </w:sdtPr>
              <w:sdtEndPr/>
              <w:sdtContent>
                <w:r w:rsidR="00AB702E" w:rsidRPr="00F04E60">
                  <w:rPr>
                    <w:rFonts w:cs="Arial"/>
                    <w:b/>
                    <w:color w:val="17365D" w:themeColor="text2" w:themeShade="BF"/>
                    <w:sz w:val="16"/>
                    <w:szCs w:val="16"/>
                  </w:rPr>
                  <w:t>E</w:t>
                </w:r>
                <w:r w:rsidR="00AB702E" w:rsidRPr="00F04E60">
                  <w:rPr>
                    <w:rStyle w:val="PlaceholderText"/>
                    <w:rFonts w:cs="Arial"/>
                    <w:b/>
                    <w:color w:val="17365D" w:themeColor="text2" w:themeShade="BF"/>
                    <w:sz w:val="16"/>
                    <w:szCs w:val="16"/>
                  </w:rPr>
                  <w:t>nter Text</w:t>
                </w:r>
              </w:sdtContent>
            </w:sdt>
          </w:p>
        </w:tc>
      </w:tr>
      <w:tr w:rsidR="00AB702E" w:rsidRPr="009C2CC4" w14:paraId="5E9BE51A" w14:textId="77777777" w:rsidTr="00B732A2">
        <w:trPr>
          <w:trHeight w:val="278"/>
        </w:trPr>
        <w:tc>
          <w:tcPr>
            <w:tcW w:w="1555" w:type="dxa"/>
            <w:gridSpan w:val="2"/>
          </w:tcPr>
          <w:p w14:paraId="77A3BD74" w14:textId="77777777" w:rsidR="00AB702E" w:rsidRPr="009C2CC4" w:rsidRDefault="006705EA" w:rsidP="00AB702E">
            <w:pPr>
              <w:rPr>
                <w:rFonts w:ascii="Calibri" w:hAnsi="Calibri"/>
                <w:b/>
                <w:color w:val="auto"/>
                <w:szCs w:val="20"/>
              </w:rPr>
            </w:pPr>
            <w:sdt>
              <w:sdtPr>
                <w:rPr>
                  <w:rFonts w:ascii="Calibri" w:hAnsi="Calibri"/>
                  <w:b/>
                  <w:color w:val="17365D" w:themeColor="text2" w:themeShade="BF"/>
                  <w:szCs w:val="20"/>
                </w:rPr>
                <w:id w:val="-1530877379"/>
                <w:placeholder>
                  <w:docPart w:val="E7379FC496AF4711AED7183A9BB05B27"/>
                </w:placeholder>
                <w:showingPlcHdr/>
                <w:text/>
              </w:sdtPr>
              <w:sdtEndPr/>
              <w:sdtContent>
                <w:r w:rsidR="00AB702E" w:rsidRPr="00F04E60">
                  <w:rPr>
                    <w:rFonts w:cs="Arial"/>
                    <w:b/>
                    <w:color w:val="17365D" w:themeColor="text2" w:themeShade="BF"/>
                    <w:sz w:val="16"/>
                    <w:szCs w:val="16"/>
                  </w:rPr>
                  <w:t>E</w:t>
                </w:r>
                <w:r w:rsidR="00AB702E" w:rsidRPr="00F04E60">
                  <w:rPr>
                    <w:rStyle w:val="PlaceholderText"/>
                    <w:rFonts w:cs="Arial"/>
                    <w:b/>
                    <w:color w:val="17365D" w:themeColor="text2" w:themeShade="BF"/>
                    <w:sz w:val="16"/>
                    <w:szCs w:val="16"/>
                  </w:rPr>
                  <w:t>nter Text</w:t>
                </w:r>
              </w:sdtContent>
            </w:sdt>
          </w:p>
        </w:tc>
        <w:tc>
          <w:tcPr>
            <w:tcW w:w="2636" w:type="dxa"/>
            <w:gridSpan w:val="3"/>
          </w:tcPr>
          <w:p w14:paraId="5FA80905" w14:textId="77777777" w:rsidR="00AB702E" w:rsidRPr="009C2CC4" w:rsidRDefault="006705EA" w:rsidP="00AB702E">
            <w:pPr>
              <w:rPr>
                <w:rFonts w:ascii="Calibri" w:hAnsi="Calibri"/>
                <w:b/>
                <w:color w:val="auto"/>
                <w:szCs w:val="20"/>
              </w:rPr>
            </w:pPr>
            <w:sdt>
              <w:sdtPr>
                <w:rPr>
                  <w:rFonts w:ascii="Calibri" w:hAnsi="Calibri"/>
                  <w:b/>
                  <w:color w:val="17365D" w:themeColor="text2" w:themeShade="BF"/>
                  <w:szCs w:val="20"/>
                </w:rPr>
                <w:id w:val="-115765057"/>
                <w:placeholder>
                  <w:docPart w:val="3F32C61B17C84AD0B2F593EAD0DC5901"/>
                </w:placeholder>
                <w:showingPlcHdr/>
                <w:text/>
              </w:sdtPr>
              <w:sdtEndPr/>
              <w:sdtContent>
                <w:r w:rsidR="00AB702E" w:rsidRPr="00F04E60">
                  <w:rPr>
                    <w:rFonts w:cs="Arial"/>
                    <w:b/>
                    <w:color w:val="17365D" w:themeColor="text2" w:themeShade="BF"/>
                    <w:sz w:val="16"/>
                    <w:szCs w:val="16"/>
                  </w:rPr>
                  <w:t>E</w:t>
                </w:r>
                <w:r w:rsidR="00AB702E" w:rsidRPr="00F04E60">
                  <w:rPr>
                    <w:rStyle w:val="PlaceholderText"/>
                    <w:rFonts w:cs="Arial"/>
                    <w:b/>
                    <w:color w:val="17365D" w:themeColor="text2" w:themeShade="BF"/>
                    <w:sz w:val="16"/>
                    <w:szCs w:val="16"/>
                  </w:rPr>
                  <w:t>nter Text</w:t>
                </w:r>
              </w:sdtContent>
            </w:sdt>
          </w:p>
        </w:tc>
        <w:tc>
          <w:tcPr>
            <w:tcW w:w="2750" w:type="dxa"/>
            <w:gridSpan w:val="2"/>
          </w:tcPr>
          <w:p w14:paraId="4C6EE4A6" w14:textId="77777777" w:rsidR="00AB702E" w:rsidRPr="009C2CC4" w:rsidRDefault="006705EA" w:rsidP="00AB702E">
            <w:pPr>
              <w:rPr>
                <w:rFonts w:ascii="Calibri" w:hAnsi="Calibri"/>
                <w:b/>
                <w:color w:val="auto"/>
                <w:szCs w:val="20"/>
              </w:rPr>
            </w:pPr>
            <w:sdt>
              <w:sdtPr>
                <w:rPr>
                  <w:rFonts w:ascii="Calibri" w:hAnsi="Calibri"/>
                  <w:b/>
                  <w:color w:val="17365D" w:themeColor="text2" w:themeShade="BF"/>
                  <w:szCs w:val="20"/>
                </w:rPr>
                <w:id w:val="-903443420"/>
                <w:placeholder>
                  <w:docPart w:val="66BA8337CAD3488DAF768FE8AD0F7529"/>
                </w:placeholder>
                <w:showingPlcHdr/>
                <w:text/>
              </w:sdtPr>
              <w:sdtEndPr/>
              <w:sdtContent>
                <w:r w:rsidR="00AB702E" w:rsidRPr="00F04E60">
                  <w:rPr>
                    <w:rFonts w:cs="Arial"/>
                    <w:b/>
                    <w:color w:val="17365D" w:themeColor="text2" w:themeShade="BF"/>
                    <w:sz w:val="16"/>
                    <w:szCs w:val="16"/>
                  </w:rPr>
                  <w:t>E</w:t>
                </w:r>
                <w:r w:rsidR="00AB702E" w:rsidRPr="00F04E60">
                  <w:rPr>
                    <w:rStyle w:val="PlaceholderText"/>
                    <w:rFonts w:cs="Arial"/>
                    <w:b/>
                    <w:color w:val="17365D" w:themeColor="text2" w:themeShade="BF"/>
                    <w:sz w:val="16"/>
                    <w:szCs w:val="16"/>
                  </w:rPr>
                  <w:t>nter Text</w:t>
                </w:r>
              </w:sdtContent>
            </w:sdt>
          </w:p>
        </w:tc>
        <w:tc>
          <w:tcPr>
            <w:tcW w:w="1843" w:type="dxa"/>
            <w:gridSpan w:val="3"/>
          </w:tcPr>
          <w:p w14:paraId="55469A5B" w14:textId="77777777" w:rsidR="00AB702E" w:rsidRPr="009C2CC4" w:rsidRDefault="006705EA" w:rsidP="00AB702E">
            <w:pPr>
              <w:rPr>
                <w:rFonts w:ascii="Calibri" w:hAnsi="Calibri"/>
                <w:b/>
                <w:color w:val="auto"/>
                <w:szCs w:val="20"/>
              </w:rPr>
            </w:pPr>
            <w:sdt>
              <w:sdtPr>
                <w:rPr>
                  <w:rFonts w:ascii="Calibri" w:hAnsi="Calibri"/>
                  <w:b/>
                  <w:color w:val="17365D" w:themeColor="text2" w:themeShade="BF"/>
                  <w:szCs w:val="20"/>
                </w:rPr>
                <w:id w:val="-892888502"/>
                <w:placeholder>
                  <w:docPart w:val="7FDA6BDE44254C15B1AF555D1BE8C76A"/>
                </w:placeholder>
                <w:showingPlcHdr/>
                <w:text/>
              </w:sdtPr>
              <w:sdtEndPr/>
              <w:sdtContent>
                <w:r w:rsidR="00AB702E" w:rsidRPr="00F04E60">
                  <w:rPr>
                    <w:rFonts w:cs="Arial"/>
                    <w:b/>
                    <w:color w:val="17365D" w:themeColor="text2" w:themeShade="BF"/>
                    <w:sz w:val="16"/>
                    <w:szCs w:val="16"/>
                  </w:rPr>
                  <w:t>E</w:t>
                </w:r>
                <w:r w:rsidR="00AB702E" w:rsidRPr="00F04E60">
                  <w:rPr>
                    <w:rStyle w:val="PlaceholderText"/>
                    <w:rFonts w:cs="Arial"/>
                    <w:b/>
                    <w:color w:val="17365D" w:themeColor="text2" w:themeShade="BF"/>
                    <w:sz w:val="16"/>
                    <w:szCs w:val="16"/>
                  </w:rPr>
                  <w:t>nter Text</w:t>
                </w:r>
              </w:sdtContent>
            </w:sdt>
          </w:p>
        </w:tc>
        <w:tc>
          <w:tcPr>
            <w:tcW w:w="1919" w:type="dxa"/>
          </w:tcPr>
          <w:p w14:paraId="109C7E09" w14:textId="77777777" w:rsidR="00AB702E" w:rsidRPr="009C2CC4" w:rsidRDefault="006705EA" w:rsidP="00AB702E">
            <w:pPr>
              <w:rPr>
                <w:rFonts w:ascii="Calibri" w:hAnsi="Calibri"/>
                <w:b/>
                <w:color w:val="auto"/>
                <w:szCs w:val="20"/>
              </w:rPr>
            </w:pPr>
            <w:sdt>
              <w:sdtPr>
                <w:rPr>
                  <w:rFonts w:ascii="Calibri" w:hAnsi="Calibri"/>
                  <w:b/>
                  <w:color w:val="17365D" w:themeColor="text2" w:themeShade="BF"/>
                  <w:szCs w:val="20"/>
                </w:rPr>
                <w:id w:val="833260213"/>
                <w:placeholder>
                  <w:docPart w:val="44D335DB09A2442EBC0D2B3442AD69F9"/>
                </w:placeholder>
                <w:showingPlcHdr/>
                <w:text/>
              </w:sdtPr>
              <w:sdtEndPr/>
              <w:sdtContent>
                <w:r w:rsidR="00AB702E" w:rsidRPr="00F04E60">
                  <w:rPr>
                    <w:rFonts w:cs="Arial"/>
                    <w:b/>
                    <w:color w:val="17365D" w:themeColor="text2" w:themeShade="BF"/>
                    <w:sz w:val="16"/>
                    <w:szCs w:val="16"/>
                  </w:rPr>
                  <w:t>E</w:t>
                </w:r>
                <w:r w:rsidR="00AB702E" w:rsidRPr="00F04E60">
                  <w:rPr>
                    <w:rStyle w:val="PlaceholderText"/>
                    <w:rFonts w:cs="Arial"/>
                    <w:b/>
                    <w:color w:val="17365D" w:themeColor="text2" w:themeShade="BF"/>
                    <w:sz w:val="16"/>
                    <w:szCs w:val="16"/>
                  </w:rPr>
                  <w:t>nter Text</w:t>
                </w:r>
              </w:sdtContent>
            </w:sdt>
          </w:p>
        </w:tc>
      </w:tr>
      <w:tr w:rsidR="00AB702E" w:rsidRPr="009C2CC4" w14:paraId="29A85F0E" w14:textId="77777777" w:rsidTr="00B732A2">
        <w:trPr>
          <w:trHeight w:val="250"/>
        </w:trPr>
        <w:tc>
          <w:tcPr>
            <w:tcW w:w="10703" w:type="dxa"/>
            <w:gridSpan w:val="11"/>
            <w:shd w:val="clear" w:color="auto" w:fill="D94415"/>
          </w:tcPr>
          <w:p w14:paraId="1DB0FB60" w14:textId="77777777" w:rsidR="00AB702E" w:rsidRPr="009C2CC4" w:rsidRDefault="00AB702E" w:rsidP="00AB702E">
            <w:pPr>
              <w:rPr>
                <w:rFonts w:ascii="Calibri" w:hAnsi="Calibri"/>
                <w:b/>
                <w:color w:val="auto"/>
                <w:szCs w:val="20"/>
              </w:rPr>
            </w:pPr>
            <w:r w:rsidRPr="002723D8">
              <w:rPr>
                <w:rFonts w:ascii="Calibri" w:hAnsi="Calibri"/>
                <w:b/>
                <w:color w:val="FFFFFF" w:themeColor="background1"/>
                <w:szCs w:val="20"/>
              </w:rPr>
              <w:t>ACCOMMODATION REQUIRED</w:t>
            </w:r>
          </w:p>
        </w:tc>
      </w:tr>
      <w:tr w:rsidR="00AB702E" w:rsidRPr="009C2CC4" w14:paraId="06A4530A" w14:textId="77777777" w:rsidTr="002E0395">
        <w:trPr>
          <w:trHeight w:val="397"/>
        </w:trPr>
        <w:tc>
          <w:tcPr>
            <w:tcW w:w="10703" w:type="dxa"/>
            <w:gridSpan w:val="11"/>
          </w:tcPr>
          <w:p w14:paraId="3B535302" w14:textId="77777777" w:rsidR="00AB702E" w:rsidRPr="009C2CC4" w:rsidRDefault="00AB702E" w:rsidP="00AB702E">
            <w:pPr>
              <w:rPr>
                <w:rFonts w:ascii="Calibri" w:hAnsi="Calibri"/>
                <w:b/>
                <w:color w:val="auto"/>
                <w:szCs w:val="20"/>
              </w:rPr>
            </w:pPr>
            <w:r w:rsidRPr="009C2CC4">
              <w:rPr>
                <w:rFonts w:ascii="Calibri" w:hAnsi="Calibri"/>
                <w:b/>
                <w:color w:val="auto"/>
                <w:szCs w:val="20"/>
              </w:rPr>
              <w:t xml:space="preserve">    </w:t>
            </w:r>
            <w:r>
              <w:rPr>
                <w:rFonts w:ascii="Calibri" w:hAnsi="Calibri"/>
                <w:b/>
                <w:color w:val="auto"/>
                <w:szCs w:val="20"/>
              </w:rPr>
              <w:t>Yes</w:t>
            </w:r>
            <w:r w:rsidRPr="009C2CC4">
              <w:rPr>
                <w:rFonts w:ascii="Calibri" w:hAnsi="Calibri"/>
                <w:b/>
                <w:color w:val="auto"/>
                <w:szCs w:val="20"/>
              </w:rPr>
              <w:t xml:space="preserve"> </w:t>
            </w:r>
            <w:r w:rsidRPr="00D14EC4">
              <w:rPr>
                <w:rFonts w:ascii="Calibri" w:hAnsi="Calibri"/>
                <w:b/>
                <w:color w:val="auto"/>
                <w:sz w:val="28"/>
                <w:szCs w:val="28"/>
              </w:rPr>
              <w:t xml:space="preserve"> </w:t>
            </w:r>
            <w:sdt>
              <w:sdtPr>
                <w:rPr>
                  <w:rFonts w:ascii="Calibri" w:hAnsi="Calibri"/>
                  <w:b/>
                  <w:color w:val="auto"/>
                  <w:sz w:val="28"/>
                  <w:szCs w:val="28"/>
                </w:rPr>
                <w:id w:val="7808422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b/>
                    <w:color w:val="auto"/>
                    <w:sz w:val="28"/>
                    <w:szCs w:val="28"/>
                  </w:rPr>
                  <w:t>☐</w:t>
                </w:r>
              </w:sdtContent>
            </w:sdt>
            <w:r w:rsidRPr="00D14EC4">
              <w:rPr>
                <w:rFonts w:ascii="Calibri" w:hAnsi="Calibri"/>
                <w:b/>
                <w:color w:val="auto"/>
                <w:szCs w:val="20"/>
              </w:rPr>
              <w:t xml:space="preserve"> </w:t>
            </w:r>
            <w:r w:rsidRPr="009C2CC4">
              <w:rPr>
                <w:rFonts w:ascii="Calibri" w:hAnsi="Calibri"/>
                <w:b/>
                <w:color w:val="auto"/>
                <w:szCs w:val="20"/>
              </w:rPr>
              <w:t xml:space="preserve"> </w:t>
            </w:r>
            <w:r>
              <w:rPr>
                <w:rFonts w:ascii="Calibri" w:hAnsi="Calibri"/>
                <w:b/>
                <w:color w:val="auto"/>
                <w:szCs w:val="20"/>
              </w:rPr>
              <w:t xml:space="preserve">               No  </w:t>
            </w:r>
            <w:r w:rsidRPr="00D14EC4">
              <w:rPr>
                <w:rFonts w:ascii="Calibri" w:hAnsi="Calibri"/>
                <w:b/>
                <w:color w:val="auto"/>
                <w:sz w:val="28"/>
                <w:szCs w:val="28"/>
              </w:rPr>
              <w:t xml:space="preserve"> </w:t>
            </w:r>
            <w:sdt>
              <w:sdtPr>
                <w:rPr>
                  <w:rFonts w:ascii="Calibri" w:hAnsi="Calibri"/>
                  <w:b/>
                  <w:color w:val="auto"/>
                  <w:sz w:val="28"/>
                  <w:szCs w:val="28"/>
                </w:rPr>
                <w:id w:val="1040085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A4FF3">
                  <w:rPr>
                    <w:rFonts w:ascii="MS Gothic" w:eastAsia="MS Gothic" w:hAnsi="MS Gothic" w:hint="eastAsia"/>
                    <w:b/>
                    <w:color w:val="auto"/>
                    <w:sz w:val="28"/>
                    <w:szCs w:val="28"/>
                  </w:rPr>
                  <w:t>☐</w:t>
                </w:r>
              </w:sdtContent>
            </w:sdt>
            <w:r w:rsidRPr="00D14EC4">
              <w:rPr>
                <w:rFonts w:ascii="Calibri" w:hAnsi="Calibri"/>
                <w:b/>
                <w:color w:val="auto"/>
                <w:szCs w:val="20"/>
              </w:rPr>
              <w:t xml:space="preserve"> </w:t>
            </w:r>
            <w:r>
              <w:rPr>
                <w:rFonts w:ascii="Calibri" w:hAnsi="Calibri"/>
                <w:b/>
                <w:color w:val="auto"/>
                <w:szCs w:val="20"/>
              </w:rPr>
              <w:t xml:space="preserve">              </w:t>
            </w:r>
            <w:r w:rsidRPr="009C2CC4">
              <w:rPr>
                <w:rFonts w:ascii="Calibri" w:hAnsi="Calibri"/>
                <w:b/>
                <w:color w:val="auto"/>
                <w:szCs w:val="20"/>
              </w:rPr>
              <w:t xml:space="preserve">Hotel Name:  </w:t>
            </w:r>
            <w:r>
              <w:rPr>
                <w:rFonts w:ascii="Calibri" w:hAnsi="Calibri"/>
                <w:b/>
                <w:color w:val="auto"/>
                <w:szCs w:val="20"/>
              </w:rPr>
              <w:t xml:space="preserve"> </w:t>
            </w:r>
            <w:r w:rsidRPr="00E84A46">
              <w:rPr>
                <w:rFonts w:ascii="Calibri" w:hAnsi="Calibri"/>
                <w:b/>
                <w:color w:val="17365D" w:themeColor="text2" w:themeShade="BF"/>
                <w:szCs w:val="20"/>
              </w:rPr>
              <w:t xml:space="preserve"> </w:t>
            </w:r>
            <w:sdt>
              <w:sdtPr>
                <w:rPr>
                  <w:rFonts w:ascii="Calibri" w:hAnsi="Calibri"/>
                  <w:b/>
                  <w:color w:val="17365D" w:themeColor="text2" w:themeShade="BF"/>
                  <w:szCs w:val="20"/>
                </w:rPr>
                <w:id w:val="2081324137"/>
                <w:placeholder>
                  <w:docPart w:val="61BE116005014D56911CBE789AA0B978"/>
                </w:placeholder>
                <w:showingPlcHdr/>
                <w:text/>
              </w:sdtPr>
              <w:sdtEndPr/>
              <w:sdtContent>
                <w:r w:rsidRPr="00F04E60">
                  <w:rPr>
                    <w:rFonts w:cs="Arial"/>
                    <w:b/>
                    <w:color w:val="17365D" w:themeColor="text2" w:themeShade="BF"/>
                    <w:sz w:val="16"/>
                    <w:szCs w:val="16"/>
                  </w:rPr>
                  <w:t>E</w:t>
                </w:r>
                <w:r w:rsidRPr="00F04E60">
                  <w:rPr>
                    <w:rStyle w:val="PlaceholderText"/>
                    <w:rFonts w:cs="Arial"/>
                    <w:b/>
                    <w:color w:val="17365D" w:themeColor="text2" w:themeShade="BF"/>
                    <w:sz w:val="16"/>
                    <w:szCs w:val="16"/>
                  </w:rPr>
                  <w:t>nter Text</w:t>
                </w:r>
              </w:sdtContent>
            </w:sdt>
            <w:r w:rsidRPr="009C2CC4">
              <w:rPr>
                <w:rFonts w:ascii="Calibri" w:hAnsi="Calibri"/>
                <w:b/>
                <w:color w:val="auto"/>
                <w:szCs w:val="20"/>
              </w:rPr>
              <w:t xml:space="preserve">                       </w:t>
            </w:r>
          </w:p>
        </w:tc>
      </w:tr>
      <w:tr w:rsidR="00AB702E" w:rsidRPr="009C2CC4" w14:paraId="7F41E63B" w14:textId="77777777" w:rsidTr="002E0395">
        <w:trPr>
          <w:trHeight w:val="397"/>
        </w:trPr>
        <w:tc>
          <w:tcPr>
            <w:tcW w:w="6941" w:type="dxa"/>
            <w:gridSpan w:val="7"/>
          </w:tcPr>
          <w:p w14:paraId="69125BE8" w14:textId="77777777" w:rsidR="00AB702E" w:rsidRPr="009C2CC4" w:rsidRDefault="00AB702E" w:rsidP="00AB702E">
            <w:pPr>
              <w:shd w:val="clear" w:color="auto" w:fill="FFFFFF"/>
              <w:rPr>
                <w:rFonts w:ascii="Calibri" w:hAnsi="Calibri"/>
                <w:b/>
                <w:color w:val="auto"/>
                <w:szCs w:val="20"/>
              </w:rPr>
            </w:pPr>
            <w:r w:rsidRPr="009C2CC4">
              <w:rPr>
                <w:rFonts w:ascii="Calibri" w:hAnsi="Calibri"/>
                <w:b/>
                <w:color w:val="auto"/>
                <w:szCs w:val="20"/>
              </w:rPr>
              <w:t xml:space="preserve">Check-In Date &amp; Time:   </w:t>
            </w:r>
            <w:r>
              <w:rPr>
                <w:rFonts w:ascii="Calibri" w:hAnsi="Calibri"/>
                <w:b/>
                <w:color w:val="auto"/>
                <w:szCs w:val="20"/>
              </w:rPr>
              <w:t xml:space="preserve">  </w:t>
            </w:r>
            <w:r w:rsidRPr="00E84A46">
              <w:rPr>
                <w:rFonts w:ascii="Calibri" w:hAnsi="Calibri"/>
                <w:b/>
                <w:color w:val="17365D" w:themeColor="text2" w:themeShade="BF"/>
                <w:szCs w:val="20"/>
              </w:rPr>
              <w:t xml:space="preserve"> </w:t>
            </w:r>
            <w:sdt>
              <w:sdtPr>
                <w:rPr>
                  <w:rFonts w:ascii="Calibri" w:hAnsi="Calibri"/>
                  <w:b/>
                  <w:color w:val="17365D" w:themeColor="text2" w:themeShade="BF"/>
                  <w:szCs w:val="20"/>
                </w:rPr>
                <w:id w:val="1407027968"/>
                <w:placeholder>
                  <w:docPart w:val="42066309FF054C3D9B01DBC11D401E94"/>
                </w:placeholder>
                <w:showingPlcHdr/>
                <w:text/>
              </w:sdtPr>
              <w:sdtEndPr/>
              <w:sdtContent>
                <w:r w:rsidRPr="00F04E60">
                  <w:rPr>
                    <w:rFonts w:cs="Arial"/>
                    <w:b/>
                    <w:color w:val="17365D" w:themeColor="text2" w:themeShade="BF"/>
                    <w:sz w:val="16"/>
                    <w:szCs w:val="16"/>
                  </w:rPr>
                  <w:t>E</w:t>
                </w:r>
                <w:r w:rsidRPr="00F04E60">
                  <w:rPr>
                    <w:rStyle w:val="PlaceholderText"/>
                    <w:rFonts w:cs="Arial"/>
                    <w:b/>
                    <w:color w:val="17365D" w:themeColor="text2" w:themeShade="BF"/>
                    <w:sz w:val="16"/>
                    <w:szCs w:val="16"/>
                  </w:rPr>
                  <w:t>nter Text</w:t>
                </w:r>
              </w:sdtContent>
            </w:sdt>
            <w:r w:rsidRPr="009C2CC4">
              <w:rPr>
                <w:rFonts w:ascii="Calibri" w:hAnsi="Calibri"/>
                <w:b/>
                <w:color w:val="auto"/>
                <w:szCs w:val="20"/>
              </w:rPr>
              <w:t xml:space="preserve">                                                 </w:t>
            </w:r>
          </w:p>
        </w:tc>
        <w:tc>
          <w:tcPr>
            <w:tcW w:w="3762" w:type="dxa"/>
            <w:gridSpan w:val="4"/>
          </w:tcPr>
          <w:p w14:paraId="005CB2BE" w14:textId="77777777" w:rsidR="00AB702E" w:rsidRPr="009C2CC4" w:rsidRDefault="00AB702E" w:rsidP="00AB702E">
            <w:pPr>
              <w:shd w:val="clear" w:color="auto" w:fill="FFFFFF"/>
              <w:rPr>
                <w:rFonts w:ascii="Calibri" w:hAnsi="Calibri"/>
                <w:b/>
                <w:color w:val="auto"/>
                <w:szCs w:val="20"/>
              </w:rPr>
            </w:pPr>
            <w:r w:rsidRPr="009C2CC4">
              <w:rPr>
                <w:rFonts w:ascii="Calibri" w:hAnsi="Calibri"/>
                <w:b/>
                <w:color w:val="auto"/>
                <w:szCs w:val="20"/>
              </w:rPr>
              <w:t xml:space="preserve"> Check/Out Date:</w:t>
            </w:r>
            <w:r>
              <w:rPr>
                <w:rFonts w:ascii="Calibri" w:hAnsi="Calibri"/>
                <w:b/>
                <w:color w:val="auto"/>
                <w:szCs w:val="20"/>
              </w:rPr>
              <w:t xml:space="preserve">  </w:t>
            </w:r>
            <w:r w:rsidRPr="00E84A46">
              <w:rPr>
                <w:rFonts w:ascii="Calibri" w:hAnsi="Calibri"/>
                <w:b/>
                <w:color w:val="17365D" w:themeColor="text2" w:themeShade="BF"/>
                <w:szCs w:val="20"/>
              </w:rPr>
              <w:t xml:space="preserve"> </w:t>
            </w:r>
            <w:sdt>
              <w:sdtPr>
                <w:rPr>
                  <w:rFonts w:ascii="Calibri" w:hAnsi="Calibri"/>
                  <w:b/>
                  <w:color w:val="17365D" w:themeColor="text2" w:themeShade="BF"/>
                  <w:szCs w:val="20"/>
                </w:rPr>
                <w:id w:val="25147854"/>
                <w:placeholder>
                  <w:docPart w:val="EF00DCE2BEEC40E4921A5F8FFE43E1CE"/>
                </w:placeholder>
                <w:showingPlcHdr/>
                <w:text/>
              </w:sdtPr>
              <w:sdtEndPr/>
              <w:sdtContent>
                <w:r w:rsidRPr="00F04E60">
                  <w:rPr>
                    <w:rFonts w:cs="Arial"/>
                    <w:b/>
                    <w:color w:val="17365D" w:themeColor="text2" w:themeShade="BF"/>
                    <w:sz w:val="16"/>
                    <w:szCs w:val="16"/>
                  </w:rPr>
                  <w:t>E</w:t>
                </w:r>
                <w:r w:rsidRPr="00F04E60">
                  <w:rPr>
                    <w:rStyle w:val="PlaceholderText"/>
                    <w:rFonts w:cs="Arial"/>
                    <w:b/>
                    <w:color w:val="17365D" w:themeColor="text2" w:themeShade="BF"/>
                    <w:sz w:val="16"/>
                    <w:szCs w:val="16"/>
                  </w:rPr>
                  <w:t>nter Text</w:t>
                </w:r>
              </w:sdtContent>
            </w:sdt>
          </w:p>
        </w:tc>
      </w:tr>
      <w:tr w:rsidR="00AB702E" w:rsidRPr="009C2CC4" w14:paraId="444C1DDA" w14:textId="77777777" w:rsidTr="002E0395">
        <w:trPr>
          <w:trHeight w:val="397"/>
        </w:trPr>
        <w:tc>
          <w:tcPr>
            <w:tcW w:w="4191" w:type="dxa"/>
            <w:gridSpan w:val="5"/>
          </w:tcPr>
          <w:p w14:paraId="1E2A6304" w14:textId="77777777" w:rsidR="00AB702E" w:rsidRPr="009C2CC4" w:rsidRDefault="00AB702E" w:rsidP="00AB702E">
            <w:pPr>
              <w:rPr>
                <w:rFonts w:ascii="Calibri" w:hAnsi="Calibri"/>
                <w:b/>
                <w:color w:val="auto"/>
                <w:szCs w:val="20"/>
              </w:rPr>
            </w:pPr>
            <w:r w:rsidRPr="009C2CC4">
              <w:rPr>
                <w:rFonts w:ascii="Calibri" w:hAnsi="Calibri"/>
                <w:b/>
                <w:color w:val="auto"/>
                <w:szCs w:val="20"/>
              </w:rPr>
              <w:t>T</w:t>
            </w:r>
            <w:r>
              <w:rPr>
                <w:rFonts w:ascii="Calibri" w:hAnsi="Calibri"/>
                <w:b/>
                <w:color w:val="auto"/>
                <w:szCs w:val="20"/>
              </w:rPr>
              <w:t>ransfer</w:t>
            </w:r>
            <w:r w:rsidRPr="009C2CC4">
              <w:rPr>
                <w:rFonts w:ascii="Calibri" w:hAnsi="Calibri"/>
                <w:b/>
                <w:color w:val="auto"/>
                <w:szCs w:val="20"/>
              </w:rPr>
              <w:t xml:space="preserve">/CAR HIRE </w:t>
            </w:r>
            <w:r>
              <w:rPr>
                <w:rFonts w:ascii="Calibri" w:hAnsi="Calibri"/>
                <w:b/>
                <w:color w:val="auto"/>
                <w:szCs w:val="20"/>
              </w:rPr>
              <w:t xml:space="preserve">  </w:t>
            </w:r>
            <w:r w:rsidRPr="00E84A46">
              <w:rPr>
                <w:rFonts w:ascii="Calibri" w:hAnsi="Calibri"/>
                <w:b/>
                <w:color w:val="17365D" w:themeColor="text2" w:themeShade="BF"/>
                <w:szCs w:val="20"/>
              </w:rPr>
              <w:t xml:space="preserve"> </w:t>
            </w:r>
            <w:sdt>
              <w:sdtPr>
                <w:rPr>
                  <w:rFonts w:ascii="Calibri" w:hAnsi="Calibri"/>
                  <w:b/>
                  <w:color w:val="17365D" w:themeColor="text2" w:themeShade="BF"/>
                  <w:szCs w:val="20"/>
                </w:rPr>
                <w:id w:val="706994961"/>
                <w:placeholder>
                  <w:docPart w:val="084062F1A27D4B6CA783CD4BD275F580"/>
                </w:placeholder>
                <w:showingPlcHdr/>
                <w:text/>
              </w:sdtPr>
              <w:sdtEndPr/>
              <w:sdtContent>
                <w:r w:rsidRPr="00F04E60">
                  <w:rPr>
                    <w:rFonts w:cs="Arial"/>
                    <w:b/>
                    <w:color w:val="17365D" w:themeColor="text2" w:themeShade="BF"/>
                    <w:sz w:val="16"/>
                    <w:szCs w:val="16"/>
                  </w:rPr>
                  <w:t>E</w:t>
                </w:r>
                <w:r w:rsidRPr="00F04E60">
                  <w:rPr>
                    <w:rStyle w:val="PlaceholderText"/>
                    <w:rFonts w:cs="Arial"/>
                    <w:b/>
                    <w:color w:val="17365D" w:themeColor="text2" w:themeShade="BF"/>
                    <w:sz w:val="16"/>
                    <w:szCs w:val="16"/>
                  </w:rPr>
                  <w:t>nter Text</w:t>
                </w:r>
              </w:sdtContent>
            </w:sdt>
          </w:p>
        </w:tc>
        <w:tc>
          <w:tcPr>
            <w:tcW w:w="6512" w:type="dxa"/>
            <w:gridSpan w:val="6"/>
          </w:tcPr>
          <w:p w14:paraId="5B2562CC" w14:textId="77777777" w:rsidR="00AB702E" w:rsidRPr="009C2CC4" w:rsidRDefault="006705EA" w:rsidP="00AB702E">
            <w:pPr>
              <w:rPr>
                <w:rFonts w:ascii="Calibri" w:hAnsi="Calibri"/>
                <w:b/>
                <w:color w:val="auto"/>
                <w:szCs w:val="20"/>
              </w:rPr>
            </w:pPr>
            <w:sdt>
              <w:sdtPr>
                <w:rPr>
                  <w:rFonts w:ascii="Calibri" w:hAnsi="Calibri"/>
                  <w:b/>
                  <w:color w:val="auto"/>
                  <w:sz w:val="28"/>
                  <w:szCs w:val="28"/>
                </w:rPr>
                <w:id w:val="-12508769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A4FF3">
                  <w:rPr>
                    <w:rFonts w:ascii="MS Gothic" w:eastAsia="MS Gothic" w:hAnsi="MS Gothic" w:hint="eastAsia"/>
                    <w:b/>
                    <w:color w:val="auto"/>
                    <w:sz w:val="28"/>
                    <w:szCs w:val="28"/>
                  </w:rPr>
                  <w:t>☐</w:t>
                </w:r>
              </w:sdtContent>
            </w:sdt>
            <w:r w:rsidR="00AB702E" w:rsidRPr="00D14EC4">
              <w:rPr>
                <w:rFonts w:ascii="Calibri" w:hAnsi="Calibri"/>
                <w:b/>
                <w:color w:val="auto"/>
                <w:szCs w:val="20"/>
              </w:rPr>
              <w:t xml:space="preserve"> </w:t>
            </w:r>
            <w:r w:rsidR="00AB702E" w:rsidRPr="009C2CC4">
              <w:rPr>
                <w:rFonts w:ascii="Calibri" w:hAnsi="Calibri"/>
                <w:b/>
                <w:color w:val="auto"/>
                <w:szCs w:val="20"/>
              </w:rPr>
              <w:t xml:space="preserve"> </w:t>
            </w:r>
            <w:r w:rsidR="00AB702E">
              <w:rPr>
                <w:rFonts w:ascii="Calibri" w:hAnsi="Calibri"/>
                <w:b/>
                <w:color w:val="auto"/>
                <w:szCs w:val="20"/>
              </w:rPr>
              <w:t xml:space="preserve"> </w:t>
            </w:r>
            <w:r w:rsidR="00AB702E" w:rsidRPr="009C2CC4">
              <w:rPr>
                <w:rFonts w:ascii="Calibri" w:hAnsi="Calibri"/>
                <w:b/>
                <w:color w:val="auto"/>
                <w:szCs w:val="20"/>
              </w:rPr>
              <w:t xml:space="preserve">NA/ Own Transport </w:t>
            </w:r>
            <w:r w:rsidR="00AB702E">
              <w:rPr>
                <w:rFonts w:ascii="Calibri" w:hAnsi="Calibri"/>
                <w:b/>
                <w:color w:val="auto"/>
                <w:szCs w:val="20"/>
              </w:rPr>
              <w:t xml:space="preserve">  </w:t>
            </w:r>
            <w:sdt>
              <w:sdtPr>
                <w:rPr>
                  <w:rFonts w:ascii="Calibri" w:hAnsi="Calibri"/>
                  <w:b/>
                  <w:color w:val="auto"/>
                  <w:sz w:val="28"/>
                  <w:szCs w:val="28"/>
                </w:rPr>
                <w:id w:val="-10617136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B702E">
                  <w:rPr>
                    <w:rFonts w:ascii="MS Gothic" w:eastAsia="MS Gothic" w:hAnsi="MS Gothic" w:hint="eastAsia"/>
                    <w:b/>
                    <w:color w:val="auto"/>
                    <w:sz w:val="28"/>
                    <w:szCs w:val="28"/>
                  </w:rPr>
                  <w:t>☐</w:t>
                </w:r>
              </w:sdtContent>
            </w:sdt>
            <w:r w:rsidR="00AB702E">
              <w:rPr>
                <w:rFonts w:ascii="Calibri" w:hAnsi="Calibri"/>
                <w:b/>
                <w:color w:val="auto"/>
                <w:szCs w:val="20"/>
              </w:rPr>
              <w:t xml:space="preserve">  </w:t>
            </w:r>
            <w:r w:rsidR="00AB702E" w:rsidRPr="009C2CC4">
              <w:rPr>
                <w:rFonts w:ascii="Calibri" w:hAnsi="Calibri"/>
                <w:b/>
                <w:color w:val="auto"/>
                <w:szCs w:val="20"/>
              </w:rPr>
              <w:t xml:space="preserve"> Car Hire (Self Drive)   </w:t>
            </w:r>
            <w:r w:rsidR="00AB702E" w:rsidRPr="00D14EC4">
              <w:rPr>
                <w:rFonts w:ascii="Calibri" w:hAnsi="Calibri"/>
                <w:b/>
                <w:color w:val="auto"/>
                <w:sz w:val="28"/>
                <w:szCs w:val="28"/>
              </w:rPr>
              <w:t xml:space="preserve"> </w:t>
            </w:r>
            <w:sdt>
              <w:sdtPr>
                <w:rPr>
                  <w:rFonts w:ascii="Calibri" w:hAnsi="Calibri"/>
                  <w:b/>
                  <w:color w:val="auto"/>
                  <w:sz w:val="28"/>
                  <w:szCs w:val="28"/>
                </w:rPr>
                <w:id w:val="20945844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B702E">
                  <w:rPr>
                    <w:rFonts w:ascii="MS Gothic" w:eastAsia="MS Gothic" w:hAnsi="MS Gothic" w:hint="eastAsia"/>
                    <w:b/>
                    <w:color w:val="auto"/>
                    <w:sz w:val="28"/>
                    <w:szCs w:val="28"/>
                  </w:rPr>
                  <w:t>☐</w:t>
                </w:r>
              </w:sdtContent>
            </w:sdt>
            <w:r w:rsidR="00AB702E" w:rsidRPr="00D14EC4">
              <w:rPr>
                <w:rFonts w:ascii="Calibri" w:hAnsi="Calibri"/>
                <w:b/>
                <w:color w:val="auto"/>
                <w:szCs w:val="20"/>
              </w:rPr>
              <w:t xml:space="preserve"> </w:t>
            </w:r>
            <w:r w:rsidR="00AB702E" w:rsidRPr="009C2CC4">
              <w:rPr>
                <w:rFonts w:ascii="Calibri" w:hAnsi="Calibri"/>
                <w:b/>
                <w:color w:val="auto"/>
                <w:szCs w:val="20"/>
              </w:rPr>
              <w:t xml:space="preserve">Transfer </w:t>
            </w:r>
          </w:p>
        </w:tc>
      </w:tr>
      <w:tr w:rsidR="00AB702E" w:rsidRPr="009C2CC4" w14:paraId="77B02207" w14:textId="77777777" w:rsidTr="002E0395">
        <w:trPr>
          <w:trHeight w:val="397"/>
        </w:trPr>
        <w:tc>
          <w:tcPr>
            <w:tcW w:w="5547" w:type="dxa"/>
            <w:gridSpan w:val="6"/>
          </w:tcPr>
          <w:p w14:paraId="372203B2" w14:textId="77777777" w:rsidR="00AB702E" w:rsidRPr="009C2CC4" w:rsidRDefault="00AB702E" w:rsidP="00AB702E">
            <w:pPr>
              <w:rPr>
                <w:rFonts w:ascii="Calibri" w:hAnsi="Calibri"/>
                <w:b/>
                <w:color w:val="auto"/>
                <w:szCs w:val="20"/>
              </w:rPr>
            </w:pPr>
            <w:r>
              <w:rPr>
                <w:rFonts w:ascii="Calibri" w:hAnsi="Calibri"/>
                <w:b/>
                <w:color w:val="auto"/>
                <w:szCs w:val="20"/>
              </w:rPr>
              <w:t xml:space="preserve">PICK-UP </w:t>
            </w:r>
            <w:r w:rsidRPr="009C2CC4">
              <w:rPr>
                <w:rFonts w:ascii="Calibri" w:hAnsi="Calibri"/>
                <w:b/>
                <w:color w:val="auto"/>
                <w:szCs w:val="20"/>
              </w:rPr>
              <w:t>TIME AND PLACE</w:t>
            </w:r>
            <w:r>
              <w:rPr>
                <w:rFonts w:ascii="Calibri" w:hAnsi="Calibri"/>
                <w:b/>
                <w:color w:val="auto"/>
                <w:szCs w:val="20"/>
              </w:rPr>
              <w:t xml:space="preserve">:   </w:t>
            </w:r>
            <w:r w:rsidRPr="00E84A46">
              <w:rPr>
                <w:rFonts w:ascii="Calibri" w:hAnsi="Calibri"/>
                <w:b/>
                <w:color w:val="17365D" w:themeColor="text2" w:themeShade="BF"/>
                <w:szCs w:val="20"/>
              </w:rPr>
              <w:t xml:space="preserve"> </w:t>
            </w:r>
            <w:sdt>
              <w:sdtPr>
                <w:rPr>
                  <w:rFonts w:ascii="Calibri" w:hAnsi="Calibri"/>
                  <w:b/>
                  <w:color w:val="17365D" w:themeColor="text2" w:themeShade="BF"/>
                  <w:szCs w:val="20"/>
                </w:rPr>
                <w:id w:val="-648050873"/>
                <w:placeholder>
                  <w:docPart w:val="78E356B6CE84407292C960FE6DC79A6C"/>
                </w:placeholder>
                <w:showingPlcHdr/>
                <w:text/>
              </w:sdtPr>
              <w:sdtEndPr/>
              <w:sdtContent>
                <w:r w:rsidRPr="00F04E60">
                  <w:rPr>
                    <w:rFonts w:cs="Arial"/>
                    <w:b/>
                    <w:color w:val="17365D" w:themeColor="text2" w:themeShade="BF"/>
                    <w:sz w:val="16"/>
                    <w:szCs w:val="16"/>
                  </w:rPr>
                  <w:t>E</w:t>
                </w:r>
                <w:r w:rsidRPr="00F04E60">
                  <w:rPr>
                    <w:rStyle w:val="PlaceholderText"/>
                    <w:rFonts w:cs="Arial"/>
                    <w:b/>
                    <w:color w:val="17365D" w:themeColor="text2" w:themeShade="BF"/>
                    <w:sz w:val="16"/>
                    <w:szCs w:val="16"/>
                  </w:rPr>
                  <w:t>nter Text</w:t>
                </w:r>
              </w:sdtContent>
            </w:sdt>
          </w:p>
        </w:tc>
        <w:tc>
          <w:tcPr>
            <w:tcW w:w="5156" w:type="dxa"/>
            <w:gridSpan w:val="5"/>
          </w:tcPr>
          <w:p w14:paraId="2EF492CA" w14:textId="77777777" w:rsidR="00AB702E" w:rsidRPr="009C2CC4" w:rsidRDefault="00AB702E" w:rsidP="00AB702E">
            <w:pPr>
              <w:rPr>
                <w:rFonts w:ascii="Calibri" w:hAnsi="Calibri"/>
                <w:b/>
                <w:color w:val="auto"/>
                <w:szCs w:val="20"/>
              </w:rPr>
            </w:pPr>
            <w:r w:rsidRPr="009C2CC4">
              <w:rPr>
                <w:rFonts w:ascii="Calibri" w:hAnsi="Calibri"/>
                <w:b/>
                <w:color w:val="auto"/>
                <w:szCs w:val="20"/>
              </w:rPr>
              <w:t>DROP OFF TIME AND PLACE:</w:t>
            </w:r>
            <w:r>
              <w:rPr>
                <w:rFonts w:ascii="Calibri" w:hAnsi="Calibri"/>
                <w:b/>
                <w:color w:val="auto"/>
                <w:szCs w:val="20"/>
              </w:rPr>
              <w:t xml:space="preserve">   </w:t>
            </w:r>
            <w:r w:rsidRPr="00E84A46">
              <w:rPr>
                <w:rFonts w:ascii="Calibri" w:hAnsi="Calibri"/>
                <w:b/>
                <w:color w:val="17365D" w:themeColor="text2" w:themeShade="BF"/>
                <w:szCs w:val="20"/>
              </w:rPr>
              <w:t xml:space="preserve"> </w:t>
            </w:r>
            <w:sdt>
              <w:sdtPr>
                <w:rPr>
                  <w:rFonts w:ascii="Calibri" w:hAnsi="Calibri"/>
                  <w:b/>
                  <w:color w:val="17365D" w:themeColor="text2" w:themeShade="BF"/>
                  <w:szCs w:val="20"/>
                </w:rPr>
                <w:id w:val="-485392781"/>
                <w:placeholder>
                  <w:docPart w:val="39AEACDD649F44FE85A36F5B00C3C44D"/>
                </w:placeholder>
                <w:showingPlcHdr/>
                <w:text/>
              </w:sdtPr>
              <w:sdtEndPr/>
              <w:sdtContent>
                <w:r w:rsidRPr="00F04E60">
                  <w:rPr>
                    <w:rFonts w:cs="Arial"/>
                    <w:b/>
                    <w:color w:val="17365D" w:themeColor="text2" w:themeShade="BF"/>
                    <w:sz w:val="16"/>
                    <w:szCs w:val="16"/>
                  </w:rPr>
                  <w:t>E</w:t>
                </w:r>
                <w:r w:rsidRPr="00F04E60">
                  <w:rPr>
                    <w:rStyle w:val="PlaceholderText"/>
                    <w:rFonts w:cs="Arial"/>
                    <w:b/>
                    <w:color w:val="17365D" w:themeColor="text2" w:themeShade="BF"/>
                    <w:sz w:val="16"/>
                    <w:szCs w:val="16"/>
                  </w:rPr>
                  <w:t>nter Text</w:t>
                </w:r>
              </w:sdtContent>
            </w:sdt>
          </w:p>
        </w:tc>
      </w:tr>
      <w:tr w:rsidR="00AB702E" w:rsidRPr="009C2CC4" w14:paraId="3087D347" w14:textId="77777777" w:rsidTr="00B732A2">
        <w:trPr>
          <w:trHeight w:val="397"/>
        </w:trPr>
        <w:tc>
          <w:tcPr>
            <w:tcW w:w="846" w:type="dxa"/>
            <w:vAlign w:val="center"/>
          </w:tcPr>
          <w:p w14:paraId="3B164DCB" w14:textId="77777777" w:rsidR="00AB702E" w:rsidRPr="009721AC" w:rsidRDefault="00AB702E" w:rsidP="00AB702E">
            <w:pPr>
              <w:jc w:val="center"/>
              <w:rPr>
                <w:rFonts w:ascii="Calibri" w:hAnsi="Calibri"/>
                <w:b/>
                <w:color w:val="FF0000"/>
                <w:sz w:val="22"/>
              </w:rPr>
            </w:pPr>
            <w:r w:rsidRPr="009721AC">
              <w:rPr>
                <w:rFonts w:ascii="Calibri" w:hAnsi="Calibri"/>
                <w:b/>
                <w:color w:val="FF0000"/>
                <w:sz w:val="22"/>
              </w:rPr>
              <w:t>NOTE</w:t>
            </w:r>
          </w:p>
        </w:tc>
        <w:tc>
          <w:tcPr>
            <w:tcW w:w="9857" w:type="dxa"/>
            <w:gridSpan w:val="10"/>
          </w:tcPr>
          <w:p w14:paraId="61B34A46" w14:textId="77777777" w:rsidR="00AB702E" w:rsidRDefault="00AB702E" w:rsidP="00AB702E">
            <w:pPr>
              <w:numPr>
                <w:ilvl w:val="0"/>
                <w:numId w:val="1"/>
              </w:numPr>
              <w:ind w:left="317" w:hanging="317"/>
              <w:rPr>
                <w:rFonts w:ascii="Cambria" w:hAnsi="Cambria"/>
                <w:b/>
                <w:color w:val="auto"/>
                <w:sz w:val="18"/>
                <w:szCs w:val="18"/>
              </w:rPr>
            </w:pPr>
            <w:r>
              <w:rPr>
                <w:rFonts w:ascii="Cambria" w:hAnsi="Cambria"/>
                <w:b/>
                <w:color w:val="auto"/>
                <w:sz w:val="18"/>
                <w:szCs w:val="18"/>
              </w:rPr>
              <w:t>Contract Flights must be booked 3 months prior to departure.</w:t>
            </w:r>
          </w:p>
          <w:p w14:paraId="36353DFD" w14:textId="77777777" w:rsidR="00AB702E" w:rsidRPr="009A0788" w:rsidRDefault="00AB702E" w:rsidP="00AB702E">
            <w:pPr>
              <w:numPr>
                <w:ilvl w:val="0"/>
                <w:numId w:val="1"/>
              </w:numPr>
              <w:ind w:left="317" w:hanging="317"/>
              <w:rPr>
                <w:rFonts w:ascii="Cambria" w:hAnsi="Cambria"/>
                <w:b/>
                <w:color w:val="auto"/>
                <w:sz w:val="18"/>
                <w:szCs w:val="18"/>
              </w:rPr>
            </w:pPr>
            <w:r>
              <w:rPr>
                <w:rFonts w:ascii="Cambria" w:hAnsi="Cambria"/>
                <w:b/>
                <w:color w:val="auto"/>
                <w:sz w:val="18"/>
                <w:szCs w:val="18"/>
              </w:rPr>
              <w:t xml:space="preserve">Business </w:t>
            </w:r>
            <w:r w:rsidRPr="009A0788">
              <w:rPr>
                <w:rFonts w:ascii="Cambria" w:hAnsi="Cambria"/>
                <w:b/>
                <w:color w:val="auto"/>
                <w:sz w:val="18"/>
                <w:szCs w:val="18"/>
              </w:rPr>
              <w:t xml:space="preserve">Requests must be submitted for processing &gt;3wks prior to intended </w:t>
            </w:r>
            <w:r w:rsidRPr="009A0788">
              <w:rPr>
                <w:rFonts w:ascii="Cambria" w:hAnsi="Cambria"/>
                <w:b/>
                <w:i/>
                <w:color w:val="auto"/>
                <w:sz w:val="18"/>
                <w:szCs w:val="18"/>
              </w:rPr>
              <w:t>international travel.</w:t>
            </w:r>
          </w:p>
          <w:p w14:paraId="3397F598" w14:textId="77777777" w:rsidR="00AB702E" w:rsidRPr="009A0788" w:rsidRDefault="00AB702E" w:rsidP="00AB702E">
            <w:pPr>
              <w:numPr>
                <w:ilvl w:val="0"/>
                <w:numId w:val="1"/>
              </w:numPr>
              <w:ind w:left="317" w:hanging="317"/>
              <w:rPr>
                <w:rFonts w:ascii="Cambria" w:hAnsi="Cambria"/>
                <w:b/>
                <w:color w:val="auto"/>
                <w:sz w:val="18"/>
                <w:szCs w:val="18"/>
              </w:rPr>
            </w:pPr>
            <w:r w:rsidRPr="009A0788">
              <w:rPr>
                <w:rFonts w:ascii="Cambria" w:hAnsi="Cambria"/>
                <w:b/>
                <w:color w:val="auto"/>
                <w:sz w:val="18"/>
                <w:szCs w:val="18"/>
              </w:rPr>
              <w:t xml:space="preserve">Passengers </w:t>
            </w:r>
            <w:r>
              <w:rPr>
                <w:rFonts w:ascii="Cambria" w:hAnsi="Cambria"/>
                <w:b/>
                <w:color w:val="auto"/>
                <w:sz w:val="18"/>
                <w:szCs w:val="18"/>
              </w:rPr>
              <w:t xml:space="preserve">must </w:t>
            </w:r>
            <w:r w:rsidRPr="009A0788">
              <w:rPr>
                <w:rFonts w:ascii="Cambria" w:hAnsi="Cambria"/>
                <w:b/>
                <w:color w:val="auto"/>
                <w:sz w:val="18"/>
                <w:szCs w:val="18"/>
              </w:rPr>
              <w:t>ensur</w:t>
            </w:r>
            <w:r>
              <w:rPr>
                <w:rFonts w:ascii="Cambria" w:hAnsi="Cambria"/>
                <w:b/>
                <w:color w:val="auto"/>
                <w:sz w:val="18"/>
                <w:szCs w:val="18"/>
              </w:rPr>
              <w:t>e</w:t>
            </w:r>
            <w:r w:rsidRPr="009A0788">
              <w:rPr>
                <w:rFonts w:ascii="Cambria" w:hAnsi="Cambria"/>
                <w:b/>
                <w:color w:val="auto"/>
                <w:sz w:val="18"/>
                <w:szCs w:val="18"/>
              </w:rPr>
              <w:t xml:space="preserve"> personal travel documents are valid </w:t>
            </w:r>
            <w:r w:rsidRPr="009A0788">
              <w:rPr>
                <w:rFonts w:ascii="Cambria" w:hAnsi="Cambria"/>
                <w:b/>
                <w:i/>
                <w:color w:val="auto"/>
                <w:sz w:val="18"/>
                <w:szCs w:val="18"/>
              </w:rPr>
              <w:t>(passport, visa, vaccinations etc).</w:t>
            </w:r>
          </w:p>
          <w:p w14:paraId="67B58429" w14:textId="77777777" w:rsidR="00AB702E" w:rsidRPr="009A0788" w:rsidRDefault="00AB702E" w:rsidP="00AB702E">
            <w:pPr>
              <w:numPr>
                <w:ilvl w:val="0"/>
                <w:numId w:val="1"/>
              </w:numPr>
              <w:ind w:left="317" w:hanging="317"/>
              <w:rPr>
                <w:rFonts w:ascii="Calibri" w:hAnsi="Calibri"/>
                <w:b/>
                <w:color w:val="auto"/>
                <w:sz w:val="18"/>
                <w:szCs w:val="18"/>
              </w:rPr>
            </w:pPr>
            <w:r>
              <w:rPr>
                <w:rFonts w:ascii="Cambria" w:hAnsi="Cambria"/>
                <w:b/>
                <w:color w:val="auto"/>
                <w:sz w:val="18"/>
                <w:szCs w:val="18"/>
              </w:rPr>
              <w:t xml:space="preserve">Passenger must </w:t>
            </w:r>
            <w:r w:rsidRPr="009A0788">
              <w:rPr>
                <w:rFonts w:ascii="Cambria" w:hAnsi="Cambria"/>
                <w:b/>
                <w:color w:val="auto"/>
                <w:sz w:val="18"/>
                <w:szCs w:val="18"/>
              </w:rPr>
              <w:t>check tickets are correct on receipt.</w:t>
            </w:r>
            <w:r>
              <w:rPr>
                <w:rFonts w:ascii="Cambria" w:hAnsi="Cambria"/>
                <w:b/>
                <w:color w:val="auto"/>
                <w:sz w:val="18"/>
                <w:szCs w:val="18"/>
              </w:rPr>
              <w:t xml:space="preserve"> Educore will not be held liable for errors. </w:t>
            </w:r>
          </w:p>
          <w:p w14:paraId="399BFEB9" w14:textId="77777777" w:rsidR="00AB702E" w:rsidRPr="009C2CC4" w:rsidRDefault="00AB702E" w:rsidP="00AB702E">
            <w:pPr>
              <w:numPr>
                <w:ilvl w:val="0"/>
                <w:numId w:val="1"/>
              </w:numPr>
              <w:ind w:left="317" w:hanging="317"/>
              <w:rPr>
                <w:rFonts w:ascii="Calibri" w:hAnsi="Calibri"/>
                <w:b/>
                <w:color w:val="auto"/>
                <w:szCs w:val="20"/>
              </w:rPr>
            </w:pPr>
            <w:hyperlink r:id="rId11" w:history="1">
              <w:r w:rsidRPr="00B364A5">
                <w:rPr>
                  <w:rStyle w:val="Hyperlink"/>
                  <w:rFonts w:ascii="Calibri" w:hAnsi="Calibri"/>
                  <w:b/>
                  <w:sz w:val="18"/>
                  <w:szCs w:val="18"/>
                </w:rPr>
                <w:t>Travel@educoreservices.com</w:t>
              </w:r>
            </w:hyperlink>
            <w:r>
              <w:rPr>
                <w:rFonts w:ascii="Calibri" w:hAnsi="Calibri"/>
                <w:b/>
                <w:color w:val="auto"/>
                <w:sz w:val="18"/>
                <w:szCs w:val="18"/>
              </w:rPr>
              <w:tab/>
            </w:r>
            <w:r w:rsidRPr="002219BF">
              <w:rPr>
                <w:rFonts w:ascii="Calibri" w:hAnsi="Calibri"/>
                <w:b/>
                <w:color w:val="auto"/>
                <w:sz w:val="18"/>
                <w:szCs w:val="18"/>
              </w:rPr>
              <w:t>Tel: +260 762 168189</w:t>
            </w:r>
          </w:p>
        </w:tc>
      </w:tr>
      <w:tr w:rsidR="00AB702E" w:rsidRPr="009C2CC4" w14:paraId="3C81F9B7" w14:textId="77777777" w:rsidTr="00B732A2">
        <w:trPr>
          <w:trHeight w:val="250"/>
        </w:trPr>
        <w:tc>
          <w:tcPr>
            <w:tcW w:w="10703" w:type="dxa"/>
            <w:gridSpan w:val="11"/>
            <w:shd w:val="clear" w:color="auto" w:fill="D94415"/>
          </w:tcPr>
          <w:p w14:paraId="65C11CFD" w14:textId="77777777" w:rsidR="00AB702E" w:rsidRPr="009C2CC4" w:rsidRDefault="00AB702E" w:rsidP="00AB702E">
            <w:pPr>
              <w:rPr>
                <w:rFonts w:ascii="Calibri" w:hAnsi="Calibri"/>
                <w:b/>
                <w:color w:val="auto"/>
                <w:szCs w:val="20"/>
              </w:rPr>
            </w:pPr>
            <w:r w:rsidRPr="002723D8">
              <w:rPr>
                <w:rFonts w:ascii="Calibri" w:hAnsi="Calibri"/>
                <w:b/>
                <w:color w:val="FFFFFF" w:themeColor="background1"/>
                <w:szCs w:val="20"/>
              </w:rPr>
              <w:t>APPROVAL</w:t>
            </w:r>
          </w:p>
        </w:tc>
      </w:tr>
      <w:tr w:rsidR="00AB702E" w:rsidRPr="009C2CC4" w14:paraId="08B9EEEF" w14:textId="77777777" w:rsidTr="002E0395">
        <w:trPr>
          <w:trHeight w:val="397"/>
        </w:trPr>
        <w:tc>
          <w:tcPr>
            <w:tcW w:w="2972" w:type="dxa"/>
            <w:gridSpan w:val="3"/>
          </w:tcPr>
          <w:p w14:paraId="6155B938" w14:textId="77777777" w:rsidR="00AB702E" w:rsidRDefault="00AB702E" w:rsidP="00AB702E">
            <w:pPr>
              <w:rPr>
                <w:rFonts w:ascii="Calibri" w:hAnsi="Calibri"/>
                <w:b/>
                <w:color w:val="auto"/>
                <w:szCs w:val="20"/>
              </w:rPr>
            </w:pPr>
            <w:r w:rsidRPr="009C2CC4">
              <w:rPr>
                <w:rFonts w:ascii="Calibri" w:hAnsi="Calibri"/>
                <w:b/>
                <w:color w:val="auto"/>
                <w:szCs w:val="20"/>
              </w:rPr>
              <w:t xml:space="preserve">Applicants </w:t>
            </w:r>
            <w:r>
              <w:rPr>
                <w:rFonts w:ascii="Calibri" w:hAnsi="Calibri"/>
                <w:b/>
                <w:color w:val="auto"/>
                <w:szCs w:val="20"/>
              </w:rPr>
              <w:t xml:space="preserve">Name </w:t>
            </w:r>
          </w:p>
          <w:p w14:paraId="30AF8E15" w14:textId="77777777" w:rsidR="00AB702E" w:rsidRPr="009C2CC4" w:rsidRDefault="006705EA" w:rsidP="00AB702E">
            <w:pPr>
              <w:rPr>
                <w:rFonts w:ascii="Calibri" w:hAnsi="Calibri"/>
                <w:b/>
                <w:color w:val="auto"/>
                <w:szCs w:val="20"/>
              </w:rPr>
            </w:pPr>
            <w:sdt>
              <w:sdtPr>
                <w:rPr>
                  <w:rFonts w:ascii="Calibri" w:hAnsi="Calibri"/>
                  <w:b/>
                  <w:color w:val="17365D" w:themeColor="text2" w:themeShade="BF"/>
                  <w:szCs w:val="20"/>
                </w:rPr>
                <w:id w:val="-88240382"/>
                <w:placeholder>
                  <w:docPart w:val="692C2C28C303472783F5A71B936FABFA"/>
                </w:placeholder>
                <w:showingPlcHdr/>
                <w:text/>
              </w:sdtPr>
              <w:sdtEndPr/>
              <w:sdtContent>
                <w:r w:rsidR="00AB702E" w:rsidRPr="00F04E60">
                  <w:rPr>
                    <w:rFonts w:cs="Arial"/>
                    <w:b/>
                    <w:color w:val="17365D" w:themeColor="text2" w:themeShade="BF"/>
                    <w:sz w:val="16"/>
                    <w:szCs w:val="16"/>
                  </w:rPr>
                  <w:t>E</w:t>
                </w:r>
                <w:r w:rsidR="00AB702E" w:rsidRPr="00F04E60">
                  <w:rPr>
                    <w:rStyle w:val="PlaceholderText"/>
                    <w:rFonts w:cs="Arial"/>
                    <w:b/>
                    <w:color w:val="17365D" w:themeColor="text2" w:themeShade="BF"/>
                    <w:sz w:val="16"/>
                    <w:szCs w:val="16"/>
                  </w:rPr>
                  <w:t>nter Text</w:t>
                </w:r>
              </w:sdtContent>
            </w:sdt>
          </w:p>
        </w:tc>
        <w:tc>
          <w:tcPr>
            <w:tcW w:w="3969" w:type="dxa"/>
            <w:gridSpan w:val="4"/>
          </w:tcPr>
          <w:p w14:paraId="59EA9551" w14:textId="77777777" w:rsidR="00AB702E" w:rsidRDefault="00AB702E" w:rsidP="00AB702E">
            <w:pPr>
              <w:rPr>
                <w:rFonts w:ascii="Calibri" w:hAnsi="Calibri"/>
                <w:b/>
                <w:color w:val="auto"/>
                <w:szCs w:val="20"/>
              </w:rPr>
            </w:pPr>
            <w:r>
              <w:rPr>
                <w:rFonts w:ascii="Calibri" w:hAnsi="Calibri"/>
                <w:b/>
                <w:color w:val="auto"/>
                <w:szCs w:val="20"/>
              </w:rPr>
              <w:t>Signature</w:t>
            </w:r>
          </w:p>
          <w:sdt>
            <w:sdtPr>
              <w:rPr>
                <w:rFonts w:ascii="Calibri" w:hAnsi="Calibri"/>
                <w:b/>
                <w:color w:val="auto"/>
                <w:szCs w:val="20"/>
              </w:rPr>
              <w:id w:val="-1876306932"/>
              <w:showingPlcHdr/>
              <w:picture/>
            </w:sdtPr>
            <w:sdtEndPr/>
            <w:sdtContent>
              <w:p w14:paraId="176F2E87" w14:textId="77777777" w:rsidR="00AB702E" w:rsidRPr="009C2CC4" w:rsidRDefault="003734D5" w:rsidP="00AB702E">
                <w:pPr>
                  <w:rPr>
                    <w:rFonts w:ascii="Calibri" w:hAnsi="Calibri"/>
                    <w:b/>
                    <w:color w:val="auto"/>
                    <w:szCs w:val="20"/>
                  </w:rPr>
                </w:pPr>
                <w:r>
                  <w:rPr>
                    <w:rFonts w:ascii="Calibri" w:hAnsi="Calibri"/>
                    <w:b/>
                    <w:noProof/>
                    <w:color w:val="auto"/>
                    <w:szCs w:val="20"/>
                  </w:rPr>
                  <w:drawing>
                    <wp:inline distT="0" distB="0" distL="0" distR="0" wp14:anchorId="4906664D" wp14:editId="5DDAC403">
                      <wp:extent cx="848360" cy="848360"/>
                      <wp:effectExtent l="0" t="0" r="8890" b="8890"/>
                      <wp:docPr id="1385759817" name="Picture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1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2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854449" cy="854449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sdtContent>
          </w:sdt>
        </w:tc>
        <w:tc>
          <w:tcPr>
            <w:tcW w:w="1112" w:type="dxa"/>
            <w:gridSpan w:val="2"/>
          </w:tcPr>
          <w:p w14:paraId="1F58AC50" w14:textId="77777777" w:rsidR="00AB702E" w:rsidRPr="009C2CC4" w:rsidRDefault="00AB702E" w:rsidP="00AB702E">
            <w:pPr>
              <w:rPr>
                <w:rFonts w:ascii="Calibri" w:hAnsi="Calibri"/>
                <w:b/>
                <w:color w:val="auto"/>
                <w:szCs w:val="20"/>
              </w:rPr>
            </w:pPr>
            <w:r w:rsidRPr="009C2CC4">
              <w:rPr>
                <w:rFonts w:ascii="Calibri" w:hAnsi="Calibri"/>
                <w:b/>
                <w:color w:val="auto"/>
                <w:szCs w:val="20"/>
              </w:rPr>
              <w:t>Date</w:t>
            </w:r>
          </w:p>
        </w:tc>
        <w:tc>
          <w:tcPr>
            <w:tcW w:w="2650" w:type="dxa"/>
            <w:gridSpan w:val="2"/>
          </w:tcPr>
          <w:p w14:paraId="27D7468A" w14:textId="77777777" w:rsidR="00AB702E" w:rsidRPr="009C2CC4" w:rsidRDefault="00AB702E" w:rsidP="00AB702E">
            <w:pPr>
              <w:jc w:val="both"/>
              <w:rPr>
                <w:rFonts w:ascii="Calibri" w:hAnsi="Calibri"/>
                <w:b/>
                <w:color w:val="auto"/>
                <w:szCs w:val="20"/>
              </w:rPr>
            </w:pPr>
            <w:r w:rsidRPr="009C2CC4">
              <w:rPr>
                <w:rFonts w:ascii="Calibri" w:hAnsi="Calibri"/>
                <w:b/>
                <w:color w:val="auto"/>
                <w:szCs w:val="20"/>
              </w:rPr>
              <w:t xml:space="preserve"> </w:t>
            </w:r>
            <w:r>
              <w:rPr>
                <w:rFonts w:ascii="Calibri" w:hAnsi="Calibri"/>
                <w:b/>
                <w:color w:val="auto"/>
                <w:szCs w:val="20"/>
              </w:rPr>
              <w:t xml:space="preserve">  </w:t>
            </w:r>
            <w:r w:rsidRPr="00E84A46">
              <w:rPr>
                <w:rFonts w:ascii="Calibri" w:hAnsi="Calibri"/>
                <w:b/>
                <w:color w:val="17365D" w:themeColor="text2" w:themeShade="BF"/>
                <w:szCs w:val="20"/>
              </w:rPr>
              <w:t xml:space="preserve"> </w:t>
            </w:r>
            <w:sdt>
              <w:sdtPr>
                <w:id w:val="684026070"/>
                <w:placeholder>
                  <w:docPart w:val="38183DDE392941578EE8FC034A91C46C"/>
                </w:placeholder>
                <w:text/>
              </w:sdtPr>
              <w:sdtEndPr/>
              <w:sdtContent>
                <w:r w:rsidR="003734D5" w:rsidRPr="003734D5">
                  <w:t xml:space="preserve"> Enter Text</w:t>
                </w:r>
              </w:sdtContent>
            </w:sdt>
          </w:p>
        </w:tc>
      </w:tr>
      <w:tr w:rsidR="00AB702E" w:rsidRPr="009C2CC4" w14:paraId="301E1CF4" w14:textId="77777777" w:rsidTr="002E0395">
        <w:trPr>
          <w:trHeight w:val="397"/>
        </w:trPr>
        <w:tc>
          <w:tcPr>
            <w:tcW w:w="2972" w:type="dxa"/>
            <w:gridSpan w:val="3"/>
          </w:tcPr>
          <w:p w14:paraId="600FEF49" w14:textId="77777777" w:rsidR="00AB702E" w:rsidRDefault="00AB702E" w:rsidP="00AB702E">
            <w:pPr>
              <w:rPr>
                <w:rFonts w:ascii="Calibri" w:hAnsi="Calibri"/>
                <w:b/>
                <w:color w:val="auto"/>
                <w:szCs w:val="20"/>
              </w:rPr>
            </w:pPr>
            <w:r>
              <w:rPr>
                <w:rFonts w:ascii="Calibri" w:hAnsi="Calibri"/>
                <w:b/>
                <w:color w:val="auto"/>
                <w:szCs w:val="20"/>
              </w:rPr>
              <w:t>Line Manager Name</w:t>
            </w:r>
          </w:p>
          <w:p w14:paraId="5E5BA0A7" w14:textId="77777777" w:rsidR="00AB702E" w:rsidRPr="009C2CC4" w:rsidRDefault="006705EA" w:rsidP="00AB702E">
            <w:pPr>
              <w:rPr>
                <w:rFonts w:ascii="Calibri" w:hAnsi="Calibri"/>
                <w:b/>
                <w:color w:val="auto"/>
                <w:szCs w:val="20"/>
              </w:rPr>
            </w:pPr>
            <w:sdt>
              <w:sdtPr>
                <w:rPr>
                  <w:rFonts w:ascii="Calibri" w:hAnsi="Calibri"/>
                  <w:b/>
                  <w:color w:val="17365D" w:themeColor="text2" w:themeShade="BF"/>
                  <w:szCs w:val="20"/>
                </w:rPr>
                <w:id w:val="-501275674"/>
                <w:placeholder>
                  <w:docPart w:val="FE24CD1533B44C888DD1492194B17B63"/>
                </w:placeholder>
                <w:showingPlcHdr/>
                <w:text/>
              </w:sdtPr>
              <w:sdtEndPr/>
              <w:sdtContent>
                <w:r w:rsidR="00AB702E" w:rsidRPr="00F04E60">
                  <w:rPr>
                    <w:rFonts w:cs="Arial"/>
                    <w:b/>
                    <w:color w:val="17365D" w:themeColor="text2" w:themeShade="BF"/>
                    <w:sz w:val="16"/>
                    <w:szCs w:val="16"/>
                  </w:rPr>
                  <w:t>E</w:t>
                </w:r>
                <w:r w:rsidR="00AB702E" w:rsidRPr="00F04E60">
                  <w:rPr>
                    <w:rStyle w:val="PlaceholderText"/>
                    <w:rFonts w:cs="Arial"/>
                    <w:b/>
                    <w:color w:val="17365D" w:themeColor="text2" w:themeShade="BF"/>
                    <w:sz w:val="16"/>
                    <w:szCs w:val="16"/>
                  </w:rPr>
                  <w:t>nter Text</w:t>
                </w:r>
              </w:sdtContent>
            </w:sdt>
          </w:p>
        </w:tc>
        <w:tc>
          <w:tcPr>
            <w:tcW w:w="3969" w:type="dxa"/>
            <w:gridSpan w:val="4"/>
          </w:tcPr>
          <w:p w14:paraId="7C2F1E66" w14:textId="77777777" w:rsidR="00AB702E" w:rsidRDefault="00AB702E" w:rsidP="00AB702E">
            <w:pPr>
              <w:rPr>
                <w:rFonts w:ascii="Calibri" w:hAnsi="Calibri"/>
                <w:b/>
                <w:color w:val="auto"/>
                <w:szCs w:val="20"/>
              </w:rPr>
            </w:pPr>
            <w:r>
              <w:rPr>
                <w:rFonts w:ascii="Calibri" w:hAnsi="Calibri"/>
                <w:b/>
                <w:color w:val="auto"/>
                <w:szCs w:val="20"/>
              </w:rPr>
              <w:t>Signature</w:t>
            </w:r>
          </w:p>
          <w:sdt>
            <w:sdtPr>
              <w:rPr>
                <w:rFonts w:ascii="Calibri" w:hAnsi="Calibri"/>
                <w:b/>
                <w:color w:val="auto"/>
                <w:szCs w:val="20"/>
              </w:rPr>
              <w:id w:val="291331960"/>
              <w:showingPlcHdr/>
              <w:picture/>
            </w:sdtPr>
            <w:sdtEndPr/>
            <w:sdtContent>
              <w:p w14:paraId="36AE394C" w14:textId="77777777" w:rsidR="00AB702E" w:rsidRPr="009C2CC4" w:rsidRDefault="00AB702E" w:rsidP="00AB702E">
                <w:pPr>
                  <w:rPr>
                    <w:rFonts w:ascii="Calibri" w:hAnsi="Calibri"/>
                    <w:b/>
                    <w:color w:val="auto"/>
                    <w:szCs w:val="20"/>
                  </w:rPr>
                </w:pPr>
                <w:r>
                  <w:rPr>
                    <w:rFonts w:ascii="Calibri" w:hAnsi="Calibri"/>
                    <w:b/>
                    <w:noProof/>
                    <w:color w:val="auto"/>
                    <w:szCs w:val="20"/>
                  </w:rPr>
                  <w:drawing>
                    <wp:inline distT="0" distB="0" distL="0" distR="0" wp14:anchorId="60BC2C00" wp14:editId="2DF0D9A9">
                      <wp:extent cx="848563" cy="502108"/>
                      <wp:effectExtent l="0" t="0" r="8890" b="0"/>
                      <wp:docPr id="4" name="Picture 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4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3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854382" cy="50555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sdtContent>
          </w:sdt>
        </w:tc>
        <w:tc>
          <w:tcPr>
            <w:tcW w:w="1112" w:type="dxa"/>
            <w:gridSpan w:val="2"/>
          </w:tcPr>
          <w:p w14:paraId="54D8F765" w14:textId="77777777" w:rsidR="00AB702E" w:rsidRPr="009C2CC4" w:rsidRDefault="00AB702E" w:rsidP="00AB702E">
            <w:pPr>
              <w:rPr>
                <w:rFonts w:ascii="Calibri" w:hAnsi="Calibri"/>
                <w:b/>
                <w:color w:val="auto"/>
                <w:szCs w:val="20"/>
              </w:rPr>
            </w:pPr>
            <w:r w:rsidRPr="009C2CC4">
              <w:rPr>
                <w:rFonts w:ascii="Calibri" w:hAnsi="Calibri"/>
                <w:b/>
                <w:color w:val="auto"/>
                <w:szCs w:val="20"/>
              </w:rPr>
              <w:t>Date</w:t>
            </w:r>
          </w:p>
        </w:tc>
        <w:tc>
          <w:tcPr>
            <w:tcW w:w="2650" w:type="dxa"/>
            <w:gridSpan w:val="2"/>
          </w:tcPr>
          <w:p w14:paraId="2297AEEA" w14:textId="77777777" w:rsidR="00AB702E" w:rsidRPr="009C2CC4" w:rsidRDefault="006705EA" w:rsidP="00AB702E">
            <w:pPr>
              <w:rPr>
                <w:rFonts w:ascii="Calibri" w:hAnsi="Calibri"/>
                <w:b/>
                <w:color w:val="auto"/>
                <w:szCs w:val="20"/>
              </w:rPr>
            </w:pPr>
            <w:sdt>
              <w:sdtPr>
                <w:rPr>
                  <w:rFonts w:ascii="Calibri" w:hAnsi="Calibri"/>
                  <w:b/>
                  <w:color w:val="17365D" w:themeColor="text2" w:themeShade="BF"/>
                  <w:szCs w:val="20"/>
                </w:rPr>
                <w:id w:val="-2011669964"/>
                <w:placeholder>
                  <w:docPart w:val="ABD69FBBAC3546BEB31313C6E778CE08"/>
                </w:placeholder>
                <w:showingPlcHdr/>
                <w:text/>
              </w:sdtPr>
              <w:sdtEndPr/>
              <w:sdtContent>
                <w:r w:rsidR="00AB702E" w:rsidRPr="00F04E60">
                  <w:rPr>
                    <w:rFonts w:cs="Arial"/>
                    <w:b/>
                    <w:color w:val="17365D" w:themeColor="text2" w:themeShade="BF"/>
                    <w:sz w:val="16"/>
                    <w:szCs w:val="16"/>
                  </w:rPr>
                  <w:t>E</w:t>
                </w:r>
                <w:r w:rsidR="00AB702E" w:rsidRPr="00F04E60">
                  <w:rPr>
                    <w:rStyle w:val="PlaceholderText"/>
                    <w:rFonts w:cs="Arial"/>
                    <w:b/>
                    <w:color w:val="17365D" w:themeColor="text2" w:themeShade="BF"/>
                    <w:sz w:val="16"/>
                    <w:szCs w:val="16"/>
                  </w:rPr>
                  <w:t>nter Text</w:t>
                </w:r>
              </w:sdtContent>
            </w:sdt>
          </w:p>
        </w:tc>
      </w:tr>
      <w:tr w:rsidR="00AB702E" w:rsidRPr="009C2CC4" w14:paraId="345609F0" w14:textId="77777777" w:rsidTr="002E0395">
        <w:trPr>
          <w:trHeight w:val="56"/>
        </w:trPr>
        <w:tc>
          <w:tcPr>
            <w:tcW w:w="10703" w:type="dxa"/>
            <w:gridSpan w:val="11"/>
          </w:tcPr>
          <w:p w14:paraId="0E497D3B" w14:textId="77777777" w:rsidR="00AB702E" w:rsidRPr="009C2CC4" w:rsidRDefault="00AB702E" w:rsidP="00AB702E">
            <w:pPr>
              <w:rPr>
                <w:rFonts w:ascii="Calibri" w:hAnsi="Calibri"/>
                <w:b/>
                <w:color w:val="auto"/>
                <w:szCs w:val="20"/>
              </w:rPr>
            </w:pPr>
            <w:r>
              <w:rPr>
                <w:rFonts w:ascii="Calibri" w:hAnsi="Calibri"/>
                <w:b/>
                <w:color w:val="auto"/>
                <w:szCs w:val="20"/>
              </w:rPr>
              <w:t xml:space="preserve">Remarks:     </w:t>
            </w:r>
            <w:r w:rsidRPr="00E84A46">
              <w:rPr>
                <w:rFonts w:ascii="Calibri" w:hAnsi="Calibri"/>
                <w:b/>
                <w:color w:val="17365D" w:themeColor="text2" w:themeShade="BF"/>
                <w:szCs w:val="20"/>
              </w:rPr>
              <w:t xml:space="preserve"> </w:t>
            </w:r>
            <w:sdt>
              <w:sdtPr>
                <w:rPr>
                  <w:rFonts w:ascii="Calibri" w:hAnsi="Calibri"/>
                  <w:b/>
                  <w:color w:val="17365D" w:themeColor="text2" w:themeShade="BF"/>
                  <w:szCs w:val="20"/>
                </w:rPr>
                <w:id w:val="-1277161982"/>
                <w:placeholder>
                  <w:docPart w:val="3EBCD8A757AB4F5596B0C8CC04ADC17D"/>
                </w:placeholder>
                <w:showingPlcHdr/>
                <w:text/>
              </w:sdtPr>
              <w:sdtEndPr/>
              <w:sdtContent>
                <w:r w:rsidRPr="00F04E60">
                  <w:rPr>
                    <w:rFonts w:cs="Arial"/>
                    <w:b/>
                    <w:color w:val="17365D" w:themeColor="text2" w:themeShade="BF"/>
                    <w:sz w:val="16"/>
                    <w:szCs w:val="16"/>
                  </w:rPr>
                  <w:t>E</w:t>
                </w:r>
                <w:r w:rsidRPr="00F04E60">
                  <w:rPr>
                    <w:rStyle w:val="PlaceholderText"/>
                    <w:rFonts w:cs="Arial"/>
                    <w:b/>
                    <w:color w:val="17365D" w:themeColor="text2" w:themeShade="BF"/>
                    <w:sz w:val="16"/>
                    <w:szCs w:val="16"/>
                  </w:rPr>
                  <w:t>nter Text</w:t>
                </w:r>
              </w:sdtContent>
            </w:sdt>
          </w:p>
        </w:tc>
      </w:tr>
    </w:tbl>
    <w:p w14:paraId="63C81D4B" w14:textId="77777777" w:rsidR="00CA7202" w:rsidRPr="003668B6" w:rsidRDefault="00A07C48" w:rsidP="003668B6">
      <w:pPr>
        <w:rPr>
          <w:rFonts w:asciiTheme="minorHAnsi" w:hAnsiTheme="minorHAnsi" w:cstheme="minorHAnsi"/>
          <w:b/>
          <w:color w:val="auto"/>
          <w:sz w:val="22"/>
          <w:szCs w:val="24"/>
        </w:rPr>
      </w:pPr>
      <w:r>
        <w:rPr>
          <w:rFonts w:asciiTheme="minorHAnsi" w:hAnsiTheme="minorHAnsi" w:cstheme="minorHAnsi"/>
          <w:b/>
          <w:color w:val="auto"/>
          <w:sz w:val="22"/>
          <w:szCs w:val="24"/>
        </w:rPr>
        <w:tab/>
      </w:r>
    </w:p>
    <w:sectPr w:rsidR="00CA7202" w:rsidRPr="003668B6" w:rsidSect="00C63093">
      <w:headerReference w:type="default" r:id="rId14"/>
      <w:headerReference w:type="first" r:id="rId15"/>
      <w:footerReference w:type="first" r:id="rId16"/>
      <w:pgSz w:w="11907" w:h="16840" w:code="9"/>
      <w:pgMar w:top="1701" w:right="1134" w:bottom="1247" w:left="1134" w:header="851" w:footer="45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659561" w14:textId="77777777" w:rsidR="006705EA" w:rsidRDefault="006705EA">
      <w:r>
        <w:separator/>
      </w:r>
    </w:p>
  </w:endnote>
  <w:endnote w:type="continuationSeparator" w:id="0">
    <w:p w14:paraId="766A139F" w14:textId="77777777" w:rsidR="006705EA" w:rsidRDefault="006705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Grande">
    <w:altName w:val="Arial"/>
    <w:charset w:val="00"/>
    <w:family w:val="auto"/>
    <w:pitch w:val="variable"/>
    <w:sig w:usb0="00000000" w:usb1="5000A1FF" w:usb2="00000000" w:usb3="00000000" w:csb0="000001B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EB234" w14:textId="77777777" w:rsidR="002272CF" w:rsidRDefault="001953BF">
    <w:pPr>
      <w:pStyle w:val="Footer"/>
    </w:pPr>
    <w:fldSimple w:instr=" FILENAME \p \* MERGEFORMAT ">
      <w:r w:rsidR="00BE11C5">
        <w:rPr>
          <w:noProof/>
        </w:rPr>
        <w:t>Document1</w:t>
      </w:r>
    </w:fldSimple>
    <w:r w:rsidR="00345C1D">
      <w:rPr>
        <w:noProof/>
      </w:rPr>
      <w:drawing>
        <wp:inline distT="0" distB="0" distL="0" distR="0" wp14:anchorId="01053043" wp14:editId="3F191BAF">
          <wp:extent cx="5952490" cy="342900"/>
          <wp:effectExtent l="0" t="0" r="0" b="0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52490" cy="3429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5C7166" w14:textId="77777777" w:rsidR="006705EA" w:rsidRDefault="006705EA">
      <w:r>
        <w:separator/>
      </w:r>
    </w:p>
  </w:footnote>
  <w:footnote w:type="continuationSeparator" w:id="0">
    <w:p w14:paraId="12621BD5" w14:textId="77777777" w:rsidR="006705EA" w:rsidRDefault="006705E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781" w:type="dxa"/>
      <w:tblInd w:w="-142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154"/>
      <w:gridCol w:w="3402"/>
      <w:gridCol w:w="4225"/>
    </w:tblGrid>
    <w:tr w:rsidR="00B82375" w14:paraId="4703C43B" w14:textId="77777777" w:rsidTr="00812556">
      <w:tc>
        <w:tcPr>
          <w:tcW w:w="2154" w:type="dxa"/>
        </w:tcPr>
        <w:p w14:paraId="2639B24E" w14:textId="77777777" w:rsidR="00B82375" w:rsidRPr="00B82375" w:rsidRDefault="00B82375" w:rsidP="00B82375">
          <w:pPr>
            <w:pStyle w:val="Header"/>
            <w:jc w:val="left"/>
            <w:rPr>
              <w:sz w:val="20"/>
              <w:szCs w:val="20"/>
            </w:rPr>
          </w:pPr>
        </w:p>
      </w:tc>
      <w:tc>
        <w:tcPr>
          <w:tcW w:w="3402" w:type="dxa"/>
        </w:tcPr>
        <w:p w14:paraId="0E7A2724" w14:textId="77777777" w:rsidR="00B82375" w:rsidRPr="004972EE" w:rsidRDefault="00B82375" w:rsidP="00B82375">
          <w:pPr>
            <w:pStyle w:val="Header"/>
            <w:jc w:val="left"/>
            <w:rPr>
              <w:szCs w:val="18"/>
            </w:rPr>
          </w:pPr>
        </w:p>
      </w:tc>
      <w:tc>
        <w:tcPr>
          <w:tcW w:w="4225" w:type="dxa"/>
        </w:tcPr>
        <w:p w14:paraId="7F3C4A85" w14:textId="77777777" w:rsidR="00B82375" w:rsidRDefault="00B82375" w:rsidP="00B82375">
          <w:pPr>
            <w:pStyle w:val="Header"/>
            <w:jc w:val="right"/>
          </w:pPr>
        </w:p>
      </w:tc>
    </w:tr>
  </w:tbl>
  <w:p w14:paraId="768BE545" w14:textId="77777777" w:rsidR="00ED1E2E" w:rsidRPr="00B82375" w:rsidRDefault="00ED1E2E" w:rsidP="00B82375">
    <w:pPr>
      <w:pStyle w:val="Header"/>
      <w:jc w:val="lef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915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1981"/>
      <w:gridCol w:w="3474"/>
      <w:gridCol w:w="4460"/>
    </w:tblGrid>
    <w:tr w:rsidR="00B82375" w14:paraId="76B65D1E" w14:textId="77777777" w:rsidTr="002272CF">
      <w:trPr>
        <w:trHeight w:val="577"/>
      </w:trPr>
      <w:tc>
        <w:tcPr>
          <w:tcW w:w="1981" w:type="dxa"/>
        </w:tcPr>
        <w:p w14:paraId="1F2A3EFD" w14:textId="77777777" w:rsidR="00B82375" w:rsidRPr="004972EE" w:rsidRDefault="00B82375" w:rsidP="00B82375">
          <w:pPr>
            <w:pStyle w:val="Header"/>
            <w:jc w:val="left"/>
            <w:rPr>
              <w:sz w:val="24"/>
              <w:szCs w:val="24"/>
            </w:rPr>
          </w:pPr>
          <w:r w:rsidRPr="004972EE">
            <w:rPr>
              <w:sz w:val="24"/>
              <w:szCs w:val="24"/>
            </w:rPr>
            <w:t>ENGAGE</w:t>
          </w:r>
        </w:p>
        <w:p w14:paraId="32BF25C9" w14:textId="77777777" w:rsidR="00B82375" w:rsidRPr="004972EE" w:rsidRDefault="00B82375" w:rsidP="00B82375">
          <w:pPr>
            <w:pStyle w:val="Header"/>
            <w:jc w:val="left"/>
            <w:rPr>
              <w:sz w:val="24"/>
              <w:szCs w:val="24"/>
            </w:rPr>
          </w:pPr>
          <w:r w:rsidRPr="004972EE">
            <w:rPr>
              <w:sz w:val="24"/>
              <w:szCs w:val="24"/>
            </w:rPr>
            <w:t>ENLIGHTEN</w:t>
          </w:r>
        </w:p>
        <w:p w14:paraId="6A195A7F" w14:textId="77777777" w:rsidR="00B82375" w:rsidRPr="004972EE" w:rsidRDefault="00B82375" w:rsidP="00B82375">
          <w:pPr>
            <w:pStyle w:val="Header"/>
            <w:jc w:val="left"/>
            <w:rPr>
              <w:sz w:val="24"/>
              <w:szCs w:val="24"/>
            </w:rPr>
          </w:pPr>
          <w:r w:rsidRPr="004972EE">
            <w:rPr>
              <w:sz w:val="24"/>
              <w:szCs w:val="24"/>
            </w:rPr>
            <w:t>EMPOWER</w:t>
          </w:r>
        </w:p>
      </w:tc>
      <w:tc>
        <w:tcPr>
          <w:tcW w:w="3474" w:type="dxa"/>
        </w:tcPr>
        <w:p w14:paraId="69B1A91A" w14:textId="77777777" w:rsidR="00B82375" w:rsidRPr="004972EE" w:rsidRDefault="00B82375" w:rsidP="00B82375">
          <w:pPr>
            <w:pStyle w:val="Header"/>
            <w:jc w:val="left"/>
            <w:rPr>
              <w:szCs w:val="18"/>
            </w:rPr>
          </w:pPr>
          <w:r w:rsidRPr="004972EE">
            <w:rPr>
              <w:szCs w:val="18"/>
            </w:rPr>
            <w:t>Educore Services</w:t>
          </w:r>
        </w:p>
        <w:p w14:paraId="5FB14B05" w14:textId="77777777" w:rsidR="00B82375" w:rsidRPr="004972EE" w:rsidRDefault="00B82375" w:rsidP="00B82375">
          <w:pPr>
            <w:pStyle w:val="Header"/>
            <w:jc w:val="left"/>
            <w:rPr>
              <w:szCs w:val="18"/>
            </w:rPr>
          </w:pPr>
          <w:r w:rsidRPr="004972EE">
            <w:rPr>
              <w:szCs w:val="18"/>
            </w:rPr>
            <w:t>PO Box 110506</w:t>
          </w:r>
        </w:p>
        <w:p w14:paraId="2F97F355" w14:textId="77777777" w:rsidR="00B82375" w:rsidRPr="004972EE" w:rsidRDefault="00B82375" w:rsidP="00B82375">
          <w:pPr>
            <w:pStyle w:val="Header"/>
            <w:jc w:val="left"/>
            <w:rPr>
              <w:szCs w:val="18"/>
            </w:rPr>
          </w:pPr>
          <w:r w:rsidRPr="004972EE">
            <w:rPr>
              <w:szCs w:val="18"/>
            </w:rPr>
            <w:t>Solwezi, Zambia</w:t>
          </w:r>
        </w:p>
        <w:p w14:paraId="735EC8A9" w14:textId="77777777" w:rsidR="00B82375" w:rsidRPr="004972EE" w:rsidRDefault="00A93C1D" w:rsidP="00B82375">
          <w:pPr>
            <w:pStyle w:val="Header"/>
            <w:jc w:val="left"/>
            <w:rPr>
              <w:szCs w:val="18"/>
            </w:rPr>
          </w:pPr>
          <w:r>
            <w:rPr>
              <w:szCs w:val="18"/>
            </w:rPr>
            <w:t>Telephone: +260 963 89 85 52</w:t>
          </w:r>
        </w:p>
        <w:p w14:paraId="1644F1DC" w14:textId="77777777" w:rsidR="00B82375" w:rsidRPr="004972EE" w:rsidRDefault="00B82375" w:rsidP="00B82375">
          <w:pPr>
            <w:pStyle w:val="Header"/>
            <w:jc w:val="left"/>
            <w:rPr>
              <w:szCs w:val="18"/>
            </w:rPr>
          </w:pPr>
          <w:r w:rsidRPr="004972EE">
            <w:rPr>
              <w:szCs w:val="18"/>
            </w:rPr>
            <w:t>enquiry@educoreservices.com</w:t>
          </w:r>
        </w:p>
        <w:p w14:paraId="6DFF3F24" w14:textId="77777777" w:rsidR="00B82375" w:rsidRPr="004972EE" w:rsidRDefault="00B82375" w:rsidP="00B82375">
          <w:pPr>
            <w:pStyle w:val="Header"/>
            <w:jc w:val="left"/>
            <w:rPr>
              <w:szCs w:val="18"/>
            </w:rPr>
          </w:pPr>
          <w:r>
            <w:rPr>
              <w:szCs w:val="18"/>
            </w:rPr>
            <w:t>www.</w:t>
          </w:r>
          <w:r w:rsidRPr="004972EE">
            <w:rPr>
              <w:szCs w:val="18"/>
            </w:rPr>
            <w:t>educoreservices.com</w:t>
          </w:r>
        </w:p>
      </w:tc>
      <w:tc>
        <w:tcPr>
          <w:tcW w:w="4460" w:type="dxa"/>
        </w:tcPr>
        <w:p w14:paraId="74262716" w14:textId="77777777" w:rsidR="00B82375" w:rsidRDefault="00B82375" w:rsidP="00B82375">
          <w:pPr>
            <w:pStyle w:val="Header"/>
            <w:jc w:val="right"/>
          </w:pPr>
          <w:r>
            <w:rPr>
              <w:noProof/>
              <w:lang w:val="en-US"/>
            </w:rPr>
            <w:drawing>
              <wp:inline distT="0" distB="0" distL="0" distR="0" wp14:anchorId="3CBA7E23" wp14:editId="5985E73F">
                <wp:extent cx="2678400" cy="792000"/>
                <wp:effectExtent l="0" t="0" r="8255" b="8255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EducoreServices_Logotype_CORE_CROP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78400" cy="79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4D1F37EA" w14:textId="77777777" w:rsidR="002E0395" w:rsidRPr="009C0F97" w:rsidRDefault="002E0395" w:rsidP="002E0395">
    <w:pPr>
      <w:spacing w:before="0"/>
      <w:ind w:left="2835" w:firstLine="567"/>
      <w:rPr>
        <w:rFonts w:asciiTheme="minorHAnsi" w:hAnsiTheme="minorHAnsi" w:cstheme="minorHAnsi"/>
        <w:b/>
        <w:color w:val="auto"/>
        <w:sz w:val="32"/>
        <w:szCs w:val="32"/>
      </w:rPr>
    </w:pPr>
    <w:r w:rsidRPr="009C0F97">
      <w:rPr>
        <w:rFonts w:asciiTheme="minorHAnsi" w:hAnsiTheme="minorHAnsi" w:cstheme="minorHAnsi"/>
        <w:b/>
        <w:color w:val="auto"/>
        <w:sz w:val="32"/>
        <w:szCs w:val="32"/>
      </w:rPr>
      <w:t>FLIGHT BOOKING FORM</w:t>
    </w:r>
  </w:p>
  <w:p w14:paraId="41B0FB20" w14:textId="77777777" w:rsidR="00ED1E2E" w:rsidRPr="00B82375" w:rsidRDefault="00ED1E2E" w:rsidP="00B82375">
    <w:pPr>
      <w:pStyle w:val="Header"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0810D2"/>
    <w:multiLevelType w:val="hybridMultilevel"/>
    <w:tmpl w:val="A1F22EF8"/>
    <w:lvl w:ilvl="0" w:tplc="21728E38"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3294668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formatting="1" w:enforcement="1"/>
  <w:defaultTabStop w:val="567"/>
  <w:autoHyphenation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11C5"/>
    <w:rsid w:val="00005743"/>
    <w:rsid w:val="00007BA1"/>
    <w:rsid w:val="00013B9A"/>
    <w:rsid w:val="00015738"/>
    <w:rsid w:val="00022B2B"/>
    <w:rsid w:val="00027CA3"/>
    <w:rsid w:val="000377A8"/>
    <w:rsid w:val="0004102E"/>
    <w:rsid w:val="0004194E"/>
    <w:rsid w:val="0005145C"/>
    <w:rsid w:val="000516F9"/>
    <w:rsid w:val="00052D41"/>
    <w:rsid w:val="00055B4E"/>
    <w:rsid w:val="00055C57"/>
    <w:rsid w:val="000661F4"/>
    <w:rsid w:val="00087AB6"/>
    <w:rsid w:val="00091D14"/>
    <w:rsid w:val="0009458B"/>
    <w:rsid w:val="000A1CAD"/>
    <w:rsid w:val="000A34E4"/>
    <w:rsid w:val="000B60EA"/>
    <w:rsid w:val="000C03F9"/>
    <w:rsid w:val="000C565C"/>
    <w:rsid w:val="000C5D0C"/>
    <w:rsid w:val="000E2266"/>
    <w:rsid w:val="000E33B9"/>
    <w:rsid w:val="000F07AB"/>
    <w:rsid w:val="001048B9"/>
    <w:rsid w:val="00117493"/>
    <w:rsid w:val="001229FB"/>
    <w:rsid w:val="00123CE2"/>
    <w:rsid w:val="00140912"/>
    <w:rsid w:val="00141A10"/>
    <w:rsid w:val="001436E8"/>
    <w:rsid w:val="00144867"/>
    <w:rsid w:val="00146A14"/>
    <w:rsid w:val="00154BEA"/>
    <w:rsid w:val="0017042A"/>
    <w:rsid w:val="001744DB"/>
    <w:rsid w:val="0017644E"/>
    <w:rsid w:val="0018335C"/>
    <w:rsid w:val="0019201F"/>
    <w:rsid w:val="00193154"/>
    <w:rsid w:val="001953BF"/>
    <w:rsid w:val="001953DF"/>
    <w:rsid w:val="0019649B"/>
    <w:rsid w:val="001A535B"/>
    <w:rsid w:val="001A7E62"/>
    <w:rsid w:val="001C5999"/>
    <w:rsid w:val="001D74AD"/>
    <w:rsid w:val="0020225A"/>
    <w:rsid w:val="00206E8F"/>
    <w:rsid w:val="002219BF"/>
    <w:rsid w:val="002272CF"/>
    <w:rsid w:val="00227C31"/>
    <w:rsid w:val="00232CAE"/>
    <w:rsid w:val="0023780C"/>
    <w:rsid w:val="00245AE3"/>
    <w:rsid w:val="00255957"/>
    <w:rsid w:val="00257822"/>
    <w:rsid w:val="002723D8"/>
    <w:rsid w:val="0027536D"/>
    <w:rsid w:val="00280511"/>
    <w:rsid w:val="002A7543"/>
    <w:rsid w:val="002B479E"/>
    <w:rsid w:val="002C1DA5"/>
    <w:rsid w:val="002C5E03"/>
    <w:rsid w:val="002E0395"/>
    <w:rsid w:val="002E440E"/>
    <w:rsid w:val="002F451B"/>
    <w:rsid w:val="0030498A"/>
    <w:rsid w:val="00312584"/>
    <w:rsid w:val="00314FF9"/>
    <w:rsid w:val="0031765C"/>
    <w:rsid w:val="0032028E"/>
    <w:rsid w:val="003209EC"/>
    <w:rsid w:val="003349B9"/>
    <w:rsid w:val="003373C0"/>
    <w:rsid w:val="00345C1D"/>
    <w:rsid w:val="00347361"/>
    <w:rsid w:val="0035599D"/>
    <w:rsid w:val="00364A12"/>
    <w:rsid w:val="003668B6"/>
    <w:rsid w:val="00366B31"/>
    <w:rsid w:val="00367612"/>
    <w:rsid w:val="003734D5"/>
    <w:rsid w:val="00381D7C"/>
    <w:rsid w:val="003835AF"/>
    <w:rsid w:val="003868E0"/>
    <w:rsid w:val="003906B7"/>
    <w:rsid w:val="0039124B"/>
    <w:rsid w:val="003A5FA7"/>
    <w:rsid w:val="003C0DB0"/>
    <w:rsid w:val="003C7950"/>
    <w:rsid w:val="003D2065"/>
    <w:rsid w:val="003E0A19"/>
    <w:rsid w:val="003E5266"/>
    <w:rsid w:val="003E5C37"/>
    <w:rsid w:val="003F2604"/>
    <w:rsid w:val="004045FB"/>
    <w:rsid w:val="00410F54"/>
    <w:rsid w:val="00417251"/>
    <w:rsid w:val="00437757"/>
    <w:rsid w:val="00440318"/>
    <w:rsid w:val="0045764B"/>
    <w:rsid w:val="00457AC2"/>
    <w:rsid w:val="004677EC"/>
    <w:rsid w:val="00470B02"/>
    <w:rsid w:val="0048785C"/>
    <w:rsid w:val="00490D5F"/>
    <w:rsid w:val="00496490"/>
    <w:rsid w:val="004A01C8"/>
    <w:rsid w:val="004A1472"/>
    <w:rsid w:val="004A2D5F"/>
    <w:rsid w:val="004A2F14"/>
    <w:rsid w:val="004B4CE2"/>
    <w:rsid w:val="004B63EE"/>
    <w:rsid w:val="004C0FB1"/>
    <w:rsid w:val="004D0DEF"/>
    <w:rsid w:val="004D22EE"/>
    <w:rsid w:val="004D7956"/>
    <w:rsid w:val="004E2374"/>
    <w:rsid w:val="004E442E"/>
    <w:rsid w:val="004F609B"/>
    <w:rsid w:val="00525BCE"/>
    <w:rsid w:val="00552663"/>
    <w:rsid w:val="005533F6"/>
    <w:rsid w:val="00561879"/>
    <w:rsid w:val="00563753"/>
    <w:rsid w:val="0057594F"/>
    <w:rsid w:val="005778AE"/>
    <w:rsid w:val="00595788"/>
    <w:rsid w:val="00595CE2"/>
    <w:rsid w:val="00596897"/>
    <w:rsid w:val="00596C64"/>
    <w:rsid w:val="005A6037"/>
    <w:rsid w:val="005B2CED"/>
    <w:rsid w:val="005B63CB"/>
    <w:rsid w:val="005C2DD7"/>
    <w:rsid w:val="005C3BD6"/>
    <w:rsid w:val="005C5C12"/>
    <w:rsid w:val="005F58CB"/>
    <w:rsid w:val="005F763B"/>
    <w:rsid w:val="00614233"/>
    <w:rsid w:val="00616EB4"/>
    <w:rsid w:val="00617D29"/>
    <w:rsid w:val="006354E9"/>
    <w:rsid w:val="006465CD"/>
    <w:rsid w:val="0064721F"/>
    <w:rsid w:val="00650C0F"/>
    <w:rsid w:val="00655B44"/>
    <w:rsid w:val="00656226"/>
    <w:rsid w:val="006653CE"/>
    <w:rsid w:val="00665949"/>
    <w:rsid w:val="006705EA"/>
    <w:rsid w:val="00673FC7"/>
    <w:rsid w:val="00673FF7"/>
    <w:rsid w:val="00681898"/>
    <w:rsid w:val="006872D1"/>
    <w:rsid w:val="00687343"/>
    <w:rsid w:val="00687E09"/>
    <w:rsid w:val="00693B54"/>
    <w:rsid w:val="006A4D75"/>
    <w:rsid w:val="006A601D"/>
    <w:rsid w:val="006B43BC"/>
    <w:rsid w:val="006C4679"/>
    <w:rsid w:val="006C6AFB"/>
    <w:rsid w:val="006E0BF6"/>
    <w:rsid w:val="006E1086"/>
    <w:rsid w:val="0071757B"/>
    <w:rsid w:val="0073549D"/>
    <w:rsid w:val="0073749F"/>
    <w:rsid w:val="00745A3E"/>
    <w:rsid w:val="00746341"/>
    <w:rsid w:val="00752FC8"/>
    <w:rsid w:val="0076600B"/>
    <w:rsid w:val="00776585"/>
    <w:rsid w:val="00777E83"/>
    <w:rsid w:val="00780162"/>
    <w:rsid w:val="00783663"/>
    <w:rsid w:val="0078580A"/>
    <w:rsid w:val="00786DB7"/>
    <w:rsid w:val="0079366A"/>
    <w:rsid w:val="007A407B"/>
    <w:rsid w:val="007B165A"/>
    <w:rsid w:val="007E2047"/>
    <w:rsid w:val="007F2DB4"/>
    <w:rsid w:val="007F7F36"/>
    <w:rsid w:val="008014E3"/>
    <w:rsid w:val="008024B4"/>
    <w:rsid w:val="00805033"/>
    <w:rsid w:val="00811FD9"/>
    <w:rsid w:val="00821C73"/>
    <w:rsid w:val="00823E0C"/>
    <w:rsid w:val="008258AD"/>
    <w:rsid w:val="00831860"/>
    <w:rsid w:val="00833FBB"/>
    <w:rsid w:val="008342F4"/>
    <w:rsid w:val="00834798"/>
    <w:rsid w:val="008504A7"/>
    <w:rsid w:val="0085150D"/>
    <w:rsid w:val="008602EF"/>
    <w:rsid w:val="008625C8"/>
    <w:rsid w:val="008651A0"/>
    <w:rsid w:val="008766B4"/>
    <w:rsid w:val="00886675"/>
    <w:rsid w:val="0088679C"/>
    <w:rsid w:val="00890842"/>
    <w:rsid w:val="00890E61"/>
    <w:rsid w:val="008A3E34"/>
    <w:rsid w:val="008A79C1"/>
    <w:rsid w:val="008B4B56"/>
    <w:rsid w:val="008B4B7D"/>
    <w:rsid w:val="008B530B"/>
    <w:rsid w:val="008C1B3F"/>
    <w:rsid w:val="008E3843"/>
    <w:rsid w:val="00902F0E"/>
    <w:rsid w:val="00906472"/>
    <w:rsid w:val="009144BC"/>
    <w:rsid w:val="009232D8"/>
    <w:rsid w:val="00932B04"/>
    <w:rsid w:val="0094339A"/>
    <w:rsid w:val="00950550"/>
    <w:rsid w:val="00953101"/>
    <w:rsid w:val="009547B4"/>
    <w:rsid w:val="00961E65"/>
    <w:rsid w:val="009721AC"/>
    <w:rsid w:val="009749AC"/>
    <w:rsid w:val="00980F8B"/>
    <w:rsid w:val="009840B6"/>
    <w:rsid w:val="00993D7B"/>
    <w:rsid w:val="009A0788"/>
    <w:rsid w:val="009A3B7F"/>
    <w:rsid w:val="009B4A05"/>
    <w:rsid w:val="009B61EA"/>
    <w:rsid w:val="009B6E10"/>
    <w:rsid w:val="009B7EF8"/>
    <w:rsid w:val="009C0F97"/>
    <w:rsid w:val="009C228B"/>
    <w:rsid w:val="009C2805"/>
    <w:rsid w:val="009C2CC4"/>
    <w:rsid w:val="009C5184"/>
    <w:rsid w:val="009C680D"/>
    <w:rsid w:val="009D0A25"/>
    <w:rsid w:val="009D53AA"/>
    <w:rsid w:val="009D5A40"/>
    <w:rsid w:val="009E2B6E"/>
    <w:rsid w:val="00A03693"/>
    <w:rsid w:val="00A04A2E"/>
    <w:rsid w:val="00A07C48"/>
    <w:rsid w:val="00A07C70"/>
    <w:rsid w:val="00A11952"/>
    <w:rsid w:val="00A15162"/>
    <w:rsid w:val="00A22738"/>
    <w:rsid w:val="00A23162"/>
    <w:rsid w:val="00A2421C"/>
    <w:rsid w:val="00A328EE"/>
    <w:rsid w:val="00A353C8"/>
    <w:rsid w:val="00A51632"/>
    <w:rsid w:val="00A5384E"/>
    <w:rsid w:val="00A55121"/>
    <w:rsid w:val="00A5531A"/>
    <w:rsid w:val="00A6211F"/>
    <w:rsid w:val="00A62B19"/>
    <w:rsid w:val="00A67223"/>
    <w:rsid w:val="00A70863"/>
    <w:rsid w:val="00A76EC9"/>
    <w:rsid w:val="00A818CB"/>
    <w:rsid w:val="00A863E5"/>
    <w:rsid w:val="00A905AF"/>
    <w:rsid w:val="00A92259"/>
    <w:rsid w:val="00A93C1D"/>
    <w:rsid w:val="00AA25FE"/>
    <w:rsid w:val="00AA4FF3"/>
    <w:rsid w:val="00AB702E"/>
    <w:rsid w:val="00AF5512"/>
    <w:rsid w:val="00B0042F"/>
    <w:rsid w:val="00B03C0E"/>
    <w:rsid w:val="00B049AB"/>
    <w:rsid w:val="00B104E1"/>
    <w:rsid w:val="00B10808"/>
    <w:rsid w:val="00B1306A"/>
    <w:rsid w:val="00B17CF7"/>
    <w:rsid w:val="00B17FC9"/>
    <w:rsid w:val="00B22C91"/>
    <w:rsid w:val="00B245B5"/>
    <w:rsid w:val="00B27E8C"/>
    <w:rsid w:val="00B33795"/>
    <w:rsid w:val="00B4052B"/>
    <w:rsid w:val="00B41DCD"/>
    <w:rsid w:val="00B5639C"/>
    <w:rsid w:val="00B56AE8"/>
    <w:rsid w:val="00B732A2"/>
    <w:rsid w:val="00B82375"/>
    <w:rsid w:val="00B84625"/>
    <w:rsid w:val="00B921E8"/>
    <w:rsid w:val="00B924F6"/>
    <w:rsid w:val="00BA738F"/>
    <w:rsid w:val="00BA7EB6"/>
    <w:rsid w:val="00BC3283"/>
    <w:rsid w:val="00BE11C5"/>
    <w:rsid w:val="00BF1302"/>
    <w:rsid w:val="00C136D8"/>
    <w:rsid w:val="00C5129C"/>
    <w:rsid w:val="00C63093"/>
    <w:rsid w:val="00C632F2"/>
    <w:rsid w:val="00C64627"/>
    <w:rsid w:val="00C66A08"/>
    <w:rsid w:val="00C7010E"/>
    <w:rsid w:val="00C76FBD"/>
    <w:rsid w:val="00C8372D"/>
    <w:rsid w:val="00CA0337"/>
    <w:rsid w:val="00CA4936"/>
    <w:rsid w:val="00CA6C42"/>
    <w:rsid w:val="00CA7202"/>
    <w:rsid w:val="00CB1BF3"/>
    <w:rsid w:val="00CB3C1F"/>
    <w:rsid w:val="00CC0CFB"/>
    <w:rsid w:val="00CE7D6B"/>
    <w:rsid w:val="00CF0575"/>
    <w:rsid w:val="00CF05FB"/>
    <w:rsid w:val="00CF418A"/>
    <w:rsid w:val="00D04C05"/>
    <w:rsid w:val="00D054C5"/>
    <w:rsid w:val="00D1400D"/>
    <w:rsid w:val="00D14EC4"/>
    <w:rsid w:val="00D20087"/>
    <w:rsid w:val="00D23DA1"/>
    <w:rsid w:val="00D25832"/>
    <w:rsid w:val="00D26F52"/>
    <w:rsid w:val="00D400BC"/>
    <w:rsid w:val="00D453AD"/>
    <w:rsid w:val="00D7190F"/>
    <w:rsid w:val="00D72314"/>
    <w:rsid w:val="00D8578B"/>
    <w:rsid w:val="00D87E1C"/>
    <w:rsid w:val="00D91F65"/>
    <w:rsid w:val="00DB455C"/>
    <w:rsid w:val="00DB59A4"/>
    <w:rsid w:val="00DB759D"/>
    <w:rsid w:val="00DC2BE8"/>
    <w:rsid w:val="00DC3E21"/>
    <w:rsid w:val="00DC44C1"/>
    <w:rsid w:val="00DC645A"/>
    <w:rsid w:val="00DD2B34"/>
    <w:rsid w:val="00DF17A6"/>
    <w:rsid w:val="00DF56A0"/>
    <w:rsid w:val="00E117C1"/>
    <w:rsid w:val="00E154E7"/>
    <w:rsid w:val="00E23EF0"/>
    <w:rsid w:val="00E2411A"/>
    <w:rsid w:val="00E5757D"/>
    <w:rsid w:val="00E57647"/>
    <w:rsid w:val="00E624FC"/>
    <w:rsid w:val="00E67712"/>
    <w:rsid w:val="00E72B47"/>
    <w:rsid w:val="00E73DDA"/>
    <w:rsid w:val="00E80F9E"/>
    <w:rsid w:val="00E84A46"/>
    <w:rsid w:val="00E95DED"/>
    <w:rsid w:val="00EB2A56"/>
    <w:rsid w:val="00EB71B3"/>
    <w:rsid w:val="00EC0917"/>
    <w:rsid w:val="00EC1932"/>
    <w:rsid w:val="00EC426A"/>
    <w:rsid w:val="00ED095C"/>
    <w:rsid w:val="00ED19CF"/>
    <w:rsid w:val="00ED1E2E"/>
    <w:rsid w:val="00ED7393"/>
    <w:rsid w:val="00EE64ED"/>
    <w:rsid w:val="00EF2F88"/>
    <w:rsid w:val="00EF401A"/>
    <w:rsid w:val="00EF4858"/>
    <w:rsid w:val="00F04E60"/>
    <w:rsid w:val="00F127E7"/>
    <w:rsid w:val="00F13F99"/>
    <w:rsid w:val="00F16FB8"/>
    <w:rsid w:val="00F221EB"/>
    <w:rsid w:val="00F2468A"/>
    <w:rsid w:val="00F25853"/>
    <w:rsid w:val="00F265AA"/>
    <w:rsid w:val="00F30180"/>
    <w:rsid w:val="00F34B5C"/>
    <w:rsid w:val="00F43528"/>
    <w:rsid w:val="00F45DB8"/>
    <w:rsid w:val="00F54657"/>
    <w:rsid w:val="00F85E41"/>
    <w:rsid w:val="00FA25D5"/>
    <w:rsid w:val="00FA7B7F"/>
    <w:rsid w:val="00FB4AF0"/>
    <w:rsid w:val="00FE311A"/>
    <w:rsid w:val="00FF0765"/>
    <w:rsid w:val="00FF3D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19BF64E"/>
  <w15:docId w15:val="{33F26319-C2E6-4E6E-9E0F-614F79639D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>
      <w:pPr>
        <w:spacing w:before="240"/>
        <w:ind w:left="1134" w:hanging="1134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219BF"/>
    <w:pPr>
      <w:ind w:left="0" w:firstLine="0"/>
    </w:pPr>
    <w:rPr>
      <w:rFonts w:ascii="Arial" w:hAnsi="Arial"/>
      <w:color w:val="595959" w:themeColor="text1" w:themeTint="A6"/>
      <w:szCs w:val="22"/>
      <w:lang w:val="en-GB"/>
    </w:rPr>
  </w:style>
  <w:style w:type="paragraph" w:styleId="Heading1">
    <w:name w:val="heading 1"/>
    <w:basedOn w:val="Normal"/>
    <w:next w:val="BodyText"/>
    <w:qFormat/>
    <w:rsid w:val="00232CAE"/>
    <w:pPr>
      <w:keepNext/>
      <w:spacing w:before="480"/>
      <w:ind w:left="567" w:hanging="567"/>
      <w:outlineLvl w:val="0"/>
    </w:pPr>
    <w:rPr>
      <w:b/>
      <w:noProof/>
      <w:kern w:val="28"/>
    </w:rPr>
  </w:style>
  <w:style w:type="paragraph" w:styleId="Heading2">
    <w:name w:val="heading 2"/>
    <w:basedOn w:val="Normal"/>
    <w:next w:val="BodyText"/>
    <w:qFormat/>
    <w:rsid w:val="00FE311A"/>
    <w:pPr>
      <w:keepNext/>
      <w:spacing w:before="480"/>
      <w:ind w:left="567" w:hanging="567"/>
      <w:outlineLvl w:val="1"/>
    </w:pPr>
    <w:rPr>
      <w:b/>
      <w:noProof/>
    </w:rPr>
  </w:style>
  <w:style w:type="paragraph" w:styleId="Heading3">
    <w:name w:val="heading 3"/>
    <w:basedOn w:val="Normal"/>
    <w:next w:val="BodyText"/>
    <w:qFormat/>
    <w:rsid w:val="00FE311A"/>
    <w:pPr>
      <w:keepNext/>
      <w:spacing w:before="360"/>
      <w:ind w:left="567" w:hanging="567"/>
      <w:outlineLvl w:val="2"/>
    </w:pPr>
    <w:rPr>
      <w:noProof/>
    </w:rPr>
  </w:style>
  <w:style w:type="paragraph" w:styleId="Heading4">
    <w:name w:val="heading 4"/>
    <w:basedOn w:val="Normal"/>
    <w:next w:val="BodyText"/>
    <w:qFormat/>
    <w:rsid w:val="00FE311A"/>
    <w:pPr>
      <w:keepNext/>
      <w:tabs>
        <w:tab w:val="left" w:pos="1134"/>
      </w:tabs>
      <w:spacing w:before="360"/>
      <w:ind w:left="737" w:hanging="737"/>
      <w:outlineLvl w:val="3"/>
    </w:pPr>
  </w:style>
  <w:style w:type="paragraph" w:styleId="Heading5">
    <w:name w:val="heading 5"/>
    <w:basedOn w:val="Normal"/>
    <w:next w:val="BodyText"/>
    <w:qFormat/>
    <w:rsid w:val="00FE311A"/>
    <w:pPr>
      <w:keepNext/>
      <w:tabs>
        <w:tab w:val="left" w:pos="1134"/>
      </w:tabs>
      <w:spacing w:before="360"/>
      <w:outlineLvl w:val="4"/>
    </w:pPr>
  </w:style>
  <w:style w:type="paragraph" w:styleId="Heading6">
    <w:name w:val="heading 6"/>
    <w:basedOn w:val="Normal"/>
    <w:next w:val="BodyText"/>
    <w:rsid w:val="00FE311A"/>
    <w:pPr>
      <w:outlineLvl w:val="5"/>
    </w:pPr>
  </w:style>
  <w:style w:type="paragraph" w:styleId="Heading7">
    <w:name w:val="heading 7"/>
    <w:basedOn w:val="Normal"/>
    <w:next w:val="BodyText"/>
    <w:rsid w:val="00FE311A"/>
    <w:pPr>
      <w:outlineLvl w:val="6"/>
    </w:pPr>
  </w:style>
  <w:style w:type="paragraph" w:styleId="Heading8">
    <w:name w:val="heading 8"/>
    <w:basedOn w:val="Normal"/>
    <w:next w:val="Normal"/>
    <w:rsid w:val="00687E09"/>
    <w:pPr>
      <w:outlineLvl w:val="7"/>
    </w:pPr>
  </w:style>
  <w:style w:type="paragraph" w:styleId="Heading9">
    <w:name w:val="heading 9"/>
    <w:basedOn w:val="Normal"/>
    <w:next w:val="Normal"/>
    <w:rsid w:val="00FE311A"/>
    <w:pPr>
      <w:spacing w:after="60"/>
      <w:outlineLvl w:val="8"/>
    </w:pPr>
    <w:rPr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sid w:val="009B6E10"/>
    <w:rPr>
      <w:noProof/>
    </w:rPr>
  </w:style>
  <w:style w:type="paragraph" w:styleId="Header">
    <w:name w:val="header"/>
    <w:basedOn w:val="Normal"/>
    <w:link w:val="HeaderChar"/>
    <w:uiPriority w:val="99"/>
    <w:rsid w:val="00F54657"/>
    <w:pPr>
      <w:spacing w:before="0"/>
      <w:jc w:val="center"/>
    </w:pPr>
    <w:rPr>
      <w:sz w:val="18"/>
      <w:szCs w:val="12"/>
    </w:rPr>
  </w:style>
  <w:style w:type="paragraph" w:styleId="Footer">
    <w:name w:val="footer"/>
    <w:basedOn w:val="Normal"/>
    <w:link w:val="FooterChar"/>
    <w:rsid w:val="00953101"/>
    <w:pPr>
      <w:tabs>
        <w:tab w:val="center" w:pos="4820"/>
        <w:tab w:val="right" w:pos="9639"/>
      </w:tabs>
      <w:spacing w:before="0"/>
    </w:pPr>
    <w:rPr>
      <w:sz w:val="12"/>
      <w:szCs w:val="12"/>
    </w:rPr>
  </w:style>
  <w:style w:type="character" w:styleId="PageNumber">
    <w:name w:val="page number"/>
    <w:basedOn w:val="DefaultParagraphFont"/>
    <w:rsid w:val="00B82375"/>
    <w:rPr>
      <w:rFonts w:ascii="Arial" w:hAnsi="Arial"/>
      <w:color w:val="595959" w:themeColor="text1" w:themeTint="A6"/>
      <w:sz w:val="16"/>
      <w:szCs w:val="16"/>
    </w:rPr>
  </w:style>
  <w:style w:type="paragraph" w:styleId="Salutation">
    <w:name w:val="Salutation"/>
    <w:basedOn w:val="Normal"/>
    <w:next w:val="BodyText"/>
    <w:rsid w:val="00CC0CFB"/>
  </w:style>
  <w:style w:type="paragraph" w:customStyle="1" w:styleId="A1a">
    <w:name w:val="A1a"/>
    <w:basedOn w:val="Normal"/>
    <w:next w:val="A1b"/>
    <w:rsid w:val="00CC0CFB"/>
    <w:pPr>
      <w:tabs>
        <w:tab w:val="num" w:pos="567"/>
      </w:tabs>
      <w:ind w:left="567" w:hanging="567"/>
    </w:pPr>
    <w:rPr>
      <w:noProof/>
    </w:rPr>
  </w:style>
  <w:style w:type="paragraph" w:customStyle="1" w:styleId="A1b">
    <w:name w:val="A1b"/>
    <w:basedOn w:val="Normal"/>
    <w:rsid w:val="00687343"/>
    <w:pPr>
      <w:tabs>
        <w:tab w:val="num" w:pos="567"/>
      </w:tabs>
      <w:ind w:left="567" w:hanging="567"/>
    </w:pPr>
    <w:rPr>
      <w:noProof/>
    </w:rPr>
  </w:style>
  <w:style w:type="paragraph" w:customStyle="1" w:styleId="A2a">
    <w:name w:val="A2a"/>
    <w:basedOn w:val="Normal"/>
    <w:rsid w:val="00687343"/>
    <w:pPr>
      <w:tabs>
        <w:tab w:val="num" w:pos="1134"/>
      </w:tabs>
      <w:ind w:hanging="567"/>
    </w:pPr>
    <w:rPr>
      <w:noProof/>
    </w:rPr>
  </w:style>
  <w:style w:type="paragraph" w:customStyle="1" w:styleId="A2b">
    <w:name w:val="A2b"/>
    <w:basedOn w:val="Normal"/>
    <w:rsid w:val="00687343"/>
    <w:pPr>
      <w:tabs>
        <w:tab w:val="num" w:pos="1134"/>
      </w:tabs>
      <w:ind w:hanging="567"/>
    </w:pPr>
    <w:rPr>
      <w:noProof/>
    </w:rPr>
  </w:style>
  <w:style w:type="paragraph" w:customStyle="1" w:styleId="A3a">
    <w:name w:val="A3a"/>
    <w:basedOn w:val="Normal"/>
    <w:next w:val="A3b"/>
    <w:rsid w:val="00687343"/>
    <w:pPr>
      <w:tabs>
        <w:tab w:val="num" w:pos="1701"/>
      </w:tabs>
      <w:ind w:left="1701" w:hanging="567"/>
    </w:pPr>
    <w:rPr>
      <w:noProof/>
    </w:rPr>
  </w:style>
  <w:style w:type="paragraph" w:customStyle="1" w:styleId="A3b">
    <w:name w:val="A3b"/>
    <w:basedOn w:val="Normal"/>
    <w:rsid w:val="00687343"/>
    <w:pPr>
      <w:tabs>
        <w:tab w:val="num" w:pos="1701"/>
      </w:tabs>
      <w:ind w:left="1701" w:hanging="567"/>
    </w:pPr>
    <w:rPr>
      <w:noProof/>
    </w:rPr>
  </w:style>
  <w:style w:type="paragraph" w:styleId="MacroText">
    <w:name w:val="macro"/>
    <w:semiHidden/>
    <w:rsid w:val="00FE311A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/>
      <w:lang w:val="en-GB" w:eastAsia="de-DE"/>
    </w:rPr>
  </w:style>
  <w:style w:type="table" w:styleId="TableGrid">
    <w:name w:val="Table Grid"/>
    <w:basedOn w:val="TableNormal"/>
    <w:rsid w:val="00CC0CFB"/>
    <w:pPr>
      <w:spacing w:before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ableofFigures">
    <w:name w:val="table of figures"/>
    <w:basedOn w:val="Normal"/>
    <w:next w:val="Normal"/>
    <w:semiHidden/>
    <w:rsid w:val="00CC0CFB"/>
    <w:pPr>
      <w:tabs>
        <w:tab w:val="right" w:pos="9639"/>
      </w:tabs>
    </w:pPr>
  </w:style>
  <w:style w:type="character" w:styleId="Hyperlink">
    <w:name w:val="Hyperlink"/>
    <w:basedOn w:val="DefaultParagraphFont"/>
    <w:rsid w:val="00FE311A"/>
    <w:rPr>
      <w:color w:val="0000FF"/>
      <w:u w:val="single"/>
    </w:rPr>
  </w:style>
  <w:style w:type="paragraph" w:styleId="BalloonText">
    <w:name w:val="Balloon Text"/>
    <w:basedOn w:val="Normal"/>
    <w:link w:val="BalloonTextChar"/>
    <w:rsid w:val="00687E09"/>
    <w:rPr>
      <w:rFonts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687E09"/>
    <w:rPr>
      <w:rFonts w:ascii="Arial" w:hAnsi="Arial" w:cs="Lucida Grande"/>
      <w:color w:val="595959" w:themeColor="text1" w:themeTint="A6"/>
      <w:sz w:val="18"/>
      <w:szCs w:val="18"/>
      <w:lang w:val="en-GB"/>
    </w:rPr>
  </w:style>
  <w:style w:type="character" w:customStyle="1" w:styleId="FooterChar">
    <w:name w:val="Footer Char"/>
    <w:basedOn w:val="DefaultParagraphFont"/>
    <w:link w:val="Footer"/>
    <w:rsid w:val="00953101"/>
    <w:rPr>
      <w:rFonts w:ascii="Arial" w:hAnsi="Arial"/>
      <w:color w:val="595959" w:themeColor="text1" w:themeTint="A6"/>
      <w:sz w:val="12"/>
      <w:szCs w:val="12"/>
      <w:lang w:val="en-GB"/>
    </w:rPr>
  </w:style>
  <w:style w:type="character" w:customStyle="1" w:styleId="HeaderChar">
    <w:name w:val="Header Char"/>
    <w:basedOn w:val="DefaultParagraphFont"/>
    <w:link w:val="Header"/>
    <w:uiPriority w:val="99"/>
    <w:rsid w:val="00F54657"/>
    <w:rPr>
      <w:rFonts w:ascii="Arial" w:hAnsi="Arial"/>
      <w:color w:val="595959" w:themeColor="text1" w:themeTint="A6"/>
      <w:sz w:val="18"/>
      <w:szCs w:val="12"/>
      <w:lang w:val="en-GB"/>
    </w:rPr>
  </w:style>
  <w:style w:type="paragraph" w:styleId="ListParagraph">
    <w:name w:val="List Paragraph"/>
    <w:basedOn w:val="Normal"/>
    <w:uiPriority w:val="34"/>
    <w:qFormat/>
    <w:rsid w:val="00A03693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4C0FB1"/>
    <w:rPr>
      <w:color w:val="666666"/>
    </w:rPr>
  </w:style>
  <w:style w:type="character" w:customStyle="1" w:styleId="Style1">
    <w:name w:val="Style1"/>
    <w:basedOn w:val="DefaultParagraphFont"/>
    <w:uiPriority w:val="1"/>
    <w:qFormat/>
    <w:rsid w:val="00F2468A"/>
    <w:rPr>
      <w:rFonts w:ascii="Arial" w:hAnsi="Arial"/>
      <w:color w:val="1F497D" w:themeColor="text2"/>
      <w:sz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B732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073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88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31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png"/><Relationship Id="rId18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1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Travel@educoreservices.com" TargetMode="External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Blair.Kuhn\Educore%20Services%20Zambia%20Limited\Educore%20Services%20-%20Documents\Transport%20and%20Logistics\Log%20Library\Log%20Forms\Travel%20Request%20Form%20v7%2025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82976D4A5E9C4890974231D1C718A12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BFD7807-FEC6-4D71-B26A-8EE74453A3DC}"/>
      </w:docPartPr>
      <w:docPartBody>
        <w:p w:rsidR="00A711AD" w:rsidRDefault="00A711AD">
          <w:pPr>
            <w:pStyle w:val="82976D4A5E9C4890974231D1C718A12C"/>
          </w:pPr>
          <w:r w:rsidRPr="00F04E60">
            <w:rPr>
              <w:rFonts w:cs="Arial"/>
              <w:b/>
              <w:color w:val="0A1D30" w:themeColor="text2" w:themeShade="BF"/>
              <w:sz w:val="16"/>
              <w:szCs w:val="16"/>
            </w:rPr>
            <w:t>E</w:t>
          </w:r>
          <w:r w:rsidRPr="00F04E60">
            <w:rPr>
              <w:rStyle w:val="PlaceholderText"/>
              <w:rFonts w:cs="Arial"/>
              <w:b/>
              <w:color w:val="0A1D30" w:themeColor="text2" w:themeShade="BF"/>
              <w:sz w:val="16"/>
              <w:szCs w:val="16"/>
            </w:rPr>
            <w:t>nter Text</w:t>
          </w:r>
        </w:p>
      </w:docPartBody>
    </w:docPart>
    <w:docPart>
      <w:docPartPr>
        <w:name w:val="62DD16F63D514D9CACB63F1C703ABAF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F0A6549-F83D-4AAC-94CC-1D583E8496D9}"/>
      </w:docPartPr>
      <w:docPartBody>
        <w:p w:rsidR="00A711AD" w:rsidRDefault="00A711AD">
          <w:pPr>
            <w:pStyle w:val="62DD16F63D514D9CACB63F1C703ABAF6"/>
          </w:pPr>
          <w:r w:rsidRPr="00F04E60">
            <w:rPr>
              <w:rFonts w:cs="Arial"/>
              <w:b/>
              <w:color w:val="0A1D30" w:themeColor="text2" w:themeShade="BF"/>
              <w:sz w:val="16"/>
              <w:szCs w:val="16"/>
            </w:rPr>
            <w:t>E</w:t>
          </w:r>
          <w:r w:rsidRPr="00F04E60">
            <w:rPr>
              <w:rStyle w:val="PlaceholderText"/>
              <w:rFonts w:cs="Arial"/>
              <w:b/>
              <w:color w:val="0A1D30" w:themeColor="text2" w:themeShade="BF"/>
              <w:sz w:val="16"/>
              <w:szCs w:val="16"/>
            </w:rPr>
            <w:t>nter Text</w:t>
          </w:r>
        </w:p>
      </w:docPartBody>
    </w:docPart>
    <w:docPart>
      <w:docPartPr>
        <w:name w:val="0BD4823B901E4C74982E523B01C6928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532B87C-E965-449C-A647-2AD916A01908}"/>
      </w:docPartPr>
      <w:docPartBody>
        <w:p w:rsidR="00A711AD" w:rsidRDefault="00A711AD">
          <w:pPr>
            <w:pStyle w:val="0BD4823B901E4C74982E523B01C69286"/>
          </w:pPr>
          <w:r w:rsidRPr="00F04E60">
            <w:rPr>
              <w:rFonts w:cs="Arial"/>
              <w:b/>
              <w:color w:val="0A1D30" w:themeColor="text2" w:themeShade="BF"/>
              <w:sz w:val="16"/>
              <w:szCs w:val="16"/>
            </w:rPr>
            <w:t>E</w:t>
          </w:r>
          <w:r w:rsidRPr="00F04E60">
            <w:rPr>
              <w:rStyle w:val="PlaceholderText"/>
              <w:rFonts w:cs="Arial"/>
              <w:b/>
              <w:color w:val="0A1D30" w:themeColor="text2" w:themeShade="BF"/>
              <w:sz w:val="16"/>
              <w:szCs w:val="16"/>
            </w:rPr>
            <w:t>nter Text</w:t>
          </w:r>
        </w:p>
      </w:docPartBody>
    </w:docPart>
    <w:docPart>
      <w:docPartPr>
        <w:name w:val="6E202FE0FF4F427C937FA7A34D8D8A4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8C94547-22D0-4EEC-8C56-26800310913E}"/>
      </w:docPartPr>
      <w:docPartBody>
        <w:p w:rsidR="00A711AD" w:rsidRDefault="00A711AD">
          <w:pPr>
            <w:pStyle w:val="6E202FE0FF4F427C937FA7A34D8D8A41"/>
          </w:pPr>
          <w:r w:rsidRPr="00F04E60">
            <w:rPr>
              <w:rFonts w:cs="Arial"/>
              <w:b/>
              <w:color w:val="0A1D30" w:themeColor="text2" w:themeShade="BF"/>
              <w:sz w:val="16"/>
              <w:szCs w:val="16"/>
            </w:rPr>
            <w:t>E</w:t>
          </w:r>
          <w:r w:rsidRPr="00F04E60">
            <w:rPr>
              <w:rStyle w:val="PlaceholderText"/>
              <w:rFonts w:cs="Arial"/>
              <w:b/>
              <w:color w:val="0A1D30" w:themeColor="text2" w:themeShade="BF"/>
              <w:sz w:val="16"/>
              <w:szCs w:val="16"/>
            </w:rPr>
            <w:t>nter Text</w:t>
          </w:r>
        </w:p>
      </w:docPartBody>
    </w:docPart>
    <w:docPart>
      <w:docPartPr>
        <w:name w:val="916D90B948F846A1AE1761B1DF45EF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14DD4F0-F063-4B1A-AD2B-3A2C80096573}"/>
      </w:docPartPr>
      <w:docPartBody>
        <w:p w:rsidR="00A711AD" w:rsidRDefault="00A711AD">
          <w:pPr>
            <w:pStyle w:val="916D90B948F846A1AE1761B1DF45EF78"/>
          </w:pPr>
          <w:r w:rsidRPr="00F04E60">
            <w:rPr>
              <w:rFonts w:cs="Arial"/>
              <w:b/>
              <w:color w:val="0A1D30" w:themeColor="text2" w:themeShade="BF"/>
              <w:sz w:val="16"/>
              <w:szCs w:val="16"/>
            </w:rPr>
            <w:t>E</w:t>
          </w:r>
          <w:r w:rsidRPr="00F04E60">
            <w:rPr>
              <w:rStyle w:val="PlaceholderText"/>
              <w:rFonts w:cs="Arial"/>
              <w:b/>
              <w:color w:val="0A1D30" w:themeColor="text2" w:themeShade="BF"/>
              <w:sz w:val="16"/>
              <w:szCs w:val="16"/>
            </w:rPr>
            <w:t>nter Text</w:t>
          </w:r>
        </w:p>
      </w:docPartBody>
    </w:docPart>
    <w:docPart>
      <w:docPartPr>
        <w:name w:val="E45D2F73E550464F8CEDCED57BB91C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5803072-29AB-4818-8102-74E4B9FA2C56}"/>
      </w:docPartPr>
      <w:docPartBody>
        <w:p w:rsidR="00A711AD" w:rsidRDefault="00A711AD">
          <w:pPr>
            <w:pStyle w:val="E45D2F73E550464F8CEDCED57BB91C36"/>
          </w:pPr>
          <w:r w:rsidRPr="00F04E60">
            <w:rPr>
              <w:rFonts w:cs="Arial"/>
              <w:b/>
              <w:color w:val="0A1D30" w:themeColor="text2" w:themeShade="BF"/>
              <w:sz w:val="16"/>
              <w:szCs w:val="16"/>
            </w:rPr>
            <w:t>E</w:t>
          </w:r>
          <w:r w:rsidRPr="00F04E60">
            <w:rPr>
              <w:rStyle w:val="PlaceholderText"/>
              <w:rFonts w:cs="Arial"/>
              <w:b/>
              <w:color w:val="0A1D30" w:themeColor="text2" w:themeShade="BF"/>
              <w:sz w:val="16"/>
              <w:szCs w:val="16"/>
            </w:rPr>
            <w:t>nter Text</w:t>
          </w:r>
        </w:p>
      </w:docPartBody>
    </w:docPart>
    <w:docPart>
      <w:docPartPr>
        <w:name w:val="E618AEA8C36A4AE980BE577F27C40CA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4258D5A-58F2-4B4F-8508-15B06325CAB5}"/>
      </w:docPartPr>
      <w:docPartBody>
        <w:p w:rsidR="00A711AD" w:rsidRDefault="00A711AD">
          <w:pPr>
            <w:pStyle w:val="E618AEA8C36A4AE980BE577F27C40CAF"/>
          </w:pPr>
          <w:r w:rsidRPr="00F04E60">
            <w:rPr>
              <w:rFonts w:cs="Arial"/>
              <w:b/>
              <w:color w:val="0A1D30" w:themeColor="text2" w:themeShade="BF"/>
              <w:sz w:val="16"/>
              <w:szCs w:val="16"/>
            </w:rPr>
            <w:t>E</w:t>
          </w:r>
          <w:r w:rsidRPr="00F04E60">
            <w:rPr>
              <w:rStyle w:val="PlaceholderText"/>
              <w:rFonts w:cs="Arial"/>
              <w:b/>
              <w:color w:val="0A1D30" w:themeColor="text2" w:themeShade="BF"/>
              <w:sz w:val="16"/>
              <w:szCs w:val="16"/>
            </w:rPr>
            <w:t>nter Text</w:t>
          </w:r>
        </w:p>
      </w:docPartBody>
    </w:docPart>
    <w:docPart>
      <w:docPartPr>
        <w:name w:val="7A6903DA1EFE422A8D54E03FBCF9B3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592D74-9D81-496E-A672-E281EE2BDD6D}"/>
      </w:docPartPr>
      <w:docPartBody>
        <w:p w:rsidR="00A711AD" w:rsidRDefault="00A711AD">
          <w:pPr>
            <w:pStyle w:val="7A6903DA1EFE422A8D54E03FBCF9B357"/>
          </w:pPr>
          <w:r w:rsidRPr="00F04E60">
            <w:rPr>
              <w:rFonts w:cs="Arial"/>
              <w:b/>
              <w:color w:val="0A1D30" w:themeColor="text2" w:themeShade="BF"/>
              <w:sz w:val="16"/>
              <w:szCs w:val="16"/>
            </w:rPr>
            <w:t>E</w:t>
          </w:r>
          <w:r w:rsidRPr="00F04E60">
            <w:rPr>
              <w:rStyle w:val="PlaceholderText"/>
              <w:rFonts w:cs="Arial"/>
              <w:b/>
              <w:color w:val="0A1D30" w:themeColor="text2" w:themeShade="BF"/>
              <w:sz w:val="16"/>
              <w:szCs w:val="16"/>
            </w:rPr>
            <w:t>nter Text</w:t>
          </w:r>
        </w:p>
      </w:docPartBody>
    </w:docPart>
    <w:docPart>
      <w:docPartPr>
        <w:name w:val="55F3ED2073144CAF9B6A7E1ED6394CA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6A64D2-0784-4908-8C01-8F36A9C191E4}"/>
      </w:docPartPr>
      <w:docPartBody>
        <w:p w:rsidR="00A711AD" w:rsidRDefault="00A711AD">
          <w:pPr>
            <w:pStyle w:val="55F3ED2073144CAF9B6A7E1ED6394CAF"/>
          </w:pPr>
          <w:r w:rsidRPr="00F04E60">
            <w:rPr>
              <w:rFonts w:cs="Arial"/>
              <w:b/>
              <w:color w:val="0A1D30" w:themeColor="text2" w:themeShade="BF"/>
              <w:sz w:val="16"/>
              <w:szCs w:val="16"/>
            </w:rPr>
            <w:t>E</w:t>
          </w:r>
          <w:r w:rsidRPr="00F04E60">
            <w:rPr>
              <w:rStyle w:val="PlaceholderText"/>
              <w:rFonts w:cs="Arial"/>
              <w:b/>
              <w:color w:val="0A1D30" w:themeColor="text2" w:themeShade="BF"/>
              <w:sz w:val="16"/>
              <w:szCs w:val="16"/>
            </w:rPr>
            <w:t>nter Text</w:t>
          </w:r>
        </w:p>
      </w:docPartBody>
    </w:docPart>
    <w:docPart>
      <w:docPartPr>
        <w:name w:val="FA9554876BC643D5A81A2A26E1200D2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797537E-3809-4949-95D6-03E7346C9AF6}"/>
      </w:docPartPr>
      <w:docPartBody>
        <w:p w:rsidR="00A711AD" w:rsidRDefault="00A711AD">
          <w:pPr>
            <w:pStyle w:val="FA9554876BC643D5A81A2A26E1200D23"/>
          </w:pPr>
          <w:r w:rsidRPr="00F04E60">
            <w:rPr>
              <w:rFonts w:cs="Arial"/>
              <w:b/>
              <w:color w:val="0A1D30" w:themeColor="text2" w:themeShade="BF"/>
              <w:sz w:val="16"/>
              <w:szCs w:val="16"/>
            </w:rPr>
            <w:t>E</w:t>
          </w:r>
          <w:r w:rsidRPr="00F04E60">
            <w:rPr>
              <w:rStyle w:val="PlaceholderText"/>
              <w:rFonts w:cs="Arial"/>
              <w:b/>
              <w:color w:val="0A1D30" w:themeColor="text2" w:themeShade="BF"/>
              <w:sz w:val="16"/>
              <w:szCs w:val="16"/>
            </w:rPr>
            <w:t>nter Text</w:t>
          </w:r>
        </w:p>
      </w:docPartBody>
    </w:docPart>
    <w:docPart>
      <w:docPartPr>
        <w:name w:val="6C77A32F85AF459D809AA7116347018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02AC7EC-CC07-4FBE-9F0E-DF96B02B51C0}"/>
      </w:docPartPr>
      <w:docPartBody>
        <w:p w:rsidR="00A711AD" w:rsidRDefault="00A711AD">
          <w:pPr>
            <w:pStyle w:val="6C77A32F85AF459D809AA7116347018A"/>
          </w:pPr>
          <w:r w:rsidRPr="00F04E60">
            <w:rPr>
              <w:rFonts w:cs="Arial"/>
              <w:b/>
              <w:color w:val="0A1D30" w:themeColor="text2" w:themeShade="BF"/>
              <w:sz w:val="16"/>
              <w:szCs w:val="16"/>
            </w:rPr>
            <w:t>E</w:t>
          </w:r>
          <w:r w:rsidRPr="00F04E60">
            <w:rPr>
              <w:rStyle w:val="PlaceholderText"/>
              <w:rFonts w:cs="Arial"/>
              <w:b/>
              <w:color w:val="0A1D30" w:themeColor="text2" w:themeShade="BF"/>
              <w:sz w:val="16"/>
              <w:szCs w:val="16"/>
            </w:rPr>
            <w:t>nter Text</w:t>
          </w:r>
        </w:p>
      </w:docPartBody>
    </w:docPart>
    <w:docPart>
      <w:docPartPr>
        <w:name w:val="E780A43859824946BB0565492E46977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7341461-5C2C-406E-AB7D-AB2C4389EE0D}"/>
      </w:docPartPr>
      <w:docPartBody>
        <w:p w:rsidR="00A711AD" w:rsidRDefault="00A711AD">
          <w:pPr>
            <w:pStyle w:val="E780A43859824946BB0565492E46977F"/>
          </w:pPr>
          <w:r w:rsidRPr="00F04E60">
            <w:rPr>
              <w:rFonts w:cs="Arial"/>
              <w:b/>
              <w:color w:val="0A1D30" w:themeColor="text2" w:themeShade="BF"/>
              <w:sz w:val="16"/>
              <w:szCs w:val="16"/>
            </w:rPr>
            <w:t>E</w:t>
          </w:r>
          <w:r w:rsidRPr="00F04E60">
            <w:rPr>
              <w:rStyle w:val="PlaceholderText"/>
              <w:rFonts w:cs="Arial"/>
              <w:b/>
              <w:color w:val="0A1D30" w:themeColor="text2" w:themeShade="BF"/>
              <w:sz w:val="16"/>
              <w:szCs w:val="16"/>
            </w:rPr>
            <w:t>nter Text</w:t>
          </w:r>
        </w:p>
      </w:docPartBody>
    </w:docPart>
    <w:docPart>
      <w:docPartPr>
        <w:name w:val="AF29446219BA49F09925E2791EC985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19CF2A-2758-4526-BC2E-423FE3381702}"/>
      </w:docPartPr>
      <w:docPartBody>
        <w:p w:rsidR="00A711AD" w:rsidRDefault="00A711AD">
          <w:pPr>
            <w:pStyle w:val="AF29446219BA49F09925E2791EC98554"/>
          </w:pPr>
          <w:r w:rsidRPr="00F04E60">
            <w:rPr>
              <w:rFonts w:cs="Arial"/>
              <w:b/>
              <w:color w:val="0A1D30" w:themeColor="text2" w:themeShade="BF"/>
              <w:sz w:val="16"/>
              <w:szCs w:val="16"/>
            </w:rPr>
            <w:t>E</w:t>
          </w:r>
          <w:r w:rsidRPr="00F04E60">
            <w:rPr>
              <w:rStyle w:val="PlaceholderText"/>
              <w:rFonts w:cs="Arial"/>
              <w:b/>
              <w:color w:val="0A1D30" w:themeColor="text2" w:themeShade="BF"/>
              <w:sz w:val="16"/>
              <w:szCs w:val="16"/>
            </w:rPr>
            <w:t>nter Text</w:t>
          </w:r>
        </w:p>
      </w:docPartBody>
    </w:docPart>
    <w:docPart>
      <w:docPartPr>
        <w:name w:val="0A9620D6F9E84C6EA28EDF6E3A9C1A2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29A42B8-5457-46F6-9F4E-39A50C6EA7C5}"/>
      </w:docPartPr>
      <w:docPartBody>
        <w:p w:rsidR="00A711AD" w:rsidRDefault="00A711AD">
          <w:pPr>
            <w:pStyle w:val="0A9620D6F9E84C6EA28EDF6E3A9C1A20"/>
          </w:pPr>
          <w:r w:rsidRPr="00F04E60">
            <w:rPr>
              <w:rFonts w:cs="Arial"/>
              <w:b/>
              <w:color w:val="0A1D30" w:themeColor="text2" w:themeShade="BF"/>
              <w:sz w:val="16"/>
              <w:szCs w:val="16"/>
            </w:rPr>
            <w:t>E</w:t>
          </w:r>
          <w:r w:rsidRPr="00F04E60">
            <w:rPr>
              <w:rStyle w:val="PlaceholderText"/>
              <w:rFonts w:cs="Arial"/>
              <w:b/>
              <w:color w:val="0A1D30" w:themeColor="text2" w:themeShade="BF"/>
              <w:sz w:val="16"/>
              <w:szCs w:val="16"/>
            </w:rPr>
            <w:t>nter Text</w:t>
          </w:r>
        </w:p>
      </w:docPartBody>
    </w:docPart>
    <w:docPart>
      <w:docPartPr>
        <w:name w:val="191BFF9BCEEE439C9B95162F58C7C06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E630B25-CE28-47A6-9656-B64CAA513EEF}"/>
      </w:docPartPr>
      <w:docPartBody>
        <w:p w:rsidR="00A711AD" w:rsidRDefault="00A711AD">
          <w:pPr>
            <w:pStyle w:val="191BFF9BCEEE439C9B95162F58C7C066"/>
          </w:pPr>
          <w:r w:rsidRPr="00F04E60">
            <w:rPr>
              <w:rFonts w:cs="Arial"/>
              <w:b/>
              <w:color w:val="0A1D30" w:themeColor="text2" w:themeShade="BF"/>
              <w:sz w:val="16"/>
              <w:szCs w:val="16"/>
            </w:rPr>
            <w:t>E</w:t>
          </w:r>
          <w:r w:rsidRPr="00F04E60">
            <w:rPr>
              <w:rStyle w:val="PlaceholderText"/>
              <w:rFonts w:cs="Arial"/>
              <w:b/>
              <w:color w:val="0A1D30" w:themeColor="text2" w:themeShade="BF"/>
              <w:sz w:val="16"/>
              <w:szCs w:val="16"/>
            </w:rPr>
            <w:t>nter Text</w:t>
          </w:r>
        </w:p>
      </w:docPartBody>
    </w:docPart>
    <w:docPart>
      <w:docPartPr>
        <w:name w:val="E9325FE897EE4B9BB0FCE13205831DE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EC50FE-2BA2-4F48-9660-949994A37EF5}"/>
      </w:docPartPr>
      <w:docPartBody>
        <w:p w:rsidR="00A711AD" w:rsidRDefault="00A711AD">
          <w:pPr>
            <w:pStyle w:val="E9325FE897EE4B9BB0FCE13205831DED"/>
          </w:pPr>
          <w:r w:rsidRPr="00F04E60">
            <w:rPr>
              <w:rFonts w:cs="Arial"/>
              <w:b/>
              <w:color w:val="0A1D30" w:themeColor="text2" w:themeShade="BF"/>
              <w:sz w:val="16"/>
              <w:szCs w:val="16"/>
            </w:rPr>
            <w:t>E</w:t>
          </w:r>
          <w:r w:rsidRPr="00F04E60">
            <w:rPr>
              <w:rStyle w:val="PlaceholderText"/>
              <w:rFonts w:cs="Arial"/>
              <w:b/>
              <w:color w:val="0A1D30" w:themeColor="text2" w:themeShade="BF"/>
              <w:sz w:val="16"/>
              <w:szCs w:val="16"/>
            </w:rPr>
            <w:t>nter Text</w:t>
          </w:r>
        </w:p>
      </w:docPartBody>
    </w:docPart>
    <w:docPart>
      <w:docPartPr>
        <w:name w:val="9C4A25E7220043C08E682618DC0E613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3E6983B-2A7E-4284-9E99-DC538BC71181}"/>
      </w:docPartPr>
      <w:docPartBody>
        <w:p w:rsidR="00A711AD" w:rsidRDefault="00A711AD">
          <w:pPr>
            <w:pStyle w:val="9C4A25E7220043C08E682618DC0E6139"/>
          </w:pPr>
          <w:r w:rsidRPr="00F04E60">
            <w:rPr>
              <w:rFonts w:cs="Arial"/>
              <w:b/>
              <w:color w:val="0A1D30" w:themeColor="text2" w:themeShade="BF"/>
              <w:sz w:val="16"/>
              <w:szCs w:val="16"/>
            </w:rPr>
            <w:t>E</w:t>
          </w:r>
          <w:r w:rsidRPr="00F04E60">
            <w:rPr>
              <w:rStyle w:val="PlaceholderText"/>
              <w:rFonts w:cs="Arial"/>
              <w:b/>
              <w:color w:val="0A1D30" w:themeColor="text2" w:themeShade="BF"/>
              <w:sz w:val="16"/>
              <w:szCs w:val="16"/>
            </w:rPr>
            <w:t>nter Text</w:t>
          </w:r>
        </w:p>
      </w:docPartBody>
    </w:docPart>
    <w:docPart>
      <w:docPartPr>
        <w:name w:val="F0CB9E917C6F42D8A985358C87DA3C9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2C53C55-7F69-4558-94A7-5AE0D8ECD105}"/>
      </w:docPartPr>
      <w:docPartBody>
        <w:p w:rsidR="00A711AD" w:rsidRDefault="00A711AD">
          <w:pPr>
            <w:pStyle w:val="F0CB9E917C6F42D8A985358C87DA3C97"/>
          </w:pPr>
          <w:r w:rsidRPr="00F04E60">
            <w:rPr>
              <w:rFonts w:cs="Arial"/>
              <w:b/>
              <w:color w:val="0A1D30" w:themeColor="text2" w:themeShade="BF"/>
              <w:sz w:val="16"/>
              <w:szCs w:val="16"/>
            </w:rPr>
            <w:t>E</w:t>
          </w:r>
          <w:r w:rsidRPr="00F04E60">
            <w:rPr>
              <w:rStyle w:val="PlaceholderText"/>
              <w:rFonts w:cs="Arial"/>
              <w:b/>
              <w:color w:val="0A1D30" w:themeColor="text2" w:themeShade="BF"/>
              <w:sz w:val="16"/>
              <w:szCs w:val="16"/>
            </w:rPr>
            <w:t>nter Text</w:t>
          </w:r>
        </w:p>
      </w:docPartBody>
    </w:docPart>
    <w:docPart>
      <w:docPartPr>
        <w:name w:val="4E70121B39724724A5949BDB20D0B9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BAC31A2-95A6-4027-985E-665946668E8F}"/>
      </w:docPartPr>
      <w:docPartBody>
        <w:p w:rsidR="00A711AD" w:rsidRDefault="00A711AD">
          <w:pPr>
            <w:pStyle w:val="4E70121B39724724A5949BDB20D0B938"/>
          </w:pPr>
          <w:r w:rsidRPr="00F04E60">
            <w:rPr>
              <w:rFonts w:cs="Arial"/>
              <w:b/>
              <w:color w:val="0A1D30" w:themeColor="text2" w:themeShade="BF"/>
              <w:sz w:val="16"/>
              <w:szCs w:val="16"/>
            </w:rPr>
            <w:t>E</w:t>
          </w:r>
          <w:r w:rsidRPr="00F04E60">
            <w:rPr>
              <w:rStyle w:val="PlaceholderText"/>
              <w:rFonts w:cs="Arial"/>
              <w:b/>
              <w:color w:val="0A1D30" w:themeColor="text2" w:themeShade="BF"/>
              <w:sz w:val="16"/>
              <w:szCs w:val="16"/>
            </w:rPr>
            <w:t>nter Text</w:t>
          </w:r>
        </w:p>
      </w:docPartBody>
    </w:docPart>
    <w:docPart>
      <w:docPartPr>
        <w:name w:val="9D74FD36E9164CBE89E7D3408691A2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3D9CAAF-C2BC-4210-94B2-16766E914CA3}"/>
      </w:docPartPr>
      <w:docPartBody>
        <w:p w:rsidR="00A711AD" w:rsidRDefault="00A711AD">
          <w:pPr>
            <w:pStyle w:val="9D74FD36E9164CBE89E7D3408691A226"/>
          </w:pPr>
          <w:r w:rsidRPr="00F04E60">
            <w:rPr>
              <w:rFonts w:cs="Arial"/>
              <w:b/>
              <w:color w:val="0A1D30" w:themeColor="text2" w:themeShade="BF"/>
              <w:sz w:val="16"/>
              <w:szCs w:val="16"/>
            </w:rPr>
            <w:t>E</w:t>
          </w:r>
          <w:r w:rsidRPr="00F04E60">
            <w:rPr>
              <w:rStyle w:val="PlaceholderText"/>
              <w:rFonts w:cs="Arial"/>
              <w:b/>
              <w:color w:val="0A1D30" w:themeColor="text2" w:themeShade="BF"/>
              <w:sz w:val="16"/>
              <w:szCs w:val="16"/>
            </w:rPr>
            <w:t>nter Text</w:t>
          </w:r>
        </w:p>
      </w:docPartBody>
    </w:docPart>
    <w:docPart>
      <w:docPartPr>
        <w:name w:val="654C94DA81A64E12A18BE60404013F9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AD12DE7-F52E-4471-B197-81B6FCEAB558}"/>
      </w:docPartPr>
      <w:docPartBody>
        <w:p w:rsidR="00A711AD" w:rsidRDefault="00A711AD">
          <w:pPr>
            <w:pStyle w:val="654C94DA81A64E12A18BE60404013F97"/>
          </w:pPr>
          <w:r w:rsidRPr="00F04E60">
            <w:rPr>
              <w:rFonts w:cs="Arial"/>
              <w:b/>
              <w:color w:val="0A1D30" w:themeColor="text2" w:themeShade="BF"/>
              <w:sz w:val="16"/>
              <w:szCs w:val="16"/>
            </w:rPr>
            <w:t>E</w:t>
          </w:r>
          <w:r w:rsidRPr="00F04E60">
            <w:rPr>
              <w:rStyle w:val="PlaceholderText"/>
              <w:rFonts w:cs="Arial"/>
              <w:b/>
              <w:color w:val="0A1D30" w:themeColor="text2" w:themeShade="BF"/>
              <w:sz w:val="16"/>
              <w:szCs w:val="16"/>
            </w:rPr>
            <w:t>nter Text</w:t>
          </w:r>
        </w:p>
      </w:docPartBody>
    </w:docPart>
    <w:docPart>
      <w:docPartPr>
        <w:name w:val="ACFD3ED6D3A141609D3A93A46B9AA6B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AD37ED9-E6CE-4235-BE68-03C3F8117F4D}"/>
      </w:docPartPr>
      <w:docPartBody>
        <w:p w:rsidR="00A711AD" w:rsidRDefault="00A711AD">
          <w:pPr>
            <w:pStyle w:val="ACFD3ED6D3A141609D3A93A46B9AA6B6"/>
          </w:pPr>
          <w:r w:rsidRPr="00F04E60">
            <w:rPr>
              <w:rFonts w:cs="Arial"/>
              <w:b/>
              <w:color w:val="0A1D30" w:themeColor="text2" w:themeShade="BF"/>
              <w:sz w:val="16"/>
              <w:szCs w:val="16"/>
            </w:rPr>
            <w:t>E</w:t>
          </w:r>
          <w:r w:rsidRPr="00F04E60">
            <w:rPr>
              <w:rStyle w:val="PlaceholderText"/>
              <w:rFonts w:cs="Arial"/>
              <w:b/>
              <w:color w:val="0A1D30" w:themeColor="text2" w:themeShade="BF"/>
              <w:sz w:val="16"/>
              <w:szCs w:val="16"/>
            </w:rPr>
            <w:t>nter Text</w:t>
          </w:r>
        </w:p>
      </w:docPartBody>
    </w:docPart>
    <w:docPart>
      <w:docPartPr>
        <w:name w:val="BF07C039F51E49ED8FF2785B3ABBC70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B12486C-8342-41C6-A5F3-F782090DEB5A}"/>
      </w:docPartPr>
      <w:docPartBody>
        <w:p w:rsidR="00A711AD" w:rsidRDefault="00A711AD">
          <w:pPr>
            <w:pStyle w:val="BF07C039F51E49ED8FF2785B3ABBC705"/>
          </w:pPr>
          <w:r w:rsidRPr="00F04E60">
            <w:rPr>
              <w:rFonts w:cs="Arial"/>
              <w:b/>
              <w:color w:val="0A1D30" w:themeColor="text2" w:themeShade="BF"/>
              <w:sz w:val="16"/>
              <w:szCs w:val="16"/>
            </w:rPr>
            <w:t>E</w:t>
          </w:r>
          <w:r w:rsidRPr="00F04E60">
            <w:rPr>
              <w:rStyle w:val="PlaceholderText"/>
              <w:rFonts w:cs="Arial"/>
              <w:b/>
              <w:color w:val="0A1D30" w:themeColor="text2" w:themeShade="BF"/>
              <w:sz w:val="16"/>
              <w:szCs w:val="16"/>
            </w:rPr>
            <w:t>nter Text</w:t>
          </w:r>
        </w:p>
      </w:docPartBody>
    </w:docPart>
    <w:docPart>
      <w:docPartPr>
        <w:name w:val="AF94F51B5E4E4797B9840A4AE442B46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C1BC20F-AD52-4EC8-B247-FDE9C149376B}"/>
      </w:docPartPr>
      <w:docPartBody>
        <w:p w:rsidR="00A711AD" w:rsidRDefault="00A711AD">
          <w:pPr>
            <w:pStyle w:val="AF94F51B5E4E4797B9840A4AE442B461"/>
          </w:pPr>
          <w:r w:rsidRPr="00F04E60">
            <w:rPr>
              <w:rFonts w:cs="Arial"/>
              <w:b/>
              <w:color w:val="0A1D30" w:themeColor="text2" w:themeShade="BF"/>
              <w:sz w:val="16"/>
              <w:szCs w:val="16"/>
            </w:rPr>
            <w:t>E</w:t>
          </w:r>
          <w:r w:rsidRPr="00F04E60">
            <w:rPr>
              <w:rStyle w:val="PlaceholderText"/>
              <w:rFonts w:cs="Arial"/>
              <w:b/>
              <w:color w:val="0A1D30" w:themeColor="text2" w:themeShade="BF"/>
              <w:sz w:val="16"/>
              <w:szCs w:val="16"/>
            </w:rPr>
            <w:t>nter Text</w:t>
          </w:r>
        </w:p>
      </w:docPartBody>
    </w:docPart>
    <w:docPart>
      <w:docPartPr>
        <w:name w:val="F9FE1C689E6A4505AE9327BE509D01D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5BAB8CF-7BAE-4C6A-A3C9-A1ECF00A6766}"/>
      </w:docPartPr>
      <w:docPartBody>
        <w:p w:rsidR="00A711AD" w:rsidRDefault="00A711AD">
          <w:pPr>
            <w:pStyle w:val="F9FE1C689E6A4505AE9327BE509D01D7"/>
          </w:pPr>
          <w:r w:rsidRPr="00F04E60">
            <w:rPr>
              <w:rFonts w:cs="Arial"/>
              <w:b/>
              <w:color w:val="0A1D30" w:themeColor="text2" w:themeShade="BF"/>
              <w:sz w:val="16"/>
              <w:szCs w:val="16"/>
            </w:rPr>
            <w:t>E</w:t>
          </w:r>
          <w:r w:rsidRPr="00F04E60">
            <w:rPr>
              <w:rStyle w:val="PlaceholderText"/>
              <w:rFonts w:cs="Arial"/>
              <w:b/>
              <w:color w:val="0A1D30" w:themeColor="text2" w:themeShade="BF"/>
              <w:sz w:val="16"/>
              <w:szCs w:val="16"/>
            </w:rPr>
            <w:t>nter Text</w:t>
          </w:r>
        </w:p>
      </w:docPartBody>
    </w:docPart>
    <w:docPart>
      <w:docPartPr>
        <w:name w:val="A239BA1C936440D4AD69E2FE881D24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4F2E4C2-F445-4FF9-8029-1A6EF12C780F}"/>
      </w:docPartPr>
      <w:docPartBody>
        <w:p w:rsidR="00A711AD" w:rsidRDefault="00A711AD">
          <w:pPr>
            <w:pStyle w:val="A239BA1C936440D4AD69E2FE881D2457"/>
          </w:pPr>
          <w:r w:rsidRPr="00F04E60">
            <w:rPr>
              <w:rFonts w:cs="Arial"/>
              <w:b/>
              <w:color w:val="0A1D30" w:themeColor="text2" w:themeShade="BF"/>
              <w:sz w:val="16"/>
              <w:szCs w:val="16"/>
            </w:rPr>
            <w:t>E</w:t>
          </w:r>
          <w:r w:rsidRPr="00F04E60">
            <w:rPr>
              <w:rStyle w:val="PlaceholderText"/>
              <w:rFonts w:cs="Arial"/>
              <w:b/>
              <w:color w:val="0A1D30" w:themeColor="text2" w:themeShade="BF"/>
              <w:sz w:val="16"/>
              <w:szCs w:val="16"/>
            </w:rPr>
            <w:t>nter Text</w:t>
          </w:r>
        </w:p>
      </w:docPartBody>
    </w:docPart>
    <w:docPart>
      <w:docPartPr>
        <w:name w:val="622959945BB0430392C509ACF529BD0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3382142-DF18-4E03-9A6E-CF4F483ACE12}"/>
      </w:docPartPr>
      <w:docPartBody>
        <w:p w:rsidR="00A711AD" w:rsidRDefault="00A711AD">
          <w:pPr>
            <w:pStyle w:val="622959945BB0430392C509ACF529BD0B"/>
          </w:pPr>
          <w:r w:rsidRPr="00F04E60">
            <w:rPr>
              <w:rFonts w:cs="Arial"/>
              <w:b/>
              <w:color w:val="0A1D30" w:themeColor="text2" w:themeShade="BF"/>
              <w:sz w:val="16"/>
              <w:szCs w:val="16"/>
            </w:rPr>
            <w:t>E</w:t>
          </w:r>
          <w:r w:rsidRPr="00F04E60">
            <w:rPr>
              <w:rStyle w:val="PlaceholderText"/>
              <w:rFonts w:cs="Arial"/>
              <w:b/>
              <w:color w:val="0A1D30" w:themeColor="text2" w:themeShade="BF"/>
              <w:sz w:val="16"/>
              <w:szCs w:val="16"/>
            </w:rPr>
            <w:t>nter Text</w:t>
          </w:r>
        </w:p>
      </w:docPartBody>
    </w:docPart>
    <w:docPart>
      <w:docPartPr>
        <w:name w:val="86C6C10409BE419A8FBAB094DE1DB7C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1E7376D-EF5B-47FF-BC0E-B318BE47EE59}"/>
      </w:docPartPr>
      <w:docPartBody>
        <w:p w:rsidR="00A711AD" w:rsidRDefault="00A711AD">
          <w:pPr>
            <w:pStyle w:val="86C6C10409BE419A8FBAB094DE1DB7C7"/>
          </w:pPr>
          <w:r w:rsidRPr="00F04E60">
            <w:rPr>
              <w:rFonts w:cs="Arial"/>
              <w:b/>
              <w:color w:val="0A1D30" w:themeColor="text2" w:themeShade="BF"/>
              <w:sz w:val="16"/>
              <w:szCs w:val="16"/>
            </w:rPr>
            <w:t>E</w:t>
          </w:r>
          <w:r w:rsidRPr="00F04E60">
            <w:rPr>
              <w:rStyle w:val="PlaceholderText"/>
              <w:rFonts w:cs="Arial"/>
              <w:b/>
              <w:color w:val="0A1D30" w:themeColor="text2" w:themeShade="BF"/>
              <w:sz w:val="16"/>
              <w:szCs w:val="16"/>
            </w:rPr>
            <w:t>nter Text</w:t>
          </w:r>
        </w:p>
      </w:docPartBody>
    </w:docPart>
    <w:docPart>
      <w:docPartPr>
        <w:name w:val="748031473E214AB385FB7C7F6D7AE78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D6237B9-049F-4354-A1F1-89FE13A52EB6}"/>
      </w:docPartPr>
      <w:docPartBody>
        <w:p w:rsidR="00A711AD" w:rsidRDefault="00A711AD">
          <w:pPr>
            <w:pStyle w:val="748031473E214AB385FB7C7F6D7AE787"/>
          </w:pPr>
          <w:r w:rsidRPr="00F04E60">
            <w:rPr>
              <w:rFonts w:cs="Arial"/>
              <w:b/>
              <w:color w:val="0A1D30" w:themeColor="text2" w:themeShade="BF"/>
              <w:sz w:val="16"/>
              <w:szCs w:val="16"/>
            </w:rPr>
            <w:t>E</w:t>
          </w:r>
          <w:r w:rsidRPr="00F04E60">
            <w:rPr>
              <w:rStyle w:val="PlaceholderText"/>
              <w:rFonts w:cs="Arial"/>
              <w:b/>
              <w:color w:val="0A1D30" w:themeColor="text2" w:themeShade="BF"/>
              <w:sz w:val="16"/>
              <w:szCs w:val="16"/>
            </w:rPr>
            <w:t>nter Text</w:t>
          </w:r>
        </w:p>
      </w:docPartBody>
    </w:docPart>
    <w:docPart>
      <w:docPartPr>
        <w:name w:val="DC6D07647A184290A9E8303221ED3DA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17397FD-1642-4746-AE88-645FEE6E97D8}"/>
      </w:docPartPr>
      <w:docPartBody>
        <w:p w:rsidR="00A711AD" w:rsidRDefault="00A711AD">
          <w:pPr>
            <w:pStyle w:val="DC6D07647A184290A9E8303221ED3DA0"/>
          </w:pPr>
          <w:r w:rsidRPr="00F04E60">
            <w:rPr>
              <w:rFonts w:cs="Arial"/>
              <w:b/>
              <w:color w:val="0A1D30" w:themeColor="text2" w:themeShade="BF"/>
              <w:sz w:val="16"/>
              <w:szCs w:val="16"/>
            </w:rPr>
            <w:t>E</w:t>
          </w:r>
          <w:r w:rsidRPr="00F04E60">
            <w:rPr>
              <w:rStyle w:val="PlaceholderText"/>
              <w:rFonts w:cs="Arial"/>
              <w:b/>
              <w:color w:val="0A1D30" w:themeColor="text2" w:themeShade="BF"/>
              <w:sz w:val="16"/>
              <w:szCs w:val="16"/>
            </w:rPr>
            <w:t>nter Text</w:t>
          </w:r>
        </w:p>
      </w:docPartBody>
    </w:docPart>
    <w:docPart>
      <w:docPartPr>
        <w:name w:val="B28BED97338147FFA3AF4AE4254751C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8E58240-37EA-4C1C-A1E1-42EE630E614D}"/>
      </w:docPartPr>
      <w:docPartBody>
        <w:p w:rsidR="00A711AD" w:rsidRDefault="00A711AD">
          <w:pPr>
            <w:pStyle w:val="B28BED97338147FFA3AF4AE4254751CF"/>
          </w:pPr>
          <w:r w:rsidRPr="00F04E60">
            <w:rPr>
              <w:rFonts w:cs="Arial"/>
              <w:b/>
              <w:color w:val="0A1D30" w:themeColor="text2" w:themeShade="BF"/>
              <w:sz w:val="16"/>
              <w:szCs w:val="16"/>
            </w:rPr>
            <w:t>E</w:t>
          </w:r>
          <w:r w:rsidRPr="00F04E60">
            <w:rPr>
              <w:rStyle w:val="PlaceholderText"/>
              <w:rFonts w:cs="Arial"/>
              <w:b/>
              <w:color w:val="0A1D30" w:themeColor="text2" w:themeShade="BF"/>
              <w:sz w:val="16"/>
              <w:szCs w:val="16"/>
            </w:rPr>
            <w:t>nter Text</w:t>
          </w:r>
        </w:p>
      </w:docPartBody>
    </w:docPart>
    <w:docPart>
      <w:docPartPr>
        <w:name w:val="0B4931982D4C4DD0B2D9BC80190246A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39070AB-70A0-406A-9882-5306B6995BE0}"/>
      </w:docPartPr>
      <w:docPartBody>
        <w:p w:rsidR="00A711AD" w:rsidRDefault="00A711AD">
          <w:pPr>
            <w:pStyle w:val="0B4931982D4C4DD0B2D9BC80190246A1"/>
          </w:pPr>
          <w:r w:rsidRPr="00F04E60">
            <w:rPr>
              <w:rFonts w:cs="Arial"/>
              <w:b/>
              <w:color w:val="0A1D30" w:themeColor="text2" w:themeShade="BF"/>
              <w:sz w:val="16"/>
              <w:szCs w:val="16"/>
            </w:rPr>
            <w:t>E</w:t>
          </w:r>
          <w:r w:rsidRPr="00F04E60">
            <w:rPr>
              <w:rStyle w:val="PlaceholderText"/>
              <w:rFonts w:cs="Arial"/>
              <w:b/>
              <w:color w:val="0A1D30" w:themeColor="text2" w:themeShade="BF"/>
              <w:sz w:val="16"/>
              <w:szCs w:val="16"/>
            </w:rPr>
            <w:t>nter Text</w:t>
          </w:r>
        </w:p>
      </w:docPartBody>
    </w:docPart>
    <w:docPart>
      <w:docPartPr>
        <w:name w:val="55DC7C5A339D4CAEA5321F51D92E98F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029EBE8-81E0-4E23-BD7F-FE9054E0891A}"/>
      </w:docPartPr>
      <w:docPartBody>
        <w:p w:rsidR="00A711AD" w:rsidRDefault="00A711AD">
          <w:pPr>
            <w:pStyle w:val="55DC7C5A339D4CAEA5321F51D92E98F8"/>
          </w:pPr>
          <w:r w:rsidRPr="00F04E60">
            <w:rPr>
              <w:rFonts w:cs="Arial"/>
              <w:b/>
              <w:color w:val="0A1D30" w:themeColor="text2" w:themeShade="BF"/>
              <w:sz w:val="16"/>
              <w:szCs w:val="16"/>
            </w:rPr>
            <w:t>E</w:t>
          </w:r>
          <w:r w:rsidRPr="00F04E60">
            <w:rPr>
              <w:rStyle w:val="PlaceholderText"/>
              <w:rFonts w:cs="Arial"/>
              <w:b/>
              <w:color w:val="0A1D30" w:themeColor="text2" w:themeShade="BF"/>
              <w:sz w:val="16"/>
              <w:szCs w:val="16"/>
            </w:rPr>
            <w:t>nter Text</w:t>
          </w:r>
        </w:p>
      </w:docPartBody>
    </w:docPart>
    <w:docPart>
      <w:docPartPr>
        <w:name w:val="63E5EF4A3F0B4A03B0B85C32632BA87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57DB38-9E62-43C1-B1BB-51360E71C069}"/>
      </w:docPartPr>
      <w:docPartBody>
        <w:p w:rsidR="00A711AD" w:rsidRDefault="00A711AD">
          <w:pPr>
            <w:pStyle w:val="63E5EF4A3F0B4A03B0B85C32632BA87D"/>
          </w:pPr>
          <w:r w:rsidRPr="00F04E60">
            <w:rPr>
              <w:rFonts w:cs="Arial"/>
              <w:b/>
              <w:color w:val="0A1D30" w:themeColor="text2" w:themeShade="BF"/>
              <w:sz w:val="16"/>
              <w:szCs w:val="16"/>
            </w:rPr>
            <w:t>E</w:t>
          </w:r>
          <w:r w:rsidRPr="00F04E60">
            <w:rPr>
              <w:rStyle w:val="PlaceholderText"/>
              <w:rFonts w:cs="Arial"/>
              <w:b/>
              <w:color w:val="0A1D30" w:themeColor="text2" w:themeShade="BF"/>
              <w:sz w:val="16"/>
              <w:szCs w:val="16"/>
            </w:rPr>
            <w:t>nter Text</w:t>
          </w:r>
        </w:p>
      </w:docPartBody>
    </w:docPart>
    <w:docPart>
      <w:docPartPr>
        <w:name w:val="C16FE952826C4FD1901DE6B1DA3290F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CBB9178-35D8-4325-A3D8-F160C9129ADA}"/>
      </w:docPartPr>
      <w:docPartBody>
        <w:p w:rsidR="00A711AD" w:rsidRDefault="00A711AD">
          <w:pPr>
            <w:pStyle w:val="C16FE952826C4FD1901DE6B1DA3290FD"/>
          </w:pPr>
          <w:r w:rsidRPr="00F04E60">
            <w:rPr>
              <w:rFonts w:cs="Arial"/>
              <w:b/>
              <w:color w:val="0A1D30" w:themeColor="text2" w:themeShade="BF"/>
              <w:sz w:val="16"/>
              <w:szCs w:val="16"/>
            </w:rPr>
            <w:t>E</w:t>
          </w:r>
          <w:r w:rsidRPr="00F04E60">
            <w:rPr>
              <w:rStyle w:val="PlaceholderText"/>
              <w:rFonts w:cs="Arial"/>
              <w:b/>
              <w:color w:val="0A1D30" w:themeColor="text2" w:themeShade="BF"/>
              <w:sz w:val="16"/>
              <w:szCs w:val="16"/>
            </w:rPr>
            <w:t>nter Text</w:t>
          </w:r>
        </w:p>
      </w:docPartBody>
    </w:docPart>
    <w:docPart>
      <w:docPartPr>
        <w:name w:val="FB721F6791C04D948DDD8553412CA40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3C46381-1A2A-49E9-96A0-819C8F1EBC86}"/>
      </w:docPartPr>
      <w:docPartBody>
        <w:p w:rsidR="00A711AD" w:rsidRDefault="00A711AD">
          <w:pPr>
            <w:pStyle w:val="FB721F6791C04D948DDD8553412CA406"/>
          </w:pPr>
          <w:r w:rsidRPr="00F04E60">
            <w:rPr>
              <w:rFonts w:cs="Arial"/>
              <w:b/>
              <w:color w:val="0A1D30" w:themeColor="text2" w:themeShade="BF"/>
              <w:sz w:val="16"/>
              <w:szCs w:val="16"/>
            </w:rPr>
            <w:t>E</w:t>
          </w:r>
          <w:r w:rsidRPr="00F04E60">
            <w:rPr>
              <w:rStyle w:val="PlaceholderText"/>
              <w:rFonts w:cs="Arial"/>
              <w:b/>
              <w:color w:val="0A1D30" w:themeColor="text2" w:themeShade="BF"/>
              <w:sz w:val="16"/>
              <w:szCs w:val="16"/>
            </w:rPr>
            <w:t>nter Text</w:t>
          </w:r>
        </w:p>
      </w:docPartBody>
    </w:docPart>
    <w:docPart>
      <w:docPartPr>
        <w:name w:val="0CE6A31643E14E13891112EE38DA9C1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7870FB7-67BB-45FB-BA87-4B1CF75D7B68}"/>
      </w:docPartPr>
      <w:docPartBody>
        <w:p w:rsidR="00A711AD" w:rsidRDefault="00A711AD">
          <w:pPr>
            <w:pStyle w:val="0CE6A31643E14E13891112EE38DA9C1E"/>
          </w:pPr>
          <w:r w:rsidRPr="00F04E60">
            <w:rPr>
              <w:rFonts w:cs="Arial"/>
              <w:b/>
              <w:color w:val="0A1D30" w:themeColor="text2" w:themeShade="BF"/>
              <w:sz w:val="16"/>
              <w:szCs w:val="16"/>
            </w:rPr>
            <w:t>E</w:t>
          </w:r>
          <w:r w:rsidRPr="00F04E60">
            <w:rPr>
              <w:rStyle w:val="PlaceholderText"/>
              <w:rFonts w:cs="Arial"/>
              <w:b/>
              <w:color w:val="0A1D30" w:themeColor="text2" w:themeShade="BF"/>
              <w:sz w:val="16"/>
              <w:szCs w:val="16"/>
            </w:rPr>
            <w:t>nter Text</w:t>
          </w:r>
        </w:p>
      </w:docPartBody>
    </w:docPart>
    <w:docPart>
      <w:docPartPr>
        <w:name w:val="E7379FC496AF4711AED7183A9BB05B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434AD6F-6A34-410B-AFCE-B49577C65559}"/>
      </w:docPartPr>
      <w:docPartBody>
        <w:p w:rsidR="00A711AD" w:rsidRDefault="00A711AD">
          <w:pPr>
            <w:pStyle w:val="E7379FC496AF4711AED7183A9BB05B27"/>
          </w:pPr>
          <w:r w:rsidRPr="00F04E60">
            <w:rPr>
              <w:rFonts w:cs="Arial"/>
              <w:b/>
              <w:color w:val="0A1D30" w:themeColor="text2" w:themeShade="BF"/>
              <w:sz w:val="16"/>
              <w:szCs w:val="16"/>
            </w:rPr>
            <w:t>E</w:t>
          </w:r>
          <w:r w:rsidRPr="00F04E60">
            <w:rPr>
              <w:rStyle w:val="PlaceholderText"/>
              <w:rFonts w:cs="Arial"/>
              <w:b/>
              <w:color w:val="0A1D30" w:themeColor="text2" w:themeShade="BF"/>
              <w:sz w:val="16"/>
              <w:szCs w:val="16"/>
            </w:rPr>
            <w:t>nter Text</w:t>
          </w:r>
        </w:p>
      </w:docPartBody>
    </w:docPart>
    <w:docPart>
      <w:docPartPr>
        <w:name w:val="3F32C61B17C84AD0B2F593EAD0DC590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CC6002-C10E-4433-9118-F549E9DBB6F3}"/>
      </w:docPartPr>
      <w:docPartBody>
        <w:p w:rsidR="00A711AD" w:rsidRDefault="00A711AD">
          <w:pPr>
            <w:pStyle w:val="3F32C61B17C84AD0B2F593EAD0DC5901"/>
          </w:pPr>
          <w:r w:rsidRPr="00F04E60">
            <w:rPr>
              <w:rFonts w:cs="Arial"/>
              <w:b/>
              <w:color w:val="0A1D30" w:themeColor="text2" w:themeShade="BF"/>
              <w:sz w:val="16"/>
              <w:szCs w:val="16"/>
            </w:rPr>
            <w:t>E</w:t>
          </w:r>
          <w:r w:rsidRPr="00F04E60">
            <w:rPr>
              <w:rStyle w:val="PlaceholderText"/>
              <w:rFonts w:cs="Arial"/>
              <w:b/>
              <w:color w:val="0A1D30" w:themeColor="text2" w:themeShade="BF"/>
              <w:sz w:val="16"/>
              <w:szCs w:val="16"/>
            </w:rPr>
            <w:t>nter Text</w:t>
          </w:r>
        </w:p>
      </w:docPartBody>
    </w:docPart>
    <w:docPart>
      <w:docPartPr>
        <w:name w:val="66BA8337CAD3488DAF768FE8AD0F752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8D36855-395B-48BE-8961-0133075A61AB}"/>
      </w:docPartPr>
      <w:docPartBody>
        <w:p w:rsidR="00A711AD" w:rsidRDefault="00A711AD">
          <w:pPr>
            <w:pStyle w:val="66BA8337CAD3488DAF768FE8AD0F7529"/>
          </w:pPr>
          <w:r w:rsidRPr="00F04E60">
            <w:rPr>
              <w:rFonts w:cs="Arial"/>
              <w:b/>
              <w:color w:val="0A1D30" w:themeColor="text2" w:themeShade="BF"/>
              <w:sz w:val="16"/>
              <w:szCs w:val="16"/>
            </w:rPr>
            <w:t>E</w:t>
          </w:r>
          <w:r w:rsidRPr="00F04E60">
            <w:rPr>
              <w:rStyle w:val="PlaceholderText"/>
              <w:rFonts w:cs="Arial"/>
              <w:b/>
              <w:color w:val="0A1D30" w:themeColor="text2" w:themeShade="BF"/>
              <w:sz w:val="16"/>
              <w:szCs w:val="16"/>
            </w:rPr>
            <w:t>nter Text</w:t>
          </w:r>
        </w:p>
      </w:docPartBody>
    </w:docPart>
    <w:docPart>
      <w:docPartPr>
        <w:name w:val="7FDA6BDE44254C15B1AF555D1BE8C76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78B0628-8557-4289-B549-224306B5678B}"/>
      </w:docPartPr>
      <w:docPartBody>
        <w:p w:rsidR="00A711AD" w:rsidRDefault="00A711AD">
          <w:pPr>
            <w:pStyle w:val="7FDA6BDE44254C15B1AF555D1BE8C76A"/>
          </w:pPr>
          <w:r w:rsidRPr="00F04E60">
            <w:rPr>
              <w:rFonts w:cs="Arial"/>
              <w:b/>
              <w:color w:val="0A1D30" w:themeColor="text2" w:themeShade="BF"/>
              <w:sz w:val="16"/>
              <w:szCs w:val="16"/>
            </w:rPr>
            <w:t>E</w:t>
          </w:r>
          <w:r w:rsidRPr="00F04E60">
            <w:rPr>
              <w:rStyle w:val="PlaceholderText"/>
              <w:rFonts w:cs="Arial"/>
              <w:b/>
              <w:color w:val="0A1D30" w:themeColor="text2" w:themeShade="BF"/>
              <w:sz w:val="16"/>
              <w:szCs w:val="16"/>
            </w:rPr>
            <w:t>nter Text</w:t>
          </w:r>
        </w:p>
      </w:docPartBody>
    </w:docPart>
    <w:docPart>
      <w:docPartPr>
        <w:name w:val="44D335DB09A2442EBC0D2B3442AD69F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8B7EB1A-09F4-4AA4-9735-4D6F78EF8455}"/>
      </w:docPartPr>
      <w:docPartBody>
        <w:p w:rsidR="00A711AD" w:rsidRDefault="00A711AD">
          <w:pPr>
            <w:pStyle w:val="44D335DB09A2442EBC0D2B3442AD69F9"/>
          </w:pPr>
          <w:r w:rsidRPr="00F04E60">
            <w:rPr>
              <w:rFonts w:cs="Arial"/>
              <w:b/>
              <w:color w:val="0A1D30" w:themeColor="text2" w:themeShade="BF"/>
              <w:sz w:val="16"/>
              <w:szCs w:val="16"/>
            </w:rPr>
            <w:t>E</w:t>
          </w:r>
          <w:r w:rsidRPr="00F04E60">
            <w:rPr>
              <w:rStyle w:val="PlaceholderText"/>
              <w:rFonts w:cs="Arial"/>
              <w:b/>
              <w:color w:val="0A1D30" w:themeColor="text2" w:themeShade="BF"/>
              <w:sz w:val="16"/>
              <w:szCs w:val="16"/>
            </w:rPr>
            <w:t>nter Text</w:t>
          </w:r>
        </w:p>
      </w:docPartBody>
    </w:docPart>
    <w:docPart>
      <w:docPartPr>
        <w:name w:val="61BE116005014D56911CBE789AA0B9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87BB59-8D38-40A4-99EF-9DEE6008DA98}"/>
      </w:docPartPr>
      <w:docPartBody>
        <w:p w:rsidR="00A711AD" w:rsidRDefault="00A711AD">
          <w:pPr>
            <w:pStyle w:val="61BE116005014D56911CBE789AA0B978"/>
          </w:pPr>
          <w:r w:rsidRPr="00F04E60">
            <w:rPr>
              <w:rFonts w:cs="Arial"/>
              <w:b/>
              <w:color w:val="0A1D30" w:themeColor="text2" w:themeShade="BF"/>
              <w:sz w:val="16"/>
              <w:szCs w:val="16"/>
            </w:rPr>
            <w:t>E</w:t>
          </w:r>
          <w:r w:rsidRPr="00F04E60">
            <w:rPr>
              <w:rStyle w:val="PlaceholderText"/>
              <w:rFonts w:cs="Arial"/>
              <w:b/>
              <w:color w:val="0A1D30" w:themeColor="text2" w:themeShade="BF"/>
              <w:sz w:val="16"/>
              <w:szCs w:val="16"/>
            </w:rPr>
            <w:t>nter Text</w:t>
          </w:r>
        </w:p>
      </w:docPartBody>
    </w:docPart>
    <w:docPart>
      <w:docPartPr>
        <w:name w:val="42066309FF054C3D9B01DBC11D401E9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C0EF14-530F-42E9-B3B0-8D0404899DD5}"/>
      </w:docPartPr>
      <w:docPartBody>
        <w:p w:rsidR="00A711AD" w:rsidRDefault="00A711AD">
          <w:pPr>
            <w:pStyle w:val="42066309FF054C3D9B01DBC11D401E94"/>
          </w:pPr>
          <w:r w:rsidRPr="00F04E60">
            <w:rPr>
              <w:rFonts w:cs="Arial"/>
              <w:b/>
              <w:color w:val="0A1D30" w:themeColor="text2" w:themeShade="BF"/>
              <w:sz w:val="16"/>
              <w:szCs w:val="16"/>
            </w:rPr>
            <w:t>E</w:t>
          </w:r>
          <w:r w:rsidRPr="00F04E60">
            <w:rPr>
              <w:rStyle w:val="PlaceholderText"/>
              <w:rFonts w:cs="Arial"/>
              <w:b/>
              <w:color w:val="0A1D30" w:themeColor="text2" w:themeShade="BF"/>
              <w:sz w:val="16"/>
              <w:szCs w:val="16"/>
            </w:rPr>
            <w:t>nter Text</w:t>
          </w:r>
        </w:p>
      </w:docPartBody>
    </w:docPart>
    <w:docPart>
      <w:docPartPr>
        <w:name w:val="EF00DCE2BEEC40E4921A5F8FFE43E1C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3C4AE97-D31B-448E-BF19-FC035B176E59}"/>
      </w:docPartPr>
      <w:docPartBody>
        <w:p w:rsidR="00A711AD" w:rsidRDefault="00A711AD">
          <w:pPr>
            <w:pStyle w:val="EF00DCE2BEEC40E4921A5F8FFE43E1CE"/>
          </w:pPr>
          <w:r w:rsidRPr="00F04E60">
            <w:rPr>
              <w:rFonts w:cs="Arial"/>
              <w:b/>
              <w:color w:val="0A1D30" w:themeColor="text2" w:themeShade="BF"/>
              <w:sz w:val="16"/>
              <w:szCs w:val="16"/>
            </w:rPr>
            <w:t>E</w:t>
          </w:r>
          <w:r w:rsidRPr="00F04E60">
            <w:rPr>
              <w:rStyle w:val="PlaceholderText"/>
              <w:rFonts w:cs="Arial"/>
              <w:b/>
              <w:color w:val="0A1D30" w:themeColor="text2" w:themeShade="BF"/>
              <w:sz w:val="16"/>
              <w:szCs w:val="16"/>
            </w:rPr>
            <w:t>nter Text</w:t>
          </w:r>
        </w:p>
      </w:docPartBody>
    </w:docPart>
    <w:docPart>
      <w:docPartPr>
        <w:name w:val="084062F1A27D4B6CA783CD4BD275F58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AFB5699-664D-4943-B5BA-4D5D29754494}"/>
      </w:docPartPr>
      <w:docPartBody>
        <w:p w:rsidR="00A711AD" w:rsidRDefault="00A711AD">
          <w:pPr>
            <w:pStyle w:val="084062F1A27D4B6CA783CD4BD275F580"/>
          </w:pPr>
          <w:r w:rsidRPr="00F04E60">
            <w:rPr>
              <w:rFonts w:cs="Arial"/>
              <w:b/>
              <w:color w:val="0A1D30" w:themeColor="text2" w:themeShade="BF"/>
              <w:sz w:val="16"/>
              <w:szCs w:val="16"/>
            </w:rPr>
            <w:t>E</w:t>
          </w:r>
          <w:r w:rsidRPr="00F04E60">
            <w:rPr>
              <w:rStyle w:val="PlaceholderText"/>
              <w:rFonts w:cs="Arial"/>
              <w:b/>
              <w:color w:val="0A1D30" w:themeColor="text2" w:themeShade="BF"/>
              <w:sz w:val="16"/>
              <w:szCs w:val="16"/>
            </w:rPr>
            <w:t>nter Text</w:t>
          </w:r>
        </w:p>
      </w:docPartBody>
    </w:docPart>
    <w:docPart>
      <w:docPartPr>
        <w:name w:val="78E356B6CE84407292C960FE6DC79A6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1765A6-A1DA-4FBD-804A-94E53C501480}"/>
      </w:docPartPr>
      <w:docPartBody>
        <w:p w:rsidR="00A711AD" w:rsidRDefault="00A711AD">
          <w:pPr>
            <w:pStyle w:val="78E356B6CE84407292C960FE6DC79A6C"/>
          </w:pPr>
          <w:r w:rsidRPr="00F04E60">
            <w:rPr>
              <w:rFonts w:cs="Arial"/>
              <w:b/>
              <w:color w:val="0A1D30" w:themeColor="text2" w:themeShade="BF"/>
              <w:sz w:val="16"/>
              <w:szCs w:val="16"/>
            </w:rPr>
            <w:t>E</w:t>
          </w:r>
          <w:r w:rsidRPr="00F04E60">
            <w:rPr>
              <w:rStyle w:val="PlaceholderText"/>
              <w:rFonts w:cs="Arial"/>
              <w:b/>
              <w:color w:val="0A1D30" w:themeColor="text2" w:themeShade="BF"/>
              <w:sz w:val="16"/>
              <w:szCs w:val="16"/>
            </w:rPr>
            <w:t>nter Text</w:t>
          </w:r>
        </w:p>
      </w:docPartBody>
    </w:docPart>
    <w:docPart>
      <w:docPartPr>
        <w:name w:val="39AEACDD649F44FE85A36F5B00C3C44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43A7832-2926-446C-A4CD-66E9E7AF6C14}"/>
      </w:docPartPr>
      <w:docPartBody>
        <w:p w:rsidR="00A711AD" w:rsidRDefault="00A711AD">
          <w:pPr>
            <w:pStyle w:val="39AEACDD649F44FE85A36F5B00C3C44D"/>
          </w:pPr>
          <w:r w:rsidRPr="00F04E60">
            <w:rPr>
              <w:rFonts w:cs="Arial"/>
              <w:b/>
              <w:color w:val="0A1D30" w:themeColor="text2" w:themeShade="BF"/>
              <w:sz w:val="16"/>
              <w:szCs w:val="16"/>
            </w:rPr>
            <w:t>E</w:t>
          </w:r>
          <w:r w:rsidRPr="00F04E60">
            <w:rPr>
              <w:rStyle w:val="PlaceholderText"/>
              <w:rFonts w:cs="Arial"/>
              <w:b/>
              <w:color w:val="0A1D30" w:themeColor="text2" w:themeShade="BF"/>
              <w:sz w:val="16"/>
              <w:szCs w:val="16"/>
            </w:rPr>
            <w:t>nter Text</w:t>
          </w:r>
        </w:p>
      </w:docPartBody>
    </w:docPart>
    <w:docPart>
      <w:docPartPr>
        <w:name w:val="692C2C28C303472783F5A71B936FABF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1699FC0-65E2-492E-ACB5-F501DB37D5A0}"/>
      </w:docPartPr>
      <w:docPartBody>
        <w:p w:rsidR="00A711AD" w:rsidRDefault="00A711AD">
          <w:pPr>
            <w:pStyle w:val="692C2C28C303472783F5A71B936FABFA"/>
          </w:pPr>
          <w:r w:rsidRPr="00F04E60">
            <w:rPr>
              <w:rFonts w:cs="Arial"/>
              <w:b/>
              <w:color w:val="0A1D30" w:themeColor="text2" w:themeShade="BF"/>
              <w:sz w:val="16"/>
              <w:szCs w:val="16"/>
            </w:rPr>
            <w:t>E</w:t>
          </w:r>
          <w:r w:rsidRPr="00F04E60">
            <w:rPr>
              <w:rStyle w:val="PlaceholderText"/>
              <w:rFonts w:cs="Arial"/>
              <w:b/>
              <w:color w:val="0A1D30" w:themeColor="text2" w:themeShade="BF"/>
              <w:sz w:val="16"/>
              <w:szCs w:val="16"/>
            </w:rPr>
            <w:t>nter Text</w:t>
          </w:r>
        </w:p>
      </w:docPartBody>
    </w:docPart>
    <w:docPart>
      <w:docPartPr>
        <w:name w:val="38183DDE392941578EE8FC034A91C46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1CE70AB-FDDC-4BD9-9278-430E5D1F667B}"/>
      </w:docPartPr>
      <w:docPartBody>
        <w:p w:rsidR="00A711AD" w:rsidRDefault="00A711AD">
          <w:pPr>
            <w:pStyle w:val="38183DDE392941578EE8FC034A91C46C"/>
          </w:pPr>
          <w:r w:rsidRPr="00F04E60">
            <w:rPr>
              <w:rFonts w:cs="Arial"/>
              <w:b/>
              <w:color w:val="0A1D30" w:themeColor="text2" w:themeShade="BF"/>
              <w:sz w:val="16"/>
              <w:szCs w:val="16"/>
            </w:rPr>
            <w:t>E</w:t>
          </w:r>
          <w:r w:rsidRPr="00F04E60">
            <w:rPr>
              <w:rStyle w:val="PlaceholderText"/>
              <w:rFonts w:cs="Arial"/>
              <w:b/>
              <w:color w:val="0A1D30" w:themeColor="text2" w:themeShade="BF"/>
              <w:sz w:val="16"/>
              <w:szCs w:val="16"/>
            </w:rPr>
            <w:t>nter Text</w:t>
          </w:r>
        </w:p>
      </w:docPartBody>
    </w:docPart>
    <w:docPart>
      <w:docPartPr>
        <w:name w:val="FE24CD1533B44C888DD1492194B17B6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F701D01-3B97-42E8-BCC9-76734888E1C7}"/>
      </w:docPartPr>
      <w:docPartBody>
        <w:p w:rsidR="00A711AD" w:rsidRDefault="00A711AD">
          <w:pPr>
            <w:pStyle w:val="FE24CD1533B44C888DD1492194B17B63"/>
          </w:pPr>
          <w:r w:rsidRPr="00F04E60">
            <w:rPr>
              <w:rFonts w:cs="Arial"/>
              <w:b/>
              <w:color w:val="0A1D30" w:themeColor="text2" w:themeShade="BF"/>
              <w:sz w:val="16"/>
              <w:szCs w:val="16"/>
            </w:rPr>
            <w:t>E</w:t>
          </w:r>
          <w:r w:rsidRPr="00F04E60">
            <w:rPr>
              <w:rStyle w:val="PlaceholderText"/>
              <w:rFonts w:cs="Arial"/>
              <w:b/>
              <w:color w:val="0A1D30" w:themeColor="text2" w:themeShade="BF"/>
              <w:sz w:val="16"/>
              <w:szCs w:val="16"/>
            </w:rPr>
            <w:t>nter Text</w:t>
          </w:r>
        </w:p>
      </w:docPartBody>
    </w:docPart>
    <w:docPart>
      <w:docPartPr>
        <w:name w:val="ABD69FBBAC3546BEB31313C6E778CE0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959E856-13F3-46C0-AB4D-C8D59834F8D7}"/>
      </w:docPartPr>
      <w:docPartBody>
        <w:p w:rsidR="00A711AD" w:rsidRDefault="00A711AD">
          <w:pPr>
            <w:pStyle w:val="ABD69FBBAC3546BEB31313C6E778CE08"/>
          </w:pPr>
          <w:r w:rsidRPr="00F04E60">
            <w:rPr>
              <w:rFonts w:cs="Arial"/>
              <w:b/>
              <w:color w:val="0A1D30" w:themeColor="text2" w:themeShade="BF"/>
              <w:sz w:val="16"/>
              <w:szCs w:val="16"/>
            </w:rPr>
            <w:t>E</w:t>
          </w:r>
          <w:r w:rsidRPr="00F04E60">
            <w:rPr>
              <w:rStyle w:val="PlaceholderText"/>
              <w:rFonts w:cs="Arial"/>
              <w:b/>
              <w:color w:val="0A1D30" w:themeColor="text2" w:themeShade="BF"/>
              <w:sz w:val="16"/>
              <w:szCs w:val="16"/>
            </w:rPr>
            <w:t>nter Text</w:t>
          </w:r>
        </w:p>
      </w:docPartBody>
    </w:docPart>
    <w:docPart>
      <w:docPartPr>
        <w:name w:val="3EBCD8A757AB4F5596B0C8CC04ADC17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4CFA5F9-F304-4055-B3B8-48B37BA4A181}"/>
      </w:docPartPr>
      <w:docPartBody>
        <w:p w:rsidR="00A711AD" w:rsidRDefault="00A711AD">
          <w:pPr>
            <w:pStyle w:val="3EBCD8A757AB4F5596B0C8CC04ADC17D"/>
          </w:pPr>
          <w:r w:rsidRPr="00F04E60">
            <w:rPr>
              <w:rFonts w:cs="Arial"/>
              <w:b/>
              <w:color w:val="0A1D30" w:themeColor="text2" w:themeShade="BF"/>
              <w:sz w:val="16"/>
              <w:szCs w:val="16"/>
            </w:rPr>
            <w:t>E</w:t>
          </w:r>
          <w:r w:rsidRPr="00F04E60">
            <w:rPr>
              <w:rStyle w:val="PlaceholderText"/>
              <w:rFonts w:cs="Arial"/>
              <w:b/>
              <w:color w:val="0A1D30" w:themeColor="text2" w:themeShade="BF"/>
              <w:sz w:val="16"/>
              <w:szCs w:val="16"/>
            </w:rPr>
            <w:t>nter Text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Grande">
    <w:altName w:val="Arial"/>
    <w:charset w:val="00"/>
    <w:family w:val="auto"/>
    <w:pitch w:val="variable"/>
    <w:sig w:usb0="00000000" w:usb1="5000A1FF" w:usb2="00000000" w:usb3="00000000" w:csb0="000001B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11AD"/>
    <w:rsid w:val="008625C8"/>
    <w:rsid w:val="00A711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666666"/>
    </w:rPr>
  </w:style>
  <w:style w:type="paragraph" w:customStyle="1" w:styleId="82976D4A5E9C4890974231D1C718A12C">
    <w:name w:val="82976D4A5E9C4890974231D1C718A12C"/>
  </w:style>
  <w:style w:type="paragraph" w:customStyle="1" w:styleId="62DD16F63D514D9CACB63F1C703ABAF6">
    <w:name w:val="62DD16F63D514D9CACB63F1C703ABAF6"/>
  </w:style>
  <w:style w:type="paragraph" w:customStyle="1" w:styleId="0BD4823B901E4C74982E523B01C69286">
    <w:name w:val="0BD4823B901E4C74982E523B01C69286"/>
  </w:style>
  <w:style w:type="paragraph" w:customStyle="1" w:styleId="6E202FE0FF4F427C937FA7A34D8D8A41">
    <w:name w:val="6E202FE0FF4F427C937FA7A34D8D8A41"/>
  </w:style>
  <w:style w:type="paragraph" w:customStyle="1" w:styleId="916D90B948F846A1AE1761B1DF45EF78">
    <w:name w:val="916D90B948F846A1AE1761B1DF45EF78"/>
  </w:style>
  <w:style w:type="paragraph" w:customStyle="1" w:styleId="E45D2F73E550464F8CEDCED57BB91C36">
    <w:name w:val="E45D2F73E550464F8CEDCED57BB91C36"/>
  </w:style>
  <w:style w:type="paragraph" w:customStyle="1" w:styleId="E618AEA8C36A4AE980BE577F27C40CAF">
    <w:name w:val="E618AEA8C36A4AE980BE577F27C40CAF"/>
  </w:style>
  <w:style w:type="paragraph" w:customStyle="1" w:styleId="7A6903DA1EFE422A8D54E03FBCF9B357">
    <w:name w:val="7A6903DA1EFE422A8D54E03FBCF9B357"/>
  </w:style>
  <w:style w:type="paragraph" w:customStyle="1" w:styleId="55F3ED2073144CAF9B6A7E1ED6394CAF">
    <w:name w:val="55F3ED2073144CAF9B6A7E1ED6394CAF"/>
  </w:style>
  <w:style w:type="paragraph" w:customStyle="1" w:styleId="FA9554876BC643D5A81A2A26E1200D23">
    <w:name w:val="FA9554876BC643D5A81A2A26E1200D23"/>
  </w:style>
  <w:style w:type="paragraph" w:customStyle="1" w:styleId="6C77A32F85AF459D809AA7116347018A">
    <w:name w:val="6C77A32F85AF459D809AA7116347018A"/>
  </w:style>
  <w:style w:type="paragraph" w:customStyle="1" w:styleId="E780A43859824946BB0565492E46977F">
    <w:name w:val="E780A43859824946BB0565492E46977F"/>
  </w:style>
  <w:style w:type="paragraph" w:customStyle="1" w:styleId="AF29446219BA49F09925E2791EC98554">
    <w:name w:val="AF29446219BA49F09925E2791EC98554"/>
  </w:style>
  <w:style w:type="paragraph" w:customStyle="1" w:styleId="0A9620D6F9E84C6EA28EDF6E3A9C1A20">
    <w:name w:val="0A9620D6F9E84C6EA28EDF6E3A9C1A20"/>
  </w:style>
  <w:style w:type="paragraph" w:customStyle="1" w:styleId="191BFF9BCEEE439C9B95162F58C7C066">
    <w:name w:val="191BFF9BCEEE439C9B95162F58C7C066"/>
  </w:style>
  <w:style w:type="paragraph" w:customStyle="1" w:styleId="E9325FE897EE4B9BB0FCE13205831DED">
    <w:name w:val="E9325FE897EE4B9BB0FCE13205831DED"/>
  </w:style>
  <w:style w:type="paragraph" w:customStyle="1" w:styleId="9C4A25E7220043C08E682618DC0E6139">
    <w:name w:val="9C4A25E7220043C08E682618DC0E6139"/>
  </w:style>
  <w:style w:type="paragraph" w:customStyle="1" w:styleId="F0CB9E917C6F42D8A985358C87DA3C97">
    <w:name w:val="F0CB9E917C6F42D8A985358C87DA3C97"/>
  </w:style>
  <w:style w:type="paragraph" w:customStyle="1" w:styleId="4E70121B39724724A5949BDB20D0B938">
    <w:name w:val="4E70121B39724724A5949BDB20D0B938"/>
  </w:style>
  <w:style w:type="paragraph" w:customStyle="1" w:styleId="9D74FD36E9164CBE89E7D3408691A226">
    <w:name w:val="9D74FD36E9164CBE89E7D3408691A226"/>
  </w:style>
  <w:style w:type="paragraph" w:customStyle="1" w:styleId="654C94DA81A64E12A18BE60404013F97">
    <w:name w:val="654C94DA81A64E12A18BE60404013F97"/>
  </w:style>
  <w:style w:type="paragraph" w:customStyle="1" w:styleId="ACFD3ED6D3A141609D3A93A46B9AA6B6">
    <w:name w:val="ACFD3ED6D3A141609D3A93A46B9AA6B6"/>
  </w:style>
  <w:style w:type="paragraph" w:customStyle="1" w:styleId="BF07C039F51E49ED8FF2785B3ABBC705">
    <w:name w:val="BF07C039F51E49ED8FF2785B3ABBC705"/>
  </w:style>
  <w:style w:type="paragraph" w:customStyle="1" w:styleId="AF94F51B5E4E4797B9840A4AE442B461">
    <w:name w:val="AF94F51B5E4E4797B9840A4AE442B461"/>
  </w:style>
  <w:style w:type="paragraph" w:customStyle="1" w:styleId="F9FE1C689E6A4505AE9327BE509D01D7">
    <w:name w:val="F9FE1C689E6A4505AE9327BE509D01D7"/>
  </w:style>
  <w:style w:type="paragraph" w:customStyle="1" w:styleId="A239BA1C936440D4AD69E2FE881D2457">
    <w:name w:val="A239BA1C936440D4AD69E2FE881D2457"/>
  </w:style>
  <w:style w:type="paragraph" w:customStyle="1" w:styleId="622959945BB0430392C509ACF529BD0B">
    <w:name w:val="622959945BB0430392C509ACF529BD0B"/>
  </w:style>
  <w:style w:type="paragraph" w:customStyle="1" w:styleId="86C6C10409BE419A8FBAB094DE1DB7C7">
    <w:name w:val="86C6C10409BE419A8FBAB094DE1DB7C7"/>
  </w:style>
  <w:style w:type="paragraph" w:customStyle="1" w:styleId="748031473E214AB385FB7C7F6D7AE787">
    <w:name w:val="748031473E214AB385FB7C7F6D7AE787"/>
  </w:style>
  <w:style w:type="paragraph" w:customStyle="1" w:styleId="DC6D07647A184290A9E8303221ED3DA0">
    <w:name w:val="DC6D07647A184290A9E8303221ED3DA0"/>
  </w:style>
  <w:style w:type="paragraph" w:customStyle="1" w:styleId="B28BED97338147FFA3AF4AE4254751CF">
    <w:name w:val="B28BED97338147FFA3AF4AE4254751CF"/>
  </w:style>
  <w:style w:type="paragraph" w:customStyle="1" w:styleId="0B4931982D4C4DD0B2D9BC80190246A1">
    <w:name w:val="0B4931982D4C4DD0B2D9BC80190246A1"/>
  </w:style>
  <w:style w:type="paragraph" w:customStyle="1" w:styleId="55DC7C5A339D4CAEA5321F51D92E98F8">
    <w:name w:val="55DC7C5A339D4CAEA5321F51D92E98F8"/>
  </w:style>
  <w:style w:type="paragraph" w:customStyle="1" w:styleId="63E5EF4A3F0B4A03B0B85C32632BA87D">
    <w:name w:val="63E5EF4A3F0B4A03B0B85C32632BA87D"/>
  </w:style>
  <w:style w:type="paragraph" w:customStyle="1" w:styleId="C16FE952826C4FD1901DE6B1DA3290FD">
    <w:name w:val="C16FE952826C4FD1901DE6B1DA3290FD"/>
  </w:style>
  <w:style w:type="paragraph" w:customStyle="1" w:styleId="FB721F6791C04D948DDD8553412CA406">
    <w:name w:val="FB721F6791C04D948DDD8553412CA406"/>
  </w:style>
  <w:style w:type="paragraph" w:customStyle="1" w:styleId="0CE6A31643E14E13891112EE38DA9C1E">
    <w:name w:val="0CE6A31643E14E13891112EE38DA9C1E"/>
  </w:style>
  <w:style w:type="paragraph" w:customStyle="1" w:styleId="E7379FC496AF4711AED7183A9BB05B27">
    <w:name w:val="E7379FC496AF4711AED7183A9BB05B27"/>
  </w:style>
  <w:style w:type="paragraph" w:customStyle="1" w:styleId="3F32C61B17C84AD0B2F593EAD0DC5901">
    <w:name w:val="3F32C61B17C84AD0B2F593EAD0DC5901"/>
  </w:style>
  <w:style w:type="paragraph" w:customStyle="1" w:styleId="66BA8337CAD3488DAF768FE8AD0F7529">
    <w:name w:val="66BA8337CAD3488DAF768FE8AD0F7529"/>
  </w:style>
  <w:style w:type="paragraph" w:customStyle="1" w:styleId="7FDA6BDE44254C15B1AF555D1BE8C76A">
    <w:name w:val="7FDA6BDE44254C15B1AF555D1BE8C76A"/>
  </w:style>
  <w:style w:type="paragraph" w:customStyle="1" w:styleId="44D335DB09A2442EBC0D2B3442AD69F9">
    <w:name w:val="44D335DB09A2442EBC0D2B3442AD69F9"/>
  </w:style>
  <w:style w:type="paragraph" w:customStyle="1" w:styleId="61BE116005014D56911CBE789AA0B978">
    <w:name w:val="61BE116005014D56911CBE789AA0B978"/>
  </w:style>
  <w:style w:type="paragraph" w:customStyle="1" w:styleId="42066309FF054C3D9B01DBC11D401E94">
    <w:name w:val="42066309FF054C3D9B01DBC11D401E94"/>
  </w:style>
  <w:style w:type="paragraph" w:customStyle="1" w:styleId="EF00DCE2BEEC40E4921A5F8FFE43E1CE">
    <w:name w:val="EF00DCE2BEEC40E4921A5F8FFE43E1CE"/>
  </w:style>
  <w:style w:type="paragraph" w:customStyle="1" w:styleId="084062F1A27D4B6CA783CD4BD275F580">
    <w:name w:val="084062F1A27D4B6CA783CD4BD275F580"/>
  </w:style>
  <w:style w:type="paragraph" w:customStyle="1" w:styleId="78E356B6CE84407292C960FE6DC79A6C">
    <w:name w:val="78E356B6CE84407292C960FE6DC79A6C"/>
  </w:style>
  <w:style w:type="paragraph" w:customStyle="1" w:styleId="39AEACDD649F44FE85A36F5B00C3C44D">
    <w:name w:val="39AEACDD649F44FE85A36F5B00C3C44D"/>
  </w:style>
  <w:style w:type="paragraph" w:customStyle="1" w:styleId="692C2C28C303472783F5A71B936FABFA">
    <w:name w:val="692C2C28C303472783F5A71B936FABFA"/>
  </w:style>
  <w:style w:type="paragraph" w:customStyle="1" w:styleId="38183DDE392941578EE8FC034A91C46C">
    <w:name w:val="38183DDE392941578EE8FC034A91C46C"/>
  </w:style>
  <w:style w:type="paragraph" w:customStyle="1" w:styleId="FE24CD1533B44C888DD1492194B17B63">
    <w:name w:val="FE24CD1533B44C888DD1492194B17B63"/>
  </w:style>
  <w:style w:type="paragraph" w:customStyle="1" w:styleId="ABD69FBBAC3546BEB31313C6E778CE08">
    <w:name w:val="ABD69FBBAC3546BEB31313C6E778CE08"/>
  </w:style>
  <w:style w:type="paragraph" w:customStyle="1" w:styleId="3EBCD8A757AB4F5596B0C8CC04ADC17D">
    <w:name w:val="3EBCD8A757AB4F5596B0C8CC04ADC17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196E0EA18B8A34D99B89ED863885C4B" ma:contentTypeVersion="18" ma:contentTypeDescription="Create a new document." ma:contentTypeScope="" ma:versionID="a84182f585645347cf84030d44d059c5">
  <xsd:schema xmlns:xsd="http://www.w3.org/2001/XMLSchema" xmlns:xs="http://www.w3.org/2001/XMLSchema" xmlns:p="http://schemas.microsoft.com/office/2006/metadata/properties" xmlns:ns2="771bb060-2b79-46f9-852d-fb659998ccea" xmlns:ns3="a783dab6-1ccd-495d-8d36-75f7e2558d6c" targetNamespace="http://schemas.microsoft.com/office/2006/metadata/properties" ma:root="true" ma:fieldsID="77b8c9e6baa74e5fa98c358e5e39cb03" ns2:_="" ns3:_="">
    <xsd:import namespace="771bb060-2b79-46f9-852d-fb659998ccea"/>
    <xsd:import namespace="a783dab6-1ccd-495d-8d36-75f7e2558d6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OCR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1bb060-2b79-46f9-852d-fb659998cce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667af5c4-7bb6-42f4-b499-9fec583fe8c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2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783dab6-1ccd-495d-8d36-75f7e2558d6c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f768dda4-b66b-486e-bb38-f024d881c4b1}" ma:internalName="TaxCatchAll" ma:showField="CatchAllData" ma:web="a783dab6-1ccd-495d-8d36-75f7e2558d6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71bb060-2b79-46f9-852d-fb659998ccea">
      <Terms xmlns="http://schemas.microsoft.com/office/infopath/2007/PartnerControls"/>
    </lcf76f155ced4ddcb4097134ff3c332f>
    <TaxCatchAll xmlns="a783dab6-1ccd-495d-8d36-75f7e2558d6c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F4EBB0-DFB1-4F30-BC5A-CB5314D544D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71bb060-2b79-46f9-852d-fb659998ccea"/>
    <ds:schemaRef ds:uri="a783dab6-1ccd-495d-8d36-75f7e2558d6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9055A7F-AF6E-4C71-BD2C-BFD733EFE06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30D5882-2633-4693-8EA4-A1D02A36E897}">
  <ds:schemaRefs>
    <ds:schemaRef ds:uri="http://schemas.microsoft.com/office/2006/metadata/properties"/>
    <ds:schemaRef ds:uri="http://schemas.microsoft.com/office/infopath/2007/PartnerControls"/>
    <ds:schemaRef ds:uri="771bb060-2b79-46f9-852d-fb659998ccea"/>
    <ds:schemaRef ds:uri="a783dab6-1ccd-495d-8d36-75f7e2558d6c"/>
  </ds:schemaRefs>
</ds:datastoreItem>
</file>

<file path=customXml/itemProps4.xml><?xml version="1.0" encoding="utf-8"?>
<ds:datastoreItem xmlns:ds="http://schemas.openxmlformats.org/officeDocument/2006/customXml" ds:itemID="{E9F64C04-F98A-4CFD-915E-FEF587242C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Travel Request Form v7 25</Template>
  <TotalTime>3</TotalTime>
  <Pages>1</Pages>
  <Words>305</Words>
  <Characters>1743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Standard Template Word Portrait ESZ</vt:lpstr>
    </vt:vector>
  </TitlesOfParts>
  <Manager/>
  <Company>Educore Services Zambia</Company>
  <LinksUpToDate>false</LinksUpToDate>
  <CharactersWithSpaces>2044</CharactersWithSpaces>
  <SharedDoc>false</SharedDoc>
  <HyperlinkBase/>
  <HLinks>
    <vt:vector size="24" baseType="variant">
      <vt:variant>
        <vt:i4>6946879</vt:i4>
      </vt:variant>
      <vt:variant>
        <vt:i4>-1</vt:i4>
      </vt:variant>
      <vt:variant>
        <vt:i4>2083</vt:i4>
      </vt:variant>
      <vt:variant>
        <vt:i4>1</vt:i4>
      </vt:variant>
      <vt:variant>
        <vt:lpwstr>http://www.lics.sch.zm/pix/lics.gif</vt:lpwstr>
      </vt:variant>
      <vt:variant>
        <vt:lpwstr/>
      </vt:variant>
      <vt:variant>
        <vt:i4>4849715</vt:i4>
      </vt:variant>
      <vt:variant>
        <vt:i4>-1</vt:i4>
      </vt:variant>
      <vt:variant>
        <vt:i4>2084</vt:i4>
      </vt:variant>
      <vt:variant>
        <vt:i4>1</vt:i4>
      </vt:variant>
      <vt:variant>
        <vt:lpwstr>http://www.lics.sch.zm/pix/dia_l.gif</vt:lpwstr>
      </vt:variant>
      <vt:variant>
        <vt:lpwstr/>
      </vt:variant>
      <vt:variant>
        <vt:i4>6946879</vt:i4>
      </vt:variant>
      <vt:variant>
        <vt:i4>-1</vt:i4>
      </vt:variant>
      <vt:variant>
        <vt:i4>2086</vt:i4>
      </vt:variant>
      <vt:variant>
        <vt:i4>1</vt:i4>
      </vt:variant>
      <vt:variant>
        <vt:lpwstr>http://www.lics.sch.zm/pix/lics.gif</vt:lpwstr>
      </vt:variant>
      <vt:variant>
        <vt:lpwstr/>
      </vt:variant>
      <vt:variant>
        <vt:i4>4849715</vt:i4>
      </vt:variant>
      <vt:variant>
        <vt:i4>-1</vt:i4>
      </vt:variant>
      <vt:variant>
        <vt:i4>2087</vt:i4>
      </vt:variant>
      <vt:variant>
        <vt:i4>1</vt:i4>
      </vt:variant>
      <vt:variant>
        <vt:lpwstr>http://www.lics.sch.zm/pix/dia_l.gif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Standard Template Word Portrait ESZ</dc:title>
  <dc:subject/>
  <dc:creator>Blair.Kuhn</dc:creator>
  <cp:keywords/>
  <dc:description/>
  <cp:lastModifiedBy>Blair Kuhn</cp:lastModifiedBy>
  <cp:revision>1</cp:revision>
  <cp:lastPrinted>2025-09-28T11:59:00Z</cp:lastPrinted>
  <dcterms:created xsi:type="dcterms:W3CDTF">2026-02-15T16:55:00Z</dcterms:created>
  <dcterms:modified xsi:type="dcterms:W3CDTF">2026-02-15T16:58:00Z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0x0101007196E0EA18B8A34D99B89ED863885C4B</vt:lpwstr>
  </property>
  <property fmtid="{D5CDD505-2E9C-101B-9397-08002B2CF9AE}" pid="3" name="MediaServiceImageTags">
    <vt:lpwstr/>
  </property>
</Properties>
</file>